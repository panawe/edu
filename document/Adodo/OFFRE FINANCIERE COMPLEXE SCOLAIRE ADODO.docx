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D5F" w:rsidRPr="00C14831" w:rsidRDefault="00873D5F" w:rsidP="00C14831">
      <w:pPr>
        <w:pStyle w:val="Footer"/>
      </w:pPr>
      <w:r w:rsidRPr="00C14831">
        <w:t>REPUBLIQUE TOGOLAISE</w:t>
      </w:r>
    </w:p>
    <w:p w:rsidR="00873D5F" w:rsidRPr="00C14831" w:rsidRDefault="00873D5F" w:rsidP="00C14831">
      <w:pPr>
        <w:pStyle w:val="Footer"/>
      </w:pPr>
    </w:p>
    <w:p w:rsidR="00873D5F" w:rsidRPr="00C14831" w:rsidRDefault="002B5E55" w:rsidP="00C14831">
      <w:pPr>
        <w:pStyle w:val="Footer"/>
        <w:rPr>
          <w:sz w:val="40"/>
        </w:rPr>
      </w:pPr>
      <w:r w:rsidRPr="00C14831"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853824" behindDoc="0" locked="0" layoutInCell="1" allowOverlap="1" wp14:anchorId="619A9647" wp14:editId="02840454">
                <wp:simplePos x="0" y="0"/>
                <wp:positionH relativeFrom="column">
                  <wp:posOffset>2446020</wp:posOffset>
                </wp:positionH>
                <wp:positionV relativeFrom="paragraph">
                  <wp:posOffset>65404</wp:posOffset>
                </wp:positionV>
                <wp:extent cx="914400" cy="0"/>
                <wp:effectExtent l="0" t="0" r="0" b="19050"/>
                <wp:wrapNone/>
                <wp:docPr id="15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8538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92.6pt,5.15pt" to="264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">
                <v:stroke dashstyle="1 1" endcap="round"/>
              </v:line>
            </w:pict>
          </mc:Fallback>
        </mc:AlternateContent>
      </w:r>
    </w:p>
    <w:p w:rsidR="00873D5F" w:rsidRPr="00C14831" w:rsidRDefault="00873D5F" w:rsidP="00C14831">
      <w:pPr>
        <w:pStyle w:val="Footer"/>
        <w:rPr>
          <w:sz w:val="40"/>
        </w:rPr>
      </w:pPr>
      <w:r w:rsidRPr="00C14831">
        <w:rPr>
          <w:sz w:val="40"/>
        </w:rPr>
        <w:t>Travail – Liberté – Patrie</w:t>
      </w:r>
    </w:p>
    <w:p w:rsidR="00873D5F" w:rsidRPr="00C14831" w:rsidRDefault="00873D5F" w:rsidP="00C14831">
      <w:pPr>
        <w:pStyle w:val="Footer"/>
      </w:pPr>
    </w:p>
    <w:p w:rsidR="00873D5F" w:rsidRPr="00C14831" w:rsidRDefault="0050067F" w:rsidP="00C14831">
      <w:pPr>
        <w:pStyle w:val="Footer"/>
      </w:pPr>
      <w:r w:rsidRPr="00C14831">
        <w:t xml:space="preserve">ECOLE </w:t>
      </w:r>
      <w:r w:rsidR="00B873CB" w:rsidRPr="00C14831">
        <w:t>ADODO</w:t>
      </w:r>
    </w:p>
    <w:p w:rsidR="00873D5F" w:rsidRPr="00C14831" w:rsidRDefault="00873D5F" w:rsidP="00C14831">
      <w:pPr>
        <w:pStyle w:val="Footer"/>
        <w:rPr>
          <w:sz w:val="48"/>
        </w:rPr>
      </w:pPr>
    </w:p>
    <w:p w:rsidR="00873D5F" w:rsidRPr="00C14831" w:rsidRDefault="00873D5F" w:rsidP="00C14831">
      <w:pPr>
        <w:pStyle w:val="Footer"/>
        <w:rPr>
          <w:sz w:val="40"/>
        </w:rPr>
      </w:pPr>
    </w:p>
    <w:p w:rsidR="00873D5F" w:rsidRPr="00C14831" w:rsidRDefault="00873D5F" w:rsidP="00C14831">
      <w:pPr>
        <w:pStyle w:val="Footer"/>
        <w:rPr>
          <w:sz w:val="24"/>
        </w:rPr>
        <w:sectPr w:rsidR="00873D5F" w:rsidRPr="00C14831" w:rsidSect="00873D5F">
          <w:footerReference w:type="even" r:id="rId9"/>
          <w:footerReference w:type="default" r:id="rId10"/>
          <w:type w:val="continuous"/>
          <w:pgSz w:w="11907" w:h="16839" w:code="9"/>
          <w:pgMar w:top="1440" w:right="1080" w:bottom="1440" w:left="108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:rsidR="00F30763" w:rsidRPr="00C14831" w:rsidRDefault="00F30763" w:rsidP="00323BE2">
      <w:pPr>
        <w:jc w:val="both"/>
        <w:rPr>
          <w:rFonts w:ascii="Trebuchet MS" w:hAnsi="Trebuchet MS" w:cstheme="minorHAnsi"/>
          <w:sz w:val="32"/>
        </w:rPr>
      </w:pPr>
    </w:p>
    <w:p w:rsidR="00F30763" w:rsidRPr="002B5096" w:rsidRDefault="002B5E55" w:rsidP="00323BE2">
      <w:pPr>
        <w:jc w:val="both"/>
        <w:rPr>
          <w:rFonts w:ascii="Trebuchet MS" w:hAnsi="Trebuchet MS" w:cstheme="minorHAnsi"/>
        </w:rPr>
      </w:pPr>
      <w:r>
        <w:rPr>
          <w:rFonts w:ascii="Trebuchet MS" w:hAnsi="Trebuchet MS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-328930</wp:posOffset>
                </wp:positionH>
                <wp:positionV relativeFrom="paragraph">
                  <wp:posOffset>13970</wp:posOffset>
                </wp:positionV>
                <wp:extent cx="6428740" cy="6170295"/>
                <wp:effectExtent l="0" t="0" r="10160" b="20955"/>
                <wp:wrapNone/>
                <wp:docPr id="1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8740" cy="6170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:rsidR="00492719" w:rsidRPr="00C14831" w:rsidRDefault="007E4B2F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="Trebuchet MS" w:hAnsi="Trebuchet MS" w:cstheme="minorHAnsi"/>
                                <w:b/>
                                <w:sz w:val="48"/>
                                <w:szCs w:val="40"/>
                              </w:rPr>
                            </w:pPr>
                            <w:proofErr w:type="gramStart"/>
                            <w:r w:rsidRPr="00C14831">
                              <w:rPr>
                                <w:rFonts w:ascii="Trebuchet MS" w:hAnsi="Trebuchet MS" w:cstheme="minorHAnsi"/>
                                <w:b/>
                                <w:sz w:val="48"/>
                                <w:szCs w:val="40"/>
                              </w:rPr>
                              <w:t>iSchool</w:t>
                            </w:r>
                            <w:proofErr w:type="gramEnd"/>
                            <w:r w:rsidR="00492719" w:rsidRPr="00C14831">
                              <w:rPr>
                                <w:rFonts w:ascii="Trebuchet MS" w:hAnsi="Trebuchet MS" w:cstheme="minorHAnsi"/>
                                <w:b/>
                                <w:sz w:val="48"/>
                                <w:szCs w:val="40"/>
                              </w:rPr>
                              <w:t xml:space="preserve"> - LOGICIEL DE GESTION DES ECOLES</w:t>
                            </w:r>
                          </w:p>
                          <w:p w:rsidR="00492719" w:rsidRPr="00C14831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="Trebuchet MS" w:hAnsi="Trebuchet MS" w:cstheme="minorHAnsi"/>
                                <w:b/>
                                <w:color w:val="C00000"/>
                                <w:sz w:val="36"/>
                                <w:szCs w:val="28"/>
                              </w:rPr>
                            </w:pPr>
                            <w:r w:rsidRPr="00C14831">
                              <w:rPr>
                                <w:rFonts w:ascii="Trebuchet MS" w:hAnsi="Trebuchet MS" w:cstheme="minorHAnsi"/>
                                <w:b/>
                                <w:color w:val="C00000"/>
                                <w:sz w:val="36"/>
                                <w:szCs w:val="28"/>
                              </w:rPr>
                              <w:t xml:space="preserve">OFFRE </w:t>
                            </w:r>
                            <w:r w:rsidR="00B873CB" w:rsidRPr="00C14831">
                              <w:rPr>
                                <w:rFonts w:ascii="Trebuchet MS" w:hAnsi="Trebuchet MS" w:cstheme="minorHAnsi"/>
                                <w:b/>
                                <w:color w:val="C00000"/>
                                <w:sz w:val="36"/>
                                <w:szCs w:val="28"/>
                              </w:rPr>
                              <w:t>TECHNIQUE</w:t>
                            </w:r>
                            <w:r w:rsidRPr="00C14831">
                              <w:rPr>
                                <w:rFonts w:ascii="Trebuchet MS" w:hAnsi="Trebuchet MS" w:cstheme="minorHAnsi"/>
                                <w:b/>
                                <w:color w:val="C00000"/>
                                <w:sz w:val="36"/>
                                <w:szCs w:val="28"/>
                              </w:rPr>
                              <w:t xml:space="preserve"> &amp; </w:t>
                            </w:r>
                            <w:r w:rsidR="00B873CB" w:rsidRPr="00C14831">
                              <w:rPr>
                                <w:rFonts w:ascii="Trebuchet MS" w:hAnsi="Trebuchet MS" w:cstheme="minorHAnsi"/>
                                <w:b/>
                                <w:color w:val="C00000"/>
                                <w:sz w:val="36"/>
                                <w:szCs w:val="28"/>
                              </w:rPr>
                              <w:t>FINANCIERE</w:t>
                            </w:r>
                          </w:p>
                          <w:p w:rsidR="00492719" w:rsidRPr="007E4B2F" w:rsidRDefault="00492719" w:rsidP="007E4B2F">
                            <w:pPr>
                              <w:pBdr>
                                <w:top w:val="double" w:sz="6" w:space="0" w:color="auto"/>
                                <w:left w:val="double" w:sz="6" w:space="0" w:color="auto"/>
                                <w:bottom w:val="double" w:sz="6" w:space="14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                                                                                                  </w:t>
                            </w:r>
                            <w:r w:rsidR="00B873CB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                      Mars 2014</w:t>
                            </w:r>
                          </w:p>
                          <w:p w:rsidR="00492719" w:rsidRPr="007E4B2F" w:rsidRDefault="00492719">
                            <w:pPr>
                              <w:pStyle w:val="BodyText"/>
                              <w:jc w:val="center"/>
                              <w:rPr>
                                <w:rFonts w:asciiTheme="minorHAnsi" w:hAnsiTheme="minorHAnsi" w:cstheme="minorHAnsi"/>
                                <w:sz w:val="4"/>
                                <w:szCs w:val="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10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03"/>
                              <w:gridCol w:w="3769"/>
                              <w:gridCol w:w="2916"/>
                            </w:tblGrid>
                            <w:tr w:rsidR="00492719" w:rsidRPr="007E4B2F" w:rsidTr="006441CE">
                              <w:trPr>
                                <w:trHeight w:val="1522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noProof/>
                                      <w:sz w:val="24"/>
                                      <w:lang w:val="en-US"/>
                                    </w:rPr>
                                    <w:drawing>
                                      <wp:inline distT="0" distB="0" distL="0" distR="0" wp14:anchorId="09CE29F1" wp14:editId="452BAF82">
                                        <wp:extent cx="2256223" cy="541867"/>
                                        <wp:effectExtent l="0" t="0" r="0" b="0"/>
                                        <wp:docPr id="12" name="Picture 12" descr="C:\My Projects\E-SOFT SYSTEMS\LOGO\logo.g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C:\My Projects\E-SOFT SYSTEMS\LOGO\logo.gif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55521" cy="5416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92719" w:rsidRPr="007E4B2F" w:rsidTr="00E83A80">
                              <w:trPr>
                                <w:trHeight w:val="1620"/>
                              </w:trPr>
                              <w:tc>
                                <w:tcPr>
                                  <w:tcW w:w="3203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7" w:type="dxa"/>
                                  <w:vAlign w:val="center"/>
                                </w:tcPr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E-Soft Systems Inc.                              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925 Whitlock Ave SW, suite 2107, Marietta GA 30064            </w:t>
                                  </w:r>
                                </w:p>
                                <w:p w:rsidR="00492719" w:rsidRPr="007E4B2F" w:rsidRDefault="0087228A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Tel :</w:t>
                                  </w:r>
                                  <w:r w:rsidR="00492719"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 +1 678 314 5397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 xml:space="preserve">www.e-softsystems.com   </w:t>
                                  </w:r>
                                </w:p>
                                <w:p w:rsidR="00492719" w:rsidRPr="007E4B2F" w:rsidRDefault="00492719" w:rsidP="0087228A">
                                  <w:pPr>
                                    <w:contextualSpacing/>
                                    <w:rPr>
                                      <w:rFonts w:asciiTheme="minorHAnsi" w:hAnsiTheme="minorHAnsi" w:cstheme="minorHAnsi"/>
                                    </w:rPr>
                                  </w:pPr>
                                  <w:r w:rsidRPr="007E4B2F"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  <w:t>esoftsystemsinc@gmail.com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vAlign w:val="center"/>
                                </w:tcPr>
                                <w:p w:rsidR="00492719" w:rsidRPr="007E4B2F" w:rsidRDefault="00492719" w:rsidP="00701612">
                                  <w:pPr>
                                    <w:pStyle w:val="BodyText"/>
                                    <w:ind w:left="0"/>
                                    <w:jc w:val="center"/>
                                    <w:rPr>
                                      <w:rFonts w:asciiTheme="minorHAnsi" w:hAnsiTheme="minorHAnsi" w:cstheme="minorHAnsi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A34E2" w:rsidRPr="00C14831" w:rsidRDefault="007A34E2" w:rsidP="00CA55C1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lang w:eastAsia="fr-FR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</w:rPr>
                              <w:t xml:space="preserve">     </w:t>
                            </w: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7F8E778" wp14:editId="62D4A6E1">
                                  <wp:extent cx="2495252" cy="789410"/>
                                  <wp:effectExtent l="19050" t="0" r="298" b="0"/>
                                  <wp:docPr id="1" name="Image 10" descr="IPNE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10" descr="IPNE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848" cy="7892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2"/>
                                <w:szCs w:val="22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spacing w:line="360" w:lineRule="atLeast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Tour IPNET, AGBALEPEDO LOSSOSSIME, 05 BP 507, Lomé, TOGO.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                Tel: +228 22 51 77 77, +228 22 51 81 81, Fax +228 22 51 58 77</w:t>
                            </w:r>
                          </w:p>
                          <w:p w:rsidR="00492719" w:rsidRPr="007E4B2F" w:rsidRDefault="00492719" w:rsidP="00C5223A">
                            <w:pPr>
                              <w:pBdr>
                                <w:top w:val="double" w:sz="6" w:space="6" w:color="auto"/>
                                <w:left w:val="double" w:sz="6" w:space="0" w:color="auto"/>
                                <w:bottom w:val="double" w:sz="6" w:space="0" w:color="auto"/>
                                <w:right w:val="double" w:sz="6" w:space="0" w:color="auto"/>
                              </w:pBd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                          </w:t>
                            </w:r>
                            <w:hyperlink r:id="rId13" w:history="1">
                              <w:r w:rsidRPr="007E4B2F">
                                <w:rPr>
                                  <w:rStyle w:val="Hyperlink"/>
                                  <w:rFonts w:asciiTheme="minorHAnsi" w:hAnsiTheme="minorHAnsi" w:cstheme="minorHAnsi"/>
                                  <w:b/>
                                  <w:bCs/>
                                  <w:color w:val="000099"/>
                                  <w:sz w:val="20"/>
                                  <w:szCs w:val="20"/>
                                  <w:u w:val="none"/>
                                  <w:lang w:val="en-GB"/>
                                </w:rPr>
                                <w:t>ipnet@ipnetexperts.com</w:t>
                              </w:r>
                            </w:hyperlink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99"/>
                                <w:sz w:val="20"/>
                                <w:szCs w:val="20"/>
                                <w:lang w:val="en-GB"/>
                              </w:rPr>
                              <w:t>,      www.ipnetexperts.com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-25.9pt;margin-top:1.1pt;width:506.2pt;height:485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">
                <v:textbox>
                  <w:txbxContent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</w:p>
                    <w:p w:rsidR="00492719" w:rsidRPr="00C14831" w:rsidRDefault="007E4B2F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="Trebuchet MS" w:hAnsi="Trebuchet MS" w:cstheme="minorHAnsi"/>
                          <w:b/>
                          <w:sz w:val="48"/>
                          <w:szCs w:val="40"/>
                        </w:rPr>
                      </w:pPr>
                      <w:proofErr w:type="gramStart"/>
                      <w:r w:rsidRPr="00C14831">
                        <w:rPr>
                          <w:rFonts w:ascii="Trebuchet MS" w:hAnsi="Trebuchet MS" w:cstheme="minorHAnsi"/>
                          <w:b/>
                          <w:sz w:val="48"/>
                          <w:szCs w:val="40"/>
                        </w:rPr>
                        <w:t>iSchool</w:t>
                      </w:r>
                      <w:proofErr w:type="gramEnd"/>
                      <w:r w:rsidR="00492719" w:rsidRPr="00C14831">
                        <w:rPr>
                          <w:rFonts w:ascii="Trebuchet MS" w:hAnsi="Trebuchet MS" w:cstheme="minorHAnsi"/>
                          <w:b/>
                          <w:sz w:val="48"/>
                          <w:szCs w:val="40"/>
                        </w:rPr>
                        <w:t xml:space="preserve"> - LOGICIEL DE GESTION DES ECOLES</w:t>
                      </w:r>
                    </w:p>
                    <w:p w:rsidR="00492719" w:rsidRPr="00C14831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="Trebuchet MS" w:hAnsi="Trebuchet MS" w:cstheme="minorHAnsi"/>
                          <w:b/>
                          <w:color w:val="C00000"/>
                          <w:sz w:val="36"/>
                          <w:szCs w:val="28"/>
                        </w:rPr>
                      </w:pPr>
                      <w:r w:rsidRPr="00C14831">
                        <w:rPr>
                          <w:rFonts w:ascii="Trebuchet MS" w:hAnsi="Trebuchet MS" w:cstheme="minorHAnsi"/>
                          <w:b/>
                          <w:color w:val="C00000"/>
                          <w:sz w:val="36"/>
                          <w:szCs w:val="28"/>
                        </w:rPr>
                        <w:t xml:space="preserve">OFFRE </w:t>
                      </w:r>
                      <w:r w:rsidR="00B873CB" w:rsidRPr="00C14831">
                        <w:rPr>
                          <w:rFonts w:ascii="Trebuchet MS" w:hAnsi="Trebuchet MS" w:cstheme="minorHAnsi"/>
                          <w:b/>
                          <w:color w:val="C00000"/>
                          <w:sz w:val="36"/>
                          <w:szCs w:val="28"/>
                        </w:rPr>
                        <w:t>TECHNIQUE</w:t>
                      </w:r>
                      <w:r w:rsidRPr="00C14831">
                        <w:rPr>
                          <w:rFonts w:ascii="Trebuchet MS" w:hAnsi="Trebuchet MS" w:cstheme="minorHAnsi"/>
                          <w:b/>
                          <w:color w:val="C00000"/>
                          <w:sz w:val="36"/>
                          <w:szCs w:val="28"/>
                        </w:rPr>
                        <w:t xml:space="preserve"> &amp; </w:t>
                      </w:r>
                      <w:r w:rsidR="00B873CB" w:rsidRPr="00C14831">
                        <w:rPr>
                          <w:rFonts w:ascii="Trebuchet MS" w:hAnsi="Trebuchet MS" w:cstheme="minorHAnsi"/>
                          <w:b/>
                          <w:color w:val="C00000"/>
                          <w:sz w:val="36"/>
                          <w:szCs w:val="28"/>
                        </w:rPr>
                        <w:t>FINANCIERE</w:t>
                      </w:r>
                    </w:p>
                    <w:p w:rsidR="00492719" w:rsidRPr="007E4B2F" w:rsidRDefault="00492719" w:rsidP="007E4B2F">
                      <w:pPr>
                        <w:pBdr>
                          <w:top w:val="double" w:sz="6" w:space="0" w:color="auto"/>
                          <w:left w:val="double" w:sz="6" w:space="0" w:color="auto"/>
                          <w:bottom w:val="double" w:sz="6" w:space="14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</w:rPr>
                        <w:t xml:space="preserve">                                                                                                   </w:t>
                      </w:r>
                      <w:r w:rsidR="00B873CB">
                        <w:rPr>
                          <w:rFonts w:asciiTheme="minorHAnsi" w:hAnsiTheme="minorHAnsi" w:cstheme="minorHAnsi"/>
                          <w:b/>
                        </w:rPr>
                        <w:t xml:space="preserve">                       Mars 2014</w:t>
                      </w:r>
                    </w:p>
                    <w:p w:rsidR="00492719" w:rsidRPr="007E4B2F" w:rsidRDefault="00492719">
                      <w:pPr>
                        <w:pStyle w:val="BodyText"/>
                        <w:jc w:val="center"/>
                        <w:rPr>
                          <w:rFonts w:asciiTheme="minorHAnsi" w:hAnsiTheme="minorHAnsi" w:cstheme="minorHAnsi"/>
                          <w:sz w:val="4"/>
                          <w:szCs w:val="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3203"/>
                        <w:gridCol w:w="3769"/>
                        <w:gridCol w:w="2916"/>
                      </w:tblGrid>
                      <w:tr w:rsidR="00492719" w:rsidRPr="007E4B2F" w:rsidTr="006441CE">
                        <w:trPr>
                          <w:trHeight w:val="1522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noProof/>
                                <w:sz w:val="24"/>
                                <w:lang w:val="en-US"/>
                              </w:rPr>
                              <w:drawing>
                                <wp:inline distT="0" distB="0" distL="0" distR="0" wp14:anchorId="09CE29F1" wp14:editId="452BAF82">
                                  <wp:extent cx="2256223" cy="541867"/>
                                  <wp:effectExtent l="0" t="0" r="0" b="0"/>
                                  <wp:docPr id="12" name="Picture 12" descr="C:\My Projects\E-SOFT SYSTEMS\LOGO\logo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My Projects\E-SOFT SYSTEMS\LOGO\logo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5521" cy="5416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  <w:tr w:rsidR="00492719" w:rsidRPr="007E4B2F" w:rsidTr="00E83A80">
                        <w:trPr>
                          <w:trHeight w:val="1620"/>
                        </w:trPr>
                        <w:tc>
                          <w:tcPr>
                            <w:tcW w:w="3203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3697" w:type="dxa"/>
                            <w:vAlign w:val="center"/>
                          </w:tcPr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E-Soft Systems Inc.                              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925 Whitlock Ave SW, suite 2107, Marietta GA 30064            </w:t>
                            </w:r>
                          </w:p>
                          <w:p w:rsidR="00492719" w:rsidRPr="007E4B2F" w:rsidRDefault="0087228A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Tel :</w:t>
                            </w:r>
                            <w:r w:rsidR="00492719"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+1 678 314 5397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www.e-softsystems.com   </w:t>
                            </w:r>
                          </w:p>
                          <w:p w:rsidR="00492719" w:rsidRPr="007E4B2F" w:rsidRDefault="00492719" w:rsidP="0087228A">
                            <w:pPr>
                              <w:contextualSpacing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E4B2F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esoftsystemsinc@gmail.com</w:t>
                            </w:r>
                          </w:p>
                        </w:tc>
                        <w:tc>
                          <w:tcPr>
                            <w:tcW w:w="2916" w:type="dxa"/>
                            <w:vAlign w:val="center"/>
                          </w:tcPr>
                          <w:p w:rsidR="00492719" w:rsidRPr="007E4B2F" w:rsidRDefault="00492719" w:rsidP="00701612">
                            <w:pPr>
                              <w:pStyle w:val="BodyText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7A34E2" w:rsidRPr="00C14831" w:rsidRDefault="007A34E2" w:rsidP="00CA55C1">
                      <w:pPr>
                        <w:rPr>
                          <w:rFonts w:asciiTheme="minorHAnsi" w:hAnsiTheme="minorHAnsi" w:cstheme="minorHAnsi"/>
                          <w:sz w:val="28"/>
                          <w:lang w:eastAsia="fr-FR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</w:rPr>
                        <w:t xml:space="preserve">     </w:t>
                      </w:r>
                      <w:r w:rsidRPr="007E4B2F">
                        <w:rPr>
                          <w:rFonts w:asciiTheme="minorHAnsi" w:hAnsiTheme="minorHAnsi" w:cstheme="minorHAnsi"/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37F8E778" wp14:editId="62D4A6E1">
                            <wp:extent cx="2495252" cy="789410"/>
                            <wp:effectExtent l="19050" t="0" r="298" b="0"/>
                            <wp:docPr id="1" name="Image 10" descr="IPNE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10" descr="IPNE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848" cy="7892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2"/>
                          <w:szCs w:val="22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spacing w:line="360" w:lineRule="atLeast"/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Tour IPNET, AGBALEPEDO LOSSOSSIME, 05 BP 507, Lomé, TOGO.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                Tel: +228 22 51 77 77, +228 22 51 81 81, Fax +228 22 51 58 77</w:t>
                      </w:r>
                    </w:p>
                    <w:p w:rsidR="00492719" w:rsidRPr="007E4B2F" w:rsidRDefault="00492719" w:rsidP="00C5223A">
                      <w:pPr>
                        <w:pBdr>
                          <w:top w:val="double" w:sz="6" w:space="6" w:color="auto"/>
                          <w:left w:val="double" w:sz="6" w:space="0" w:color="auto"/>
                          <w:bottom w:val="double" w:sz="6" w:space="0" w:color="auto"/>
                          <w:right w:val="double" w:sz="6" w:space="0" w:color="auto"/>
                        </w:pBd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</w:pPr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C00000"/>
                          <w:sz w:val="20"/>
                          <w:szCs w:val="20"/>
                          <w:lang w:val="en-GB"/>
                        </w:rPr>
                        <w:t xml:space="preserve">                                          </w:t>
                      </w:r>
                      <w:hyperlink r:id="rId14" w:history="1">
                        <w:r w:rsidRPr="007E4B2F">
                          <w:rPr>
                            <w:rStyle w:val="Hyperlink"/>
                            <w:rFonts w:asciiTheme="minorHAnsi" w:hAnsiTheme="minorHAnsi" w:cstheme="minorHAnsi"/>
                            <w:b/>
                            <w:bCs/>
                            <w:color w:val="000099"/>
                            <w:sz w:val="20"/>
                            <w:szCs w:val="20"/>
                            <w:u w:val="none"/>
                            <w:lang w:val="en-GB"/>
                          </w:rPr>
                          <w:t>ipnet@ipnetexperts.com</w:t>
                        </w:r>
                      </w:hyperlink>
                      <w:r w:rsidRPr="007E4B2F">
                        <w:rPr>
                          <w:rFonts w:asciiTheme="minorHAnsi" w:hAnsiTheme="minorHAnsi" w:cstheme="minorHAnsi"/>
                          <w:b/>
                          <w:bCs/>
                          <w:color w:val="000099"/>
                          <w:sz w:val="20"/>
                          <w:szCs w:val="20"/>
                          <w:lang w:val="en-GB"/>
                        </w:rPr>
                        <w:t>,      www.ipnetexperts.com</w:t>
                      </w:r>
                    </w:p>
                  </w:txbxContent>
                </v:textbox>
              </v:rect>
            </w:pict>
          </mc:Fallback>
        </mc:AlternateContent>
      </w:r>
    </w:p>
    <w:p w:rsidR="00F30763" w:rsidRPr="002B5096" w:rsidRDefault="00F30763" w:rsidP="00323BE2">
      <w:pPr>
        <w:jc w:val="both"/>
        <w:rPr>
          <w:rFonts w:ascii="Trebuchet MS" w:hAnsi="Trebuchet MS" w:cstheme="minorHAnsi"/>
        </w:rPr>
      </w:pPr>
    </w:p>
    <w:p w:rsidR="00F30763" w:rsidRPr="002B5096" w:rsidRDefault="00F30763" w:rsidP="00323BE2">
      <w:pPr>
        <w:jc w:val="both"/>
        <w:rPr>
          <w:rFonts w:ascii="Trebuchet MS" w:hAnsi="Trebuchet MS" w:cstheme="minorHAnsi"/>
        </w:rPr>
      </w:pPr>
    </w:p>
    <w:p w:rsidR="00F30763" w:rsidRPr="002B5096" w:rsidRDefault="00F30763" w:rsidP="00323BE2">
      <w:pPr>
        <w:jc w:val="both"/>
        <w:rPr>
          <w:rFonts w:ascii="Trebuchet MS" w:hAnsi="Trebuchet MS" w:cstheme="minorHAnsi"/>
        </w:rPr>
      </w:pPr>
    </w:p>
    <w:p w:rsidR="00853A1A" w:rsidRPr="002B5096" w:rsidRDefault="002B5E55" w:rsidP="00323BE2">
      <w:pPr>
        <w:jc w:val="both"/>
        <w:rPr>
          <w:rFonts w:ascii="Trebuchet MS" w:hAnsi="Trebuchet MS" w:cstheme="minorHAnsi"/>
        </w:rPr>
        <w:sectPr w:rsidR="00853A1A" w:rsidRPr="002B5096" w:rsidSect="00406743">
          <w:footerReference w:type="even" r:id="rId15"/>
          <w:footerReference w:type="default" r:id="rId16"/>
          <w:type w:val="continuous"/>
          <w:pgSz w:w="11907" w:h="16839" w:code="9"/>
          <w:pgMar w:top="1440" w:right="1440" w:bottom="1440" w:left="1440" w:header="720" w:footer="66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r>
        <w:rPr>
          <w:rFonts w:ascii="Trebuchet MS" w:hAnsi="Trebuchet MS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-224790</wp:posOffset>
                </wp:positionH>
                <wp:positionV relativeFrom="paragraph">
                  <wp:posOffset>3288030</wp:posOffset>
                </wp:positionV>
                <wp:extent cx="1558290" cy="1924050"/>
                <wp:effectExtent l="0" t="0" r="381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290" cy="192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 w:rsidP="00F00C74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81E09F" wp14:editId="4293317E">
                                  <wp:extent cx="1374889" cy="1833185"/>
                                  <wp:effectExtent l="0" t="0" r="0" b="0"/>
                                  <wp:docPr id="1229" name="Image 10" descr="C:\Users\pawou.batana.IPNET\Desktop\ipne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pawou.batana.IPNET\Desktop\ipne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8825" cy="1838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-17.7pt;margin-top:258.9pt;width:122.7pt;height:151.5pt;z-index:251842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" stroked="f">
                <v:textbox style="mso-fit-shape-to-text:t">
                  <w:txbxContent>
                    <w:p w:rsidR="00492719" w:rsidRDefault="00492719" w:rsidP="00F00C74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581E09F" wp14:editId="4293317E">
                            <wp:extent cx="1374889" cy="1833185"/>
                            <wp:effectExtent l="0" t="0" r="0" b="0"/>
                            <wp:docPr id="1229" name="Image 10" descr="C:\Users\pawou.batana.IPNET\Desktop\ipne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pawou.batana.IPNET\Desktop\ipne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8825" cy="18384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4250690</wp:posOffset>
                </wp:positionH>
                <wp:positionV relativeFrom="paragraph">
                  <wp:posOffset>3360420</wp:posOffset>
                </wp:positionV>
                <wp:extent cx="1708785" cy="1216660"/>
                <wp:effectExtent l="0" t="0" r="5715" b="2540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78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2719" w:rsidRDefault="00492719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F64E0BC" wp14:editId="7C0E592C">
                                  <wp:extent cx="1506220" cy="1125220"/>
                                  <wp:effectExtent l="19050" t="0" r="0" b="0"/>
                                  <wp:docPr id="2" name="Image 406" descr="H:\Photo 02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406" descr="H:\Photo 02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220" cy="1125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334.7pt;margin-top:264.6pt;width:134.55pt;height:95.8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" stroked="f">
                <v:textbox style="mso-fit-shape-to-text:t">
                  <w:txbxContent>
                    <w:p w:rsidR="00492719" w:rsidRDefault="00492719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F64E0BC" wp14:editId="7C0E592C">
                            <wp:extent cx="1506220" cy="1125220"/>
                            <wp:effectExtent l="19050" t="0" r="0" b="0"/>
                            <wp:docPr id="2" name="Image 406" descr="H:\Photo 02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406" descr="H:\Photo 02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220" cy="1125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63492" w:rsidRPr="002B5096" w:rsidRDefault="00D63492" w:rsidP="00E45454">
      <w:pPr>
        <w:jc w:val="center"/>
        <w:rPr>
          <w:rFonts w:ascii="Trebuchet MS" w:hAnsi="Trebuchet MS" w:cstheme="minorHAnsi"/>
          <w:b/>
          <w:sz w:val="32"/>
          <w:szCs w:val="32"/>
          <w:u w:val="single"/>
        </w:rPr>
      </w:pPr>
    </w:p>
    <w:p w:rsidR="00D63492" w:rsidRPr="002B5096" w:rsidRDefault="00D63492" w:rsidP="00E45454">
      <w:pPr>
        <w:jc w:val="center"/>
        <w:rPr>
          <w:rFonts w:ascii="Trebuchet MS" w:hAnsi="Trebuchet MS" w:cstheme="minorHAnsi"/>
          <w:b/>
          <w:sz w:val="32"/>
          <w:szCs w:val="32"/>
          <w:u w:val="single"/>
        </w:rPr>
      </w:pPr>
    </w:p>
    <w:p w:rsidR="00D63492" w:rsidRPr="002B5096" w:rsidRDefault="00D63492" w:rsidP="00E45454">
      <w:pPr>
        <w:jc w:val="center"/>
        <w:rPr>
          <w:rFonts w:ascii="Trebuchet MS" w:hAnsi="Trebuchet MS" w:cstheme="minorHAnsi"/>
          <w:b/>
          <w:sz w:val="32"/>
          <w:szCs w:val="32"/>
          <w:u w:val="single"/>
        </w:rPr>
      </w:pPr>
    </w:p>
    <w:p w:rsidR="00D63492" w:rsidRPr="002B5096" w:rsidRDefault="00D63492" w:rsidP="00E45454">
      <w:pPr>
        <w:jc w:val="center"/>
        <w:rPr>
          <w:rFonts w:ascii="Trebuchet MS" w:hAnsi="Trebuchet MS" w:cstheme="minorHAnsi"/>
          <w:b/>
          <w:sz w:val="32"/>
          <w:szCs w:val="32"/>
          <w:u w:val="single"/>
        </w:rPr>
      </w:pPr>
    </w:p>
    <w:p w:rsidR="002073FE" w:rsidRPr="002B5096" w:rsidRDefault="002073FE" w:rsidP="002073FE">
      <w:pPr>
        <w:pStyle w:val="ListParagraph"/>
        <w:spacing w:after="200" w:line="276" w:lineRule="auto"/>
        <w:ind w:left="360"/>
        <w:contextualSpacing/>
        <w:rPr>
          <w:rFonts w:ascii="Trebuchet MS" w:hAnsi="Trebuchet MS" w:cstheme="minorHAnsi"/>
          <w:b/>
        </w:rPr>
      </w:pPr>
      <w:r w:rsidRPr="002B5096">
        <w:rPr>
          <w:rFonts w:ascii="Trebuchet MS" w:hAnsi="Trebuchet MS" w:cstheme="minorHAnsi"/>
          <w:b/>
        </w:rPr>
        <w:t>Nous avons pour obligation d’achever les taches 1 à 3 ci-dessous au plus tard vendredi 10 Février 2012</w:t>
      </w:r>
    </w:p>
    <w:p w:rsidR="00D63492" w:rsidRPr="002B5096" w:rsidRDefault="00D63492" w:rsidP="002073FE">
      <w:pPr>
        <w:pStyle w:val="ListParagraph"/>
        <w:spacing w:after="200" w:line="276" w:lineRule="auto"/>
        <w:ind w:left="360"/>
        <w:contextualSpacing/>
        <w:rPr>
          <w:rFonts w:ascii="Trebuchet MS" w:hAnsi="Trebuchet MS" w:cstheme="minorHAnsi"/>
          <w:b/>
        </w:rPr>
      </w:pPr>
    </w:p>
    <w:p w:rsidR="002B02A0" w:rsidRPr="002B5096" w:rsidRDefault="002B02A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="Trebuchet MS" w:hAnsi="Trebuchet MS" w:cstheme="minorHAnsi"/>
        </w:rPr>
      </w:pPr>
      <w:r w:rsidRPr="002B5096">
        <w:rPr>
          <w:rFonts w:ascii="Trebuchet MS" w:hAnsi="Trebuchet MS" w:cstheme="minorHAnsi"/>
        </w:rPr>
        <w:t>Projet réaménagement Architecture Poste TOGO</w:t>
      </w:r>
      <w:r w:rsidR="00714B36" w:rsidRPr="002B5096">
        <w:rPr>
          <w:rFonts w:ascii="Trebuchet MS" w:hAnsi="Trebuchet MS" w:cstheme="minorHAnsi"/>
        </w:rPr>
        <w:t xml:space="preserve"> (Bob + Thierry)</w:t>
      </w:r>
    </w:p>
    <w:p w:rsidR="007049D0" w:rsidRPr="002B5096" w:rsidRDefault="007049D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="Trebuchet MS" w:hAnsi="Trebuchet MS" w:cstheme="minorHAnsi"/>
        </w:rPr>
      </w:pPr>
      <w:r w:rsidRPr="002B5096">
        <w:rPr>
          <w:rFonts w:ascii="Trebuchet MS" w:hAnsi="Trebuchet MS" w:cstheme="minorHAnsi"/>
        </w:rPr>
        <w:t>Bob &amp; Thierry explique</w:t>
      </w:r>
      <w:r w:rsidR="00024093" w:rsidRPr="002B5096">
        <w:rPr>
          <w:rFonts w:ascii="Trebuchet MS" w:hAnsi="Trebuchet MS" w:cstheme="minorHAnsi"/>
        </w:rPr>
        <w:t>nt</w:t>
      </w:r>
      <w:r w:rsidRPr="002B5096">
        <w:rPr>
          <w:rFonts w:ascii="Trebuchet MS" w:hAnsi="Trebuchet MS" w:cstheme="minorHAnsi"/>
        </w:rPr>
        <w:t xml:space="preserve"> le contenu du document technique au client </w:t>
      </w:r>
      <w:r w:rsidR="00024093" w:rsidRPr="002B5096">
        <w:rPr>
          <w:rFonts w:ascii="Trebuchet MS" w:hAnsi="Trebuchet MS" w:cstheme="minorHAnsi"/>
        </w:rPr>
        <w:t>(</w:t>
      </w:r>
      <w:proofErr w:type="spellStart"/>
      <w:r w:rsidR="00024093" w:rsidRPr="002B5096">
        <w:rPr>
          <w:rFonts w:ascii="Trebuchet MS" w:hAnsi="Trebuchet MS" w:cstheme="minorHAnsi"/>
        </w:rPr>
        <w:t>tranfert</w:t>
      </w:r>
      <w:proofErr w:type="spellEnd"/>
      <w:r w:rsidR="00024093" w:rsidRPr="002B5096">
        <w:rPr>
          <w:rFonts w:ascii="Trebuchet MS" w:hAnsi="Trebuchet MS" w:cstheme="minorHAnsi"/>
        </w:rPr>
        <w:t xml:space="preserve"> de compétence)</w:t>
      </w:r>
    </w:p>
    <w:p w:rsidR="002B02A0" w:rsidRPr="002B5096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="Trebuchet MS" w:hAnsi="Trebuchet MS" w:cstheme="minorHAnsi"/>
        </w:rPr>
      </w:pPr>
      <w:r w:rsidRPr="002B5096">
        <w:rPr>
          <w:rFonts w:ascii="Trebuchet MS" w:hAnsi="Trebuchet MS" w:cstheme="minorHAnsi"/>
        </w:rPr>
        <w:t>Obtenir le PV de réception</w:t>
      </w:r>
    </w:p>
    <w:p w:rsidR="002B02A0" w:rsidRPr="002B5096" w:rsidRDefault="002B02A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="Trebuchet MS" w:hAnsi="Trebuchet MS" w:cstheme="minorHAnsi"/>
        </w:rPr>
      </w:pPr>
      <w:r w:rsidRPr="002B5096">
        <w:rPr>
          <w:rFonts w:ascii="Trebuchet MS" w:hAnsi="Trebuchet MS" w:cstheme="minorHAnsi"/>
        </w:rPr>
        <w:t>Déposer la facture</w:t>
      </w:r>
      <w:r w:rsidR="00024093" w:rsidRPr="002B5096">
        <w:rPr>
          <w:rFonts w:ascii="Trebuchet MS" w:hAnsi="Trebuchet MS" w:cstheme="minorHAnsi"/>
        </w:rPr>
        <w:t xml:space="preserve"> (Rosalie) avant la fin de la semaine du 7 Février</w:t>
      </w:r>
    </w:p>
    <w:p w:rsidR="00C32B20" w:rsidRPr="002B5096" w:rsidRDefault="00C32B20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="Trebuchet MS" w:hAnsi="Trebuchet MS" w:cstheme="minorHAnsi"/>
          <w:lang w:val="en-US"/>
        </w:rPr>
      </w:pPr>
      <w:r w:rsidRPr="002B5096">
        <w:rPr>
          <w:rFonts w:ascii="Trebuchet MS" w:hAnsi="Trebuchet MS" w:cstheme="minorHAnsi"/>
          <w:lang w:val="en-US"/>
        </w:rPr>
        <w:t>WAN backup LONATO</w:t>
      </w:r>
      <w:r w:rsidR="00714B36" w:rsidRPr="002B5096">
        <w:rPr>
          <w:rFonts w:ascii="Trebuchet MS" w:hAnsi="Trebuchet MS" w:cstheme="minorHAnsi"/>
          <w:lang w:val="en-US"/>
        </w:rPr>
        <w:t xml:space="preserve"> (Bob + Alex)</w:t>
      </w:r>
    </w:p>
    <w:p w:rsidR="00C32B20" w:rsidRPr="002B5096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="Trebuchet MS" w:hAnsi="Trebuchet MS" w:cstheme="minorHAnsi"/>
        </w:rPr>
      </w:pPr>
      <w:r w:rsidRPr="002B5096">
        <w:rPr>
          <w:rFonts w:ascii="Trebuchet MS" w:hAnsi="Trebuchet MS" w:cstheme="minorHAnsi"/>
        </w:rPr>
        <w:t>Le document de déploiement de la solution est disponible depuis le 15 Septembre 2011 ;</w:t>
      </w:r>
    </w:p>
    <w:p w:rsidR="00C32B20" w:rsidRPr="002B5096" w:rsidRDefault="00C32B20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="Trebuchet MS" w:hAnsi="Trebuchet MS" w:cstheme="minorHAnsi"/>
        </w:rPr>
      </w:pPr>
      <w:r w:rsidRPr="002B5096">
        <w:rPr>
          <w:rFonts w:ascii="Trebuchet MS" w:hAnsi="Trebuchet MS" w:cstheme="minorHAnsi"/>
        </w:rPr>
        <w:t>Si l’équipe chargée du déploiement de la solution communique bien avec Pawou, on ne devrait pas passer plus de deux jours pour achever ce travail</w:t>
      </w:r>
    </w:p>
    <w:p w:rsidR="009D797D" w:rsidRPr="002B5096" w:rsidRDefault="009D797D" w:rsidP="0041315E">
      <w:pPr>
        <w:pStyle w:val="ListParagraph"/>
        <w:numPr>
          <w:ilvl w:val="0"/>
          <w:numId w:val="13"/>
        </w:numPr>
        <w:spacing w:after="200" w:line="276" w:lineRule="auto"/>
        <w:contextualSpacing/>
        <w:rPr>
          <w:rFonts w:ascii="Trebuchet MS" w:hAnsi="Trebuchet MS" w:cstheme="minorHAnsi"/>
        </w:rPr>
      </w:pPr>
      <w:r w:rsidRPr="002B5096">
        <w:rPr>
          <w:rFonts w:ascii="Trebuchet MS" w:hAnsi="Trebuchet MS" w:cstheme="minorHAnsi"/>
        </w:rPr>
        <w:t xml:space="preserve">Installation </w:t>
      </w:r>
      <w:proofErr w:type="spellStart"/>
      <w:r w:rsidRPr="002B5096">
        <w:rPr>
          <w:rFonts w:ascii="Trebuchet MS" w:hAnsi="Trebuchet MS" w:cstheme="minorHAnsi"/>
        </w:rPr>
        <w:t>cisco</w:t>
      </w:r>
      <w:proofErr w:type="spellEnd"/>
      <w:r w:rsidRPr="002B5096">
        <w:rPr>
          <w:rFonts w:ascii="Trebuchet MS" w:hAnsi="Trebuchet MS" w:cstheme="minorHAnsi"/>
        </w:rPr>
        <w:t xml:space="preserve"> ASA5505, PORT AUTONOME DE LOME</w:t>
      </w:r>
      <w:r w:rsidR="00714B36" w:rsidRPr="002B5096">
        <w:rPr>
          <w:rFonts w:ascii="Trebuchet MS" w:hAnsi="Trebuchet MS" w:cstheme="minorHAnsi"/>
        </w:rPr>
        <w:t xml:space="preserve"> (Bob + Alex)</w:t>
      </w:r>
    </w:p>
    <w:p w:rsidR="009D797D" w:rsidRPr="002B5096" w:rsidRDefault="009D797D" w:rsidP="0041315E">
      <w:pPr>
        <w:pStyle w:val="ListParagraph"/>
        <w:numPr>
          <w:ilvl w:val="0"/>
          <w:numId w:val="14"/>
        </w:numPr>
        <w:spacing w:after="200" w:line="276" w:lineRule="auto"/>
        <w:contextualSpacing/>
        <w:rPr>
          <w:rFonts w:ascii="Trebuchet MS" w:hAnsi="Trebuchet MS" w:cstheme="minorHAnsi"/>
        </w:rPr>
      </w:pPr>
      <w:r w:rsidRPr="002B5096">
        <w:rPr>
          <w:rFonts w:ascii="Trebuchet MS" w:hAnsi="Trebuchet MS" w:cstheme="minorHAnsi"/>
        </w:rPr>
        <w:t xml:space="preserve">Il s’agit </w:t>
      </w:r>
      <w:r w:rsidR="00714B36" w:rsidRPr="002B5096">
        <w:rPr>
          <w:rFonts w:ascii="Trebuchet MS" w:hAnsi="Trebuchet MS" w:cstheme="minorHAnsi"/>
        </w:rPr>
        <w:t xml:space="preserve">essentiellement </w:t>
      </w:r>
      <w:r w:rsidRPr="002B5096">
        <w:rPr>
          <w:rFonts w:ascii="Trebuchet MS" w:hAnsi="Trebuchet MS" w:cstheme="minorHAnsi"/>
        </w:rPr>
        <w:t xml:space="preserve">de comprendre deux commandes des firewalls CISCO ASA: </w:t>
      </w:r>
      <w:proofErr w:type="spellStart"/>
      <w:r w:rsidRPr="002B5096">
        <w:rPr>
          <w:rFonts w:ascii="Trebuchet MS" w:hAnsi="Trebuchet MS" w:cstheme="minorHAnsi"/>
          <w:i/>
        </w:rPr>
        <w:t>static</w:t>
      </w:r>
      <w:proofErr w:type="spellEnd"/>
      <w:r w:rsidRPr="002B5096">
        <w:rPr>
          <w:rFonts w:ascii="Trebuchet MS" w:hAnsi="Trebuchet MS" w:cstheme="minorHAnsi"/>
          <w:i/>
        </w:rPr>
        <w:t xml:space="preserve"> et </w:t>
      </w:r>
      <w:proofErr w:type="spellStart"/>
      <w:r w:rsidRPr="002B5096">
        <w:rPr>
          <w:rFonts w:ascii="Trebuchet MS" w:hAnsi="Trebuchet MS" w:cstheme="minorHAnsi"/>
          <w:i/>
        </w:rPr>
        <w:t>access-list</w:t>
      </w:r>
      <w:proofErr w:type="spellEnd"/>
      <w:r w:rsidRPr="002B5096">
        <w:rPr>
          <w:rFonts w:ascii="Trebuchet MS" w:hAnsi="Trebuchet MS" w:cstheme="minorHAnsi"/>
        </w:rPr>
        <w:t xml:space="preserve">, comprendre les services qu’héberge chaque serveur derrière le firewall </w:t>
      </w:r>
      <w:proofErr w:type="spellStart"/>
      <w:r w:rsidRPr="002B5096">
        <w:rPr>
          <w:rFonts w:ascii="Trebuchet MS" w:hAnsi="Trebuchet MS" w:cstheme="minorHAnsi"/>
        </w:rPr>
        <w:t>cisco</w:t>
      </w:r>
      <w:proofErr w:type="spellEnd"/>
      <w:r w:rsidRPr="002B5096">
        <w:rPr>
          <w:rFonts w:ascii="Trebuchet MS" w:hAnsi="Trebuchet MS" w:cstheme="minorHAnsi"/>
        </w:rPr>
        <w:t xml:space="preserve"> ASA5505</w:t>
      </w:r>
      <w:r w:rsidR="00F6578F" w:rsidRPr="002B5096">
        <w:rPr>
          <w:rFonts w:ascii="Trebuchet MS" w:hAnsi="Trebuchet MS" w:cstheme="minorHAnsi"/>
        </w:rPr>
        <w:t xml:space="preserve"> et enfin, avec l’aide du client indiquer clairement par écrit ce qui est autorisé/interdit  de l’extérieur  (Internet) vers ces serveurs en transitant par l’ASA 5505</w:t>
      </w:r>
      <w:r w:rsidR="00714B36" w:rsidRPr="002B5096">
        <w:rPr>
          <w:rFonts w:ascii="Trebuchet MS" w:hAnsi="Trebuchet MS" w:cstheme="minorHAnsi"/>
        </w:rPr>
        <w:t> ;</w:t>
      </w:r>
    </w:p>
    <w:p w:rsidR="00CC3966" w:rsidRPr="002B5096" w:rsidRDefault="00CC3966" w:rsidP="00CC3966">
      <w:pPr>
        <w:spacing w:after="200" w:line="276" w:lineRule="auto"/>
        <w:contextualSpacing/>
        <w:rPr>
          <w:rFonts w:ascii="Trebuchet MS" w:hAnsi="Trebuchet MS" w:cstheme="minorHAnsi"/>
        </w:rPr>
        <w:sectPr w:rsidR="00CC3966" w:rsidRPr="002B5096" w:rsidSect="00406743">
          <w:headerReference w:type="default" r:id="rId19"/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0E5717" w:rsidRPr="002B5096" w:rsidRDefault="000E5717" w:rsidP="00E45454">
      <w:pPr>
        <w:jc w:val="center"/>
        <w:rPr>
          <w:rFonts w:ascii="Trebuchet MS" w:hAnsi="Trebuchet MS" w:cstheme="minorHAnsi"/>
          <w:b/>
          <w:sz w:val="32"/>
          <w:szCs w:val="32"/>
          <w:u w:val="single"/>
        </w:rPr>
        <w:sectPr w:rsidR="000E5717" w:rsidRPr="002B5096" w:rsidSect="00406743">
          <w:type w:val="continuous"/>
          <w:pgSz w:w="11907" w:h="16839" w:code="9"/>
          <w:pgMar w:top="720" w:right="720" w:bottom="720" w:left="720" w:header="720" w:footer="284" w:gutter="0"/>
          <w:cols w:space="720"/>
          <w:noEndnote/>
          <w:docGrid w:linePitch="326"/>
        </w:sectPr>
      </w:pPr>
    </w:p>
    <w:p w:rsidR="00CA323A" w:rsidRDefault="00CA323A" w:rsidP="00CA323A">
      <w:pPr>
        <w:pStyle w:val="Heading1"/>
        <w:jc w:val="center"/>
        <w:rPr>
          <w:rStyle w:val="SubtleReference"/>
          <w:rFonts w:ascii="Trebuchet MS" w:hAnsi="Trebuchet MS" w:cstheme="minorHAnsi"/>
        </w:rPr>
      </w:pPr>
    </w:p>
    <w:p w:rsidR="00CA323A" w:rsidRDefault="00CA323A" w:rsidP="00CA323A">
      <w:pPr>
        <w:pStyle w:val="Heading1"/>
        <w:jc w:val="center"/>
        <w:rPr>
          <w:rStyle w:val="SubtleReference"/>
          <w:rFonts w:ascii="Trebuchet MS" w:hAnsi="Trebuchet MS" w:cstheme="minorHAnsi"/>
        </w:rPr>
      </w:pPr>
    </w:p>
    <w:p w:rsidR="00CA323A" w:rsidRDefault="00CA323A" w:rsidP="00CA323A">
      <w:pPr>
        <w:pStyle w:val="Heading1"/>
        <w:jc w:val="center"/>
        <w:rPr>
          <w:rStyle w:val="SubtleReference"/>
          <w:rFonts w:ascii="Trebuchet MS" w:hAnsi="Trebuchet MS" w:cstheme="minorHAnsi"/>
        </w:rPr>
      </w:pPr>
    </w:p>
    <w:p w:rsidR="00CA323A" w:rsidRDefault="00CA323A" w:rsidP="00CA323A">
      <w:pPr>
        <w:pStyle w:val="Heading1"/>
        <w:jc w:val="center"/>
        <w:rPr>
          <w:rStyle w:val="SubtleReference"/>
          <w:rFonts w:ascii="Trebuchet MS" w:hAnsi="Trebuchet MS" w:cstheme="minorHAnsi"/>
        </w:rPr>
      </w:pPr>
    </w:p>
    <w:p w:rsidR="00CA323A" w:rsidRDefault="00CA323A" w:rsidP="00CA323A">
      <w:pPr>
        <w:pStyle w:val="Heading1"/>
        <w:jc w:val="center"/>
        <w:rPr>
          <w:rStyle w:val="SubtleReference"/>
          <w:rFonts w:ascii="Trebuchet MS" w:hAnsi="Trebuchet MS" w:cstheme="minorHAnsi"/>
        </w:rPr>
      </w:pPr>
    </w:p>
    <w:p w:rsidR="00CA323A" w:rsidRDefault="00CA323A" w:rsidP="00CA323A">
      <w:pPr>
        <w:pStyle w:val="Heading1"/>
        <w:jc w:val="center"/>
        <w:rPr>
          <w:rStyle w:val="SubtleReference"/>
          <w:rFonts w:ascii="Trebuchet MS" w:hAnsi="Trebuchet MS" w:cstheme="minorHAnsi"/>
        </w:rPr>
      </w:pPr>
    </w:p>
    <w:p w:rsidR="00CA323A" w:rsidRDefault="00CA323A" w:rsidP="00CA323A">
      <w:pPr>
        <w:pStyle w:val="Heading1"/>
        <w:jc w:val="center"/>
        <w:rPr>
          <w:rStyle w:val="SubtleReference"/>
          <w:rFonts w:ascii="Trebuchet MS" w:hAnsi="Trebuchet MS" w:cstheme="minorHAnsi"/>
        </w:rPr>
      </w:pPr>
      <w:r>
        <w:rPr>
          <w:rStyle w:val="SubtleReference"/>
          <w:rFonts w:ascii="Trebuchet MS" w:hAnsi="Trebuchet MS" w:cstheme="minorHAnsi"/>
        </w:rPr>
        <w:t>SOMMAIRE</w:t>
      </w:r>
    </w:p>
    <w:p w:rsidR="00CA323A" w:rsidRPr="00CA323A" w:rsidRDefault="00CA323A" w:rsidP="00CA323A">
      <w:pPr>
        <w:rPr>
          <w:rFonts w:ascii="Trebuchet MS" w:hAnsi="Trebuchet MS"/>
          <w:sz w:val="28"/>
        </w:rPr>
      </w:pPr>
    </w:p>
    <w:p w:rsidR="00CA323A" w:rsidRDefault="00F01C77" w:rsidP="00190260">
      <w:pPr>
        <w:pStyle w:val="ListParagraph"/>
        <w:numPr>
          <w:ilvl w:val="0"/>
          <w:numId w:val="25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Configuration Minimale</w:t>
      </w:r>
    </w:p>
    <w:p w:rsidR="00F01C77" w:rsidRDefault="00F01C77" w:rsidP="00F01C77">
      <w:pPr>
        <w:pStyle w:val="ListParagraph"/>
        <w:numPr>
          <w:ilvl w:val="1"/>
          <w:numId w:val="25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Architecture</w:t>
      </w:r>
    </w:p>
    <w:p w:rsidR="00F01C77" w:rsidRDefault="00F01C77" w:rsidP="00F01C77">
      <w:pPr>
        <w:pStyle w:val="ListParagraph"/>
        <w:numPr>
          <w:ilvl w:val="1"/>
          <w:numId w:val="25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Pro-forma</w:t>
      </w:r>
    </w:p>
    <w:p w:rsidR="00F01C77" w:rsidRDefault="00FC4955" w:rsidP="00190260">
      <w:pPr>
        <w:pStyle w:val="ListParagraph"/>
        <w:numPr>
          <w:ilvl w:val="0"/>
          <w:numId w:val="25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Configuration avancée</w:t>
      </w:r>
    </w:p>
    <w:p w:rsidR="00F01C77" w:rsidRDefault="00F01C77" w:rsidP="00F01C77">
      <w:pPr>
        <w:pStyle w:val="ListParagraph"/>
        <w:numPr>
          <w:ilvl w:val="1"/>
          <w:numId w:val="25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Architecture</w:t>
      </w:r>
    </w:p>
    <w:p w:rsidR="00F01C77" w:rsidRPr="00CA323A" w:rsidRDefault="00F01C77" w:rsidP="00F01C77">
      <w:pPr>
        <w:pStyle w:val="ListParagraph"/>
        <w:numPr>
          <w:ilvl w:val="1"/>
          <w:numId w:val="25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Pro-forma</w:t>
      </w:r>
    </w:p>
    <w:p w:rsidR="00CA323A" w:rsidRPr="00CA323A" w:rsidRDefault="00F01C77" w:rsidP="00190260">
      <w:pPr>
        <w:pStyle w:val="ListParagraph"/>
        <w:numPr>
          <w:ilvl w:val="0"/>
          <w:numId w:val="25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Matériels</w:t>
      </w:r>
      <w:r w:rsidR="00D4132F">
        <w:rPr>
          <w:rFonts w:ascii="Trebuchet MS" w:hAnsi="Trebuchet MS"/>
          <w:sz w:val="28"/>
        </w:rPr>
        <w:t xml:space="preserve"> et offres</w:t>
      </w:r>
      <w:r>
        <w:rPr>
          <w:rFonts w:ascii="Trebuchet MS" w:hAnsi="Trebuchet MS"/>
          <w:sz w:val="28"/>
        </w:rPr>
        <w:t xml:space="preserve"> connexes</w:t>
      </w:r>
    </w:p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 w:rsidP="00CA323A"/>
    <w:p w:rsidR="00CA323A" w:rsidRDefault="00CA323A">
      <w:r>
        <w:br w:type="page"/>
      </w:r>
    </w:p>
    <w:p w:rsidR="00C71635" w:rsidRDefault="00C71635" w:rsidP="00C71635">
      <w:pPr>
        <w:pStyle w:val="ListParagraph"/>
        <w:numPr>
          <w:ilvl w:val="0"/>
          <w:numId w:val="27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lastRenderedPageBreak/>
        <w:t>Configuration Minimale</w:t>
      </w:r>
    </w:p>
    <w:p w:rsidR="009D7329" w:rsidRDefault="009D7329" w:rsidP="009D7329">
      <w:pPr>
        <w:pStyle w:val="ListParagraph"/>
        <w:numPr>
          <w:ilvl w:val="1"/>
          <w:numId w:val="27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Architecture</w:t>
      </w:r>
    </w:p>
    <w:p w:rsidR="0063567F" w:rsidRPr="00D73A50" w:rsidRDefault="0063567F" w:rsidP="0063567F">
      <w:pPr>
        <w:rPr>
          <w:rFonts w:eastAsiaTheme="majorEastAsia"/>
          <w:lang w:val="en-US"/>
        </w:rPr>
      </w:pPr>
      <w:r>
        <w:rPr>
          <w:rFonts w:eastAsiaTheme="maj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1E1AF5B" wp14:editId="7A111D28">
                <wp:simplePos x="0" y="0"/>
                <wp:positionH relativeFrom="column">
                  <wp:posOffset>-404047</wp:posOffset>
                </wp:positionH>
                <wp:positionV relativeFrom="paragraph">
                  <wp:posOffset>118019</wp:posOffset>
                </wp:positionV>
                <wp:extent cx="4792133" cy="1664339"/>
                <wp:effectExtent l="57150" t="19050" r="85090" b="8826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133" cy="16643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1001">
                          <a:schemeClr val="dk2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567F" w:rsidRPr="00A971A9" w:rsidRDefault="0063567F" w:rsidP="0063567F">
                            <w:pPr>
                              <w:pStyle w:val="Heading2"/>
                              <w:rPr>
                                <w:rFonts w:eastAsiaTheme="majorEastAsia"/>
                                <w:color w:val="FFFF00"/>
                                <w:lang w:val="en-US"/>
                              </w:rPr>
                            </w:pPr>
                            <w:r w:rsidRPr="00A971A9">
                              <w:rPr>
                                <w:rFonts w:eastAsiaTheme="majorEastAsia"/>
                                <w:color w:val="FFFF00"/>
                                <w:lang w:val="en-US"/>
                              </w:rPr>
                              <w:t>Option 1: PC – All in one</w:t>
                            </w:r>
                          </w:p>
                          <w:p w:rsidR="0063567F" w:rsidRPr="004706D1" w:rsidRDefault="0063567F" w:rsidP="0063567F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28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4706D1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gramEnd"/>
                            <w:r w:rsidRPr="004706D1">
                              <w:rPr>
                                <w:color w:val="FFFFFF" w:themeColor="background1"/>
                              </w:rPr>
                              <w:t xml:space="preserve"> installé sur un PC </w:t>
                            </w:r>
                          </w:p>
                          <w:p w:rsidR="0063567F" w:rsidRPr="004706D1" w:rsidRDefault="0063567F" w:rsidP="0063567F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28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4706D1">
                              <w:rPr>
                                <w:color w:val="FFFFFF" w:themeColor="background1"/>
                              </w:rPr>
                              <w:t>Adaptée pour les écoles à faible budget</w:t>
                            </w:r>
                          </w:p>
                          <w:p w:rsidR="0063567F" w:rsidRPr="004706D1" w:rsidRDefault="0063567F" w:rsidP="0063567F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28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4706D1">
                              <w:rPr>
                                <w:color w:val="FFFFFF" w:themeColor="background1"/>
                              </w:rPr>
                              <w:t xml:space="preserve">Permet une utilisation minimale des capacités </w:t>
                            </w:r>
                            <w:proofErr w:type="gramStart"/>
                            <w:r w:rsidRPr="004706D1">
                              <w:rPr>
                                <w:color w:val="FFFFFF" w:themeColor="background1"/>
                              </w:rPr>
                              <w:t>de iSchool</w:t>
                            </w:r>
                            <w:proofErr w:type="gramEnd"/>
                            <w:r w:rsidRPr="004706D1">
                              <w:rPr>
                                <w:color w:val="FFFFFF" w:themeColor="background1"/>
                              </w:rPr>
                              <w:t> : impression des bulletins, saisie des payements, impression des reçus, etc.</w:t>
                            </w:r>
                          </w:p>
                          <w:p w:rsidR="0063567F" w:rsidRPr="004706D1" w:rsidRDefault="0063567F" w:rsidP="0063567F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28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4706D1">
                              <w:rPr>
                                <w:color w:val="FFFFFF" w:themeColor="background1"/>
                              </w:rPr>
                              <w:t xml:space="preserve">Interaction  limitée </w:t>
                            </w:r>
                          </w:p>
                          <w:p w:rsidR="0063567F" w:rsidRPr="00412D0C" w:rsidRDefault="0063567F" w:rsidP="0063567F">
                            <w:pPr>
                              <w:rPr>
                                <w:rFonts w:eastAsiaTheme="majorEastAsia"/>
                              </w:rPr>
                            </w:pPr>
                          </w:p>
                          <w:p w:rsidR="0063567F" w:rsidRPr="00412D0C" w:rsidRDefault="0063567F" w:rsidP="0063567F">
                            <w:pPr>
                              <w:rPr>
                                <w:rFonts w:eastAsiaTheme="majorEastAsia"/>
                              </w:rPr>
                            </w:pPr>
                          </w:p>
                          <w:p w:rsidR="0063567F" w:rsidRDefault="0063567F" w:rsidP="006356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29" type="#_x0000_t202" style="position:absolute;margin-left:-31.8pt;margin-top:9.3pt;width:377.35pt;height:131.0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" fillcolor="#1f497d [3202]" strokecolor="#94b64e [3046]">
                <v:shadow on="t" color="black" opacity="22937f" origin=",.5" offset="0,.63889mm"/>
                <v:textbox>
                  <w:txbxContent>
                    <w:p w:rsidR="0063567F" w:rsidRPr="00A971A9" w:rsidRDefault="0063567F" w:rsidP="0063567F">
                      <w:pPr>
                        <w:pStyle w:val="Heading2"/>
                        <w:rPr>
                          <w:rFonts w:eastAsiaTheme="majorEastAsia"/>
                          <w:color w:val="FFFF00"/>
                          <w:lang w:val="en-US"/>
                        </w:rPr>
                      </w:pPr>
                      <w:r w:rsidRPr="00A971A9">
                        <w:rPr>
                          <w:rFonts w:eastAsiaTheme="majorEastAsia"/>
                          <w:color w:val="FFFF00"/>
                          <w:lang w:val="en-US"/>
                        </w:rPr>
                        <w:t>Option 1: PC – All in one</w:t>
                      </w:r>
                    </w:p>
                    <w:p w:rsidR="0063567F" w:rsidRPr="004706D1" w:rsidRDefault="0063567F" w:rsidP="0063567F">
                      <w:pPr>
                        <w:pStyle w:val="Heading4"/>
                        <w:keepLines w:val="0"/>
                        <w:numPr>
                          <w:ilvl w:val="0"/>
                          <w:numId w:val="28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gramStart"/>
                      <w:r w:rsidRPr="004706D1">
                        <w:rPr>
                          <w:color w:val="FFFFFF" w:themeColor="background1"/>
                        </w:rPr>
                        <w:t>iSchool</w:t>
                      </w:r>
                      <w:proofErr w:type="gramEnd"/>
                      <w:r w:rsidRPr="004706D1">
                        <w:rPr>
                          <w:color w:val="FFFFFF" w:themeColor="background1"/>
                        </w:rPr>
                        <w:t xml:space="preserve"> installé sur un PC </w:t>
                      </w:r>
                    </w:p>
                    <w:p w:rsidR="0063567F" w:rsidRPr="004706D1" w:rsidRDefault="0063567F" w:rsidP="0063567F">
                      <w:pPr>
                        <w:pStyle w:val="Heading4"/>
                        <w:keepLines w:val="0"/>
                        <w:numPr>
                          <w:ilvl w:val="0"/>
                          <w:numId w:val="28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4706D1">
                        <w:rPr>
                          <w:color w:val="FFFFFF" w:themeColor="background1"/>
                        </w:rPr>
                        <w:t>Adaptée pour les écoles à faible budget</w:t>
                      </w:r>
                    </w:p>
                    <w:p w:rsidR="0063567F" w:rsidRPr="004706D1" w:rsidRDefault="0063567F" w:rsidP="0063567F">
                      <w:pPr>
                        <w:pStyle w:val="Heading4"/>
                        <w:keepLines w:val="0"/>
                        <w:numPr>
                          <w:ilvl w:val="0"/>
                          <w:numId w:val="28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4706D1">
                        <w:rPr>
                          <w:color w:val="FFFFFF" w:themeColor="background1"/>
                        </w:rPr>
                        <w:t xml:space="preserve">Permet une utilisation minimale des capacités </w:t>
                      </w:r>
                      <w:proofErr w:type="gramStart"/>
                      <w:r w:rsidRPr="004706D1">
                        <w:rPr>
                          <w:color w:val="FFFFFF" w:themeColor="background1"/>
                        </w:rPr>
                        <w:t>de iSchool</w:t>
                      </w:r>
                      <w:proofErr w:type="gramEnd"/>
                      <w:r w:rsidRPr="004706D1">
                        <w:rPr>
                          <w:color w:val="FFFFFF" w:themeColor="background1"/>
                        </w:rPr>
                        <w:t> : impression des bulletins, saisie des payements, impression des reçus, etc.</w:t>
                      </w:r>
                    </w:p>
                    <w:p w:rsidR="0063567F" w:rsidRPr="004706D1" w:rsidRDefault="0063567F" w:rsidP="0063567F">
                      <w:pPr>
                        <w:pStyle w:val="Heading4"/>
                        <w:keepLines w:val="0"/>
                        <w:numPr>
                          <w:ilvl w:val="0"/>
                          <w:numId w:val="28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4706D1">
                        <w:rPr>
                          <w:color w:val="FFFFFF" w:themeColor="background1"/>
                        </w:rPr>
                        <w:t xml:space="preserve">Interaction  limitée </w:t>
                      </w:r>
                    </w:p>
                    <w:p w:rsidR="0063567F" w:rsidRPr="00412D0C" w:rsidRDefault="0063567F" w:rsidP="0063567F">
                      <w:pPr>
                        <w:rPr>
                          <w:rFonts w:eastAsiaTheme="majorEastAsia"/>
                        </w:rPr>
                      </w:pPr>
                    </w:p>
                    <w:p w:rsidR="0063567F" w:rsidRPr="00412D0C" w:rsidRDefault="0063567F" w:rsidP="0063567F">
                      <w:pPr>
                        <w:rPr>
                          <w:rFonts w:eastAsiaTheme="majorEastAsia"/>
                        </w:rPr>
                      </w:pPr>
                    </w:p>
                    <w:p w:rsidR="0063567F" w:rsidRDefault="0063567F" w:rsidP="0063567F"/>
                  </w:txbxContent>
                </v:textbox>
              </v:shape>
            </w:pict>
          </mc:Fallback>
        </mc:AlternateContent>
      </w:r>
    </w:p>
    <w:p w:rsidR="0063567F" w:rsidRPr="00D73A50" w:rsidRDefault="0063567F" w:rsidP="0063567F">
      <w:pPr>
        <w:rPr>
          <w:rFonts w:eastAsiaTheme="majorEastAsi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55872" behindDoc="0" locked="0" layoutInCell="1" allowOverlap="1" wp14:anchorId="7D988555" wp14:editId="5F400D2E">
            <wp:simplePos x="0" y="0"/>
            <wp:positionH relativeFrom="column">
              <wp:posOffset>60325</wp:posOffset>
            </wp:positionH>
            <wp:positionV relativeFrom="paragraph">
              <wp:posOffset>8255</wp:posOffset>
            </wp:positionV>
            <wp:extent cx="1557655" cy="1210310"/>
            <wp:effectExtent l="171450" t="171450" r="385445" b="3708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1210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aj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7468EEE" wp14:editId="28E6058C">
                <wp:simplePos x="0" y="0"/>
                <wp:positionH relativeFrom="column">
                  <wp:posOffset>1659890</wp:posOffset>
                </wp:positionH>
                <wp:positionV relativeFrom="paragraph">
                  <wp:posOffset>163195</wp:posOffset>
                </wp:positionV>
                <wp:extent cx="880110" cy="330200"/>
                <wp:effectExtent l="0" t="19050" r="0" b="317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0101">
                          <a:off x="0" y="0"/>
                          <a:ext cx="880110" cy="33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567F" w:rsidRPr="004F457E" w:rsidRDefault="0063567F" w:rsidP="0063567F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 w:rsidRPr="004F457E">
                              <w:rPr>
                                <w:b/>
                                <w:color w:val="FFFFFF" w:themeColor="background1"/>
                              </w:rPr>
                              <w:t>iSchooool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30" type="#_x0000_t202" style="position:absolute;margin-left:130.7pt;margin-top:12.85pt;width:69.3pt;height:26pt;rotation:251332fd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" filled="f" stroked="f" strokeweight="0">
                <v:textbox>
                  <w:txbxContent>
                    <w:p w:rsidR="0063567F" w:rsidRPr="004F457E" w:rsidRDefault="0063567F" w:rsidP="0063567F">
                      <w:pPr>
                        <w:rPr>
                          <w:b/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 w:rsidRPr="004F457E">
                        <w:rPr>
                          <w:b/>
                          <w:color w:val="FFFFFF" w:themeColor="background1"/>
                        </w:rPr>
                        <w:t>iSchooool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63567F" w:rsidRPr="00D73A50" w:rsidRDefault="0063567F" w:rsidP="0063567F">
      <w:pPr>
        <w:rPr>
          <w:rFonts w:eastAsiaTheme="majorEastAsia"/>
          <w:lang w:val="en-US"/>
        </w:rPr>
      </w:pPr>
    </w:p>
    <w:p w:rsidR="0063567F" w:rsidRPr="00D73A50" w:rsidRDefault="0063567F" w:rsidP="0063567F">
      <w:pPr>
        <w:rPr>
          <w:rFonts w:eastAsiaTheme="majorEastAsia"/>
          <w:lang w:val="en-US"/>
        </w:rPr>
      </w:pPr>
    </w:p>
    <w:p w:rsidR="0063567F" w:rsidRPr="00D73A50" w:rsidRDefault="0063567F" w:rsidP="0063567F">
      <w:pPr>
        <w:rPr>
          <w:rFonts w:eastAsiaTheme="majorEastAsia"/>
          <w:lang w:val="en-US"/>
        </w:rPr>
      </w:pPr>
    </w:p>
    <w:p w:rsidR="0063567F" w:rsidRPr="00D73A50" w:rsidRDefault="0063567F" w:rsidP="0063567F">
      <w:pPr>
        <w:rPr>
          <w:rFonts w:eastAsiaTheme="majorEastAsia"/>
          <w:lang w:val="en-US"/>
        </w:rPr>
      </w:pPr>
    </w:p>
    <w:p w:rsidR="0063567F" w:rsidRPr="00D73A50" w:rsidRDefault="0063567F" w:rsidP="0063567F">
      <w:pPr>
        <w:rPr>
          <w:rFonts w:eastAsiaTheme="majorEastAsia"/>
          <w:lang w:val="en-US"/>
        </w:rPr>
      </w:pPr>
    </w:p>
    <w:p w:rsidR="0063567F" w:rsidRPr="00D73A50" w:rsidRDefault="0063567F" w:rsidP="0063567F">
      <w:pPr>
        <w:rPr>
          <w:rFonts w:eastAsiaTheme="majorEastAsia"/>
          <w:lang w:val="en-US"/>
        </w:rPr>
      </w:pPr>
    </w:p>
    <w:p w:rsidR="0063567F" w:rsidRDefault="0063567F" w:rsidP="0063567F">
      <w:pPr>
        <w:pStyle w:val="ListParagraph"/>
        <w:spacing w:after="240"/>
        <w:ind w:left="1440"/>
        <w:jc w:val="both"/>
        <w:rPr>
          <w:rFonts w:ascii="Trebuchet MS" w:hAnsi="Trebuchet MS"/>
          <w:sz w:val="28"/>
        </w:rPr>
      </w:pPr>
    </w:p>
    <w:p w:rsidR="0063567F" w:rsidRDefault="0063567F" w:rsidP="0063567F">
      <w:pPr>
        <w:pStyle w:val="ListParagraph"/>
        <w:spacing w:after="240"/>
        <w:ind w:left="1440"/>
        <w:jc w:val="both"/>
        <w:rPr>
          <w:rFonts w:ascii="Trebuchet MS" w:hAnsi="Trebuchet MS"/>
          <w:sz w:val="28"/>
        </w:rPr>
      </w:pPr>
    </w:p>
    <w:p w:rsidR="00C33DA3" w:rsidRDefault="00C33DA3" w:rsidP="0063567F">
      <w:pPr>
        <w:pStyle w:val="ListParagraph"/>
        <w:spacing w:after="240"/>
        <w:ind w:left="1440"/>
        <w:jc w:val="both"/>
        <w:rPr>
          <w:rFonts w:ascii="Trebuchet MS" w:hAnsi="Trebuchet MS"/>
          <w:sz w:val="28"/>
        </w:rPr>
      </w:pPr>
    </w:p>
    <w:p w:rsidR="009D7329" w:rsidRDefault="009D7329" w:rsidP="009D7329">
      <w:pPr>
        <w:pStyle w:val="ListParagraph"/>
        <w:numPr>
          <w:ilvl w:val="1"/>
          <w:numId w:val="27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Pro-forma</w:t>
      </w:r>
    </w:p>
    <w:p w:rsidR="005216F7" w:rsidRDefault="005216F7" w:rsidP="005216F7">
      <w:pPr>
        <w:pStyle w:val="TextBodyIndent"/>
        <w:contextualSpacing/>
        <w:rPr>
          <w:rFonts w:ascii="Trebuchet MS" w:hAnsi="Trebuchet MS" w:cs="Calibri"/>
          <w:sz w:val="22"/>
          <w:szCs w:val="22"/>
        </w:rPr>
      </w:pPr>
    </w:p>
    <w:p w:rsidR="005216F7" w:rsidRDefault="005216F7" w:rsidP="005216F7">
      <w:pPr>
        <w:pStyle w:val="ListParagraph"/>
        <w:ind w:left="1440"/>
        <w:contextualSpacing/>
        <w:rPr>
          <w:rFonts w:ascii="Trebuchet MS" w:hAnsi="Trebuchet MS" w:cs="Calibri"/>
          <w:sz w:val="20"/>
          <w:szCs w:val="20"/>
        </w:rPr>
      </w:pPr>
    </w:p>
    <w:p w:rsidR="0015325D" w:rsidRDefault="0015325D">
      <w:pPr>
        <w:rPr>
          <w:rFonts w:ascii="Trebuchet MS" w:hAnsi="Trebuchet MS" w:cs="Calibri"/>
          <w:sz w:val="20"/>
          <w:szCs w:val="20"/>
        </w:rPr>
      </w:pPr>
      <w:r>
        <w:rPr>
          <w:rFonts w:ascii="Trebuchet MS" w:hAnsi="Trebuchet MS" w:cs="Calibri"/>
          <w:sz w:val="20"/>
          <w:szCs w:val="20"/>
        </w:rPr>
        <w:br w:type="page"/>
      </w:r>
    </w:p>
    <w:p w:rsidR="005216F7" w:rsidRPr="003C6D3F" w:rsidRDefault="005216F7" w:rsidP="005216F7">
      <w:pPr>
        <w:ind w:left="6096"/>
        <w:rPr>
          <w:rFonts w:ascii="Trebuchet MS" w:hAnsi="Trebuchet MS" w:cs="Calibri"/>
          <w:b/>
          <w:sz w:val="22"/>
          <w:szCs w:val="22"/>
        </w:rPr>
      </w:pPr>
      <w:r w:rsidRPr="003C6D3F">
        <w:rPr>
          <w:rFonts w:ascii="Trebuchet MS" w:hAnsi="Trebuchet MS" w:cs="Calibri"/>
          <w:b/>
          <w:sz w:val="22"/>
          <w:szCs w:val="22"/>
        </w:rPr>
        <w:lastRenderedPageBreak/>
        <w:t>COMPLEXE SCOLAIRE ADODO</w:t>
      </w:r>
    </w:p>
    <w:p w:rsidR="005216F7" w:rsidRPr="003C6D3F" w:rsidRDefault="005216F7" w:rsidP="005216F7">
      <w:pPr>
        <w:ind w:left="6096"/>
        <w:rPr>
          <w:rFonts w:ascii="Trebuchet MS" w:hAnsi="Trebuchet MS" w:cs="Calibri"/>
          <w:b/>
          <w:sz w:val="22"/>
          <w:szCs w:val="22"/>
        </w:rPr>
      </w:pPr>
      <w:proofErr w:type="spellStart"/>
      <w:r w:rsidRPr="003C6D3F">
        <w:rPr>
          <w:rFonts w:ascii="Trebuchet MS" w:hAnsi="Trebuchet MS" w:cs="Calibri"/>
          <w:b/>
          <w:sz w:val="22"/>
          <w:szCs w:val="22"/>
        </w:rPr>
        <w:t>Lome</w:t>
      </w:r>
      <w:proofErr w:type="spellEnd"/>
      <w:r w:rsidRPr="003C6D3F">
        <w:rPr>
          <w:rFonts w:ascii="Trebuchet MS" w:hAnsi="Trebuchet MS" w:cs="Calibri"/>
          <w:b/>
          <w:sz w:val="22"/>
          <w:szCs w:val="22"/>
        </w:rPr>
        <w:t>, TOGO</w:t>
      </w:r>
    </w:p>
    <w:p w:rsidR="005216F7" w:rsidRPr="003C6D3F" w:rsidRDefault="005216F7" w:rsidP="005216F7">
      <w:pPr>
        <w:rPr>
          <w:rFonts w:ascii="Trebuchet MS" w:hAnsi="Trebuchet MS" w:cs="Calibri"/>
          <w:b/>
          <w:sz w:val="22"/>
          <w:szCs w:val="22"/>
          <w:u w:val="single"/>
        </w:rPr>
      </w:pPr>
    </w:p>
    <w:p w:rsidR="005216F7" w:rsidRDefault="005216F7" w:rsidP="005216F7">
      <w:pPr>
        <w:rPr>
          <w:rFonts w:ascii="Trebuchet MS" w:hAnsi="Trebuchet MS" w:cs="Calibri"/>
          <w:b/>
          <w:sz w:val="22"/>
          <w:szCs w:val="22"/>
        </w:rPr>
      </w:pPr>
      <w:r>
        <w:rPr>
          <w:rFonts w:ascii="Trebuchet MS" w:hAnsi="Trebuchet MS" w:cs="Calibri"/>
          <w:b/>
          <w:sz w:val="22"/>
          <w:szCs w:val="22"/>
          <w:u w:val="single"/>
        </w:rPr>
        <w:t>FACTURE PROFORMA </w:t>
      </w:r>
      <w:r w:rsidR="00C14831">
        <w:rPr>
          <w:rFonts w:ascii="Trebuchet MS" w:hAnsi="Trebuchet MS" w:cs="Calibri"/>
          <w:b/>
          <w:sz w:val="22"/>
          <w:szCs w:val="22"/>
        </w:rPr>
        <w:t>: ORDINATEUR DE BUREAU et LICENC</w:t>
      </w:r>
      <w:r>
        <w:rPr>
          <w:rFonts w:ascii="Trebuchet MS" w:hAnsi="Trebuchet MS" w:cs="Calibri"/>
          <w:b/>
          <w:sz w:val="22"/>
          <w:szCs w:val="22"/>
        </w:rPr>
        <w:t>E</w:t>
      </w:r>
    </w:p>
    <w:p w:rsidR="005216F7" w:rsidRDefault="005216F7" w:rsidP="005216F7">
      <w:pPr>
        <w:rPr>
          <w:rFonts w:ascii="Trebuchet MS" w:hAnsi="Trebuchet MS" w:cs="Calibri"/>
          <w:sz w:val="10"/>
          <w:szCs w:val="10"/>
        </w:rPr>
      </w:pP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25"/>
        <w:gridCol w:w="1836"/>
        <w:gridCol w:w="1993"/>
      </w:tblGrid>
      <w:tr w:rsidR="005216F7" w:rsidTr="00820819">
        <w:trPr>
          <w:trHeight w:val="397"/>
        </w:trPr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Default="005216F7" w:rsidP="00820819">
            <w:pPr>
              <w:rPr>
                <w:rFonts w:ascii="Trebuchet MS" w:hAnsi="Trebuchet MS" w:cs="Calibri"/>
                <w:b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sz w:val="20"/>
                <w:szCs w:val="18"/>
              </w:rPr>
              <w:t>NUMERO</w:t>
            </w:r>
          </w:p>
        </w:tc>
        <w:tc>
          <w:tcPr>
            <w:tcW w:w="18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Default="005216F7" w:rsidP="00820819">
            <w:pPr>
              <w:rPr>
                <w:rFonts w:ascii="Trebuchet MS" w:hAnsi="Trebuchet MS" w:cs="Calibri"/>
                <w:b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sz w:val="20"/>
                <w:szCs w:val="18"/>
              </w:rPr>
              <w:t>DATE</w:t>
            </w:r>
          </w:p>
        </w:tc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Default="005216F7" w:rsidP="00820819">
            <w:pPr>
              <w:rPr>
                <w:rFonts w:ascii="Trebuchet MS" w:hAnsi="Trebuchet MS" w:cs="Calibri"/>
                <w:b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sz w:val="20"/>
                <w:szCs w:val="18"/>
              </w:rPr>
              <w:t>REFERENCE</w:t>
            </w:r>
          </w:p>
        </w:tc>
      </w:tr>
      <w:tr w:rsidR="005216F7" w:rsidTr="00820819">
        <w:trPr>
          <w:trHeight w:val="397"/>
        </w:trPr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Default="005216F7" w:rsidP="00820819">
            <w:pPr>
              <w:jc w:val="center"/>
              <w:rPr>
                <w:rFonts w:ascii="Trebuchet MS" w:hAnsi="Trebuchet MS" w:cs="Calibri"/>
                <w:sz w:val="20"/>
                <w:szCs w:val="18"/>
                <w:lang w:val="pt-PT"/>
              </w:rPr>
            </w:pPr>
            <w:r>
              <w:rPr>
                <w:rFonts w:ascii="Trebuchet MS" w:hAnsi="Trebuchet MS" w:cs="Calibri"/>
                <w:sz w:val="20"/>
                <w:szCs w:val="18"/>
                <w:lang w:val="pt-PT"/>
              </w:rPr>
              <w:t>N°03066/14/DC-DG</w:t>
            </w:r>
          </w:p>
        </w:tc>
        <w:tc>
          <w:tcPr>
            <w:tcW w:w="18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Default="004706D1" w:rsidP="00820819">
            <w:pPr>
              <w:jc w:val="center"/>
              <w:rPr>
                <w:rFonts w:ascii="Trebuchet MS" w:hAnsi="Trebuchet MS" w:cs="Calibri"/>
                <w:sz w:val="20"/>
                <w:szCs w:val="18"/>
              </w:rPr>
            </w:pPr>
            <w:r>
              <w:rPr>
                <w:rFonts w:ascii="Trebuchet MS" w:hAnsi="Trebuchet MS" w:cs="Calibri"/>
                <w:sz w:val="20"/>
                <w:szCs w:val="18"/>
              </w:rPr>
              <w:t>19</w:t>
            </w:r>
            <w:r w:rsidR="005216F7">
              <w:rPr>
                <w:rFonts w:ascii="Trebuchet MS" w:hAnsi="Trebuchet MS" w:cs="Calibri"/>
                <w:sz w:val="20"/>
                <w:szCs w:val="18"/>
              </w:rPr>
              <w:t>/03/2014</w:t>
            </w:r>
          </w:p>
        </w:tc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Default="005216F7" w:rsidP="00820819">
            <w:pPr>
              <w:jc w:val="center"/>
              <w:rPr>
                <w:rFonts w:ascii="Trebuchet MS" w:hAnsi="Trebuchet MS" w:cs="Calibri"/>
                <w:sz w:val="20"/>
                <w:szCs w:val="18"/>
                <w:lang w:val="pt-PT"/>
              </w:rPr>
            </w:pPr>
            <w:r>
              <w:rPr>
                <w:rFonts w:ascii="Trebuchet MS" w:hAnsi="Trebuchet MS" w:cs="Calibri"/>
                <w:sz w:val="20"/>
                <w:szCs w:val="18"/>
                <w:lang w:val="pt-PT"/>
              </w:rPr>
              <w:t>MAR-001</w:t>
            </w:r>
          </w:p>
        </w:tc>
      </w:tr>
    </w:tbl>
    <w:p w:rsidR="005216F7" w:rsidRDefault="005216F7" w:rsidP="005216F7">
      <w:pPr>
        <w:rPr>
          <w:rFonts w:ascii="Trebuchet MS" w:hAnsi="Trebuchet MS" w:cs="Calibri"/>
          <w:sz w:val="18"/>
          <w:szCs w:val="18"/>
        </w:rPr>
      </w:pPr>
    </w:p>
    <w:tbl>
      <w:tblPr>
        <w:tblW w:w="0" w:type="auto"/>
        <w:tblInd w:w="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5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5513"/>
        <w:gridCol w:w="1408"/>
        <w:gridCol w:w="565"/>
        <w:gridCol w:w="1566"/>
      </w:tblGrid>
      <w:tr w:rsidR="005216F7" w:rsidTr="00EF1AA9"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5216F7" w:rsidTr="00EF1AA9"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</w:p>
        </w:tc>
        <w:tc>
          <w:tcPr>
            <w:tcW w:w="5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DESKTOP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</w:p>
        </w:tc>
        <w:tc>
          <w:tcPr>
            <w:tcW w:w="1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</w:p>
        </w:tc>
      </w:tr>
      <w:tr w:rsidR="005216F7" w:rsidTr="00EF1AA9">
        <w:tc>
          <w:tcPr>
            <w:tcW w:w="14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jc w:val="center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HP 500B</w:t>
            </w:r>
          </w:p>
        </w:tc>
        <w:tc>
          <w:tcPr>
            <w:tcW w:w="551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>Desktop HP 500 B</w:t>
            </w:r>
          </w:p>
          <w:p w:rsidR="005216F7" w:rsidRPr="00C33DA3" w:rsidRDefault="005216F7" w:rsidP="00C33DA3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C33DA3">
              <w:rPr>
                <w:rFonts w:ascii="Trebuchet MS" w:hAnsi="Trebuchet MS" w:cs="Calibri"/>
                <w:sz w:val="20"/>
                <w:szCs w:val="20"/>
              </w:rPr>
              <w:t>Processeur Intel Pentium Dual-</w:t>
            </w:r>
            <w:proofErr w:type="spellStart"/>
            <w:r w:rsidRPr="00C33DA3">
              <w:rPr>
                <w:rFonts w:ascii="Trebuchet MS" w:hAnsi="Trebuchet MS" w:cs="Calibri"/>
                <w:sz w:val="20"/>
                <w:szCs w:val="20"/>
              </w:rPr>
              <w:t>Core</w:t>
            </w:r>
            <w:proofErr w:type="spellEnd"/>
            <w:r w:rsidRPr="00C33DA3">
              <w:rPr>
                <w:rFonts w:ascii="Trebuchet MS" w:hAnsi="Trebuchet MS" w:cs="Calibri"/>
                <w:sz w:val="20"/>
                <w:szCs w:val="20"/>
              </w:rPr>
              <w:t xml:space="preserve"> E5500 2,8 </w:t>
            </w:r>
            <w:proofErr w:type="spellStart"/>
            <w:r w:rsidRPr="00C33DA3">
              <w:rPr>
                <w:rFonts w:ascii="Trebuchet MS" w:hAnsi="Trebuchet MS" w:cs="Calibri"/>
                <w:sz w:val="20"/>
                <w:szCs w:val="20"/>
              </w:rPr>
              <w:t>Ghz</w:t>
            </w:r>
            <w:proofErr w:type="spellEnd"/>
          </w:p>
          <w:p w:rsidR="005216F7" w:rsidRPr="001F4A4C" w:rsidRDefault="001F4A4C" w:rsidP="00C33DA3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F4A4C">
              <w:rPr>
                <w:rFonts w:ascii="Trebuchet MS" w:hAnsi="Trebuchet MS" w:cs="Calibri"/>
                <w:sz w:val="20"/>
                <w:szCs w:val="20"/>
              </w:rPr>
              <w:t xml:space="preserve">Disque Dur 300GB, </w:t>
            </w:r>
            <w:r w:rsidRPr="001F4A4C">
              <w:rPr>
                <w:rFonts w:ascii="Trebuchet MS" w:hAnsi="Trebuchet MS" w:cs="Calibri"/>
                <w:sz w:val="20"/>
                <w:szCs w:val="20"/>
              </w:rPr>
              <w:t>RAM 4 G</w:t>
            </w:r>
            <w:r w:rsidRPr="001F4A4C">
              <w:rPr>
                <w:rFonts w:ascii="Trebuchet MS" w:hAnsi="Trebuchet MS" w:cs="Calibri"/>
                <w:sz w:val="20"/>
                <w:szCs w:val="20"/>
              </w:rPr>
              <w:t>B</w:t>
            </w:r>
            <w:r w:rsidRPr="001F4A4C">
              <w:rPr>
                <w:rFonts w:ascii="Trebuchet MS" w:hAnsi="Trebuchet MS" w:cs="Calibri"/>
                <w:sz w:val="20"/>
                <w:szCs w:val="20"/>
              </w:rPr>
              <w:t xml:space="preserve"> DDR3 </w:t>
            </w:r>
          </w:p>
          <w:p w:rsidR="00C33DA3" w:rsidRPr="00C33DA3" w:rsidRDefault="00C33DA3" w:rsidP="00C33DA3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C33DA3">
              <w:rPr>
                <w:rFonts w:ascii="Trebuchet MS" w:hAnsi="Trebuchet MS" w:cs="Calibri"/>
                <w:sz w:val="20"/>
                <w:szCs w:val="20"/>
              </w:rPr>
              <w:t>Window</w:t>
            </w:r>
            <w:r>
              <w:rPr>
                <w:rFonts w:ascii="Trebuchet MS" w:hAnsi="Trebuchet MS" w:cs="Calibri"/>
                <w:sz w:val="20"/>
                <w:szCs w:val="20"/>
              </w:rPr>
              <w:t>s</w:t>
            </w:r>
            <w:r w:rsidRPr="00C33DA3">
              <w:rPr>
                <w:rFonts w:ascii="Trebuchet MS" w:hAnsi="Trebuchet MS" w:cs="Calibri"/>
                <w:sz w:val="20"/>
                <w:szCs w:val="20"/>
              </w:rPr>
              <w:t xml:space="preserve"> 7 Professional</w:t>
            </w:r>
            <w:r w:rsidR="001F4A4C">
              <w:rPr>
                <w:rFonts w:ascii="Trebuchet MS" w:hAnsi="Trebuchet MS" w:cs="Calibri"/>
                <w:sz w:val="20"/>
                <w:szCs w:val="20"/>
              </w:rPr>
              <w:t xml:space="preserve"> or Windows 8</w:t>
            </w:r>
          </w:p>
          <w:p w:rsidR="005216F7" w:rsidRPr="001F4A4C" w:rsidRDefault="001F4A4C" w:rsidP="001F4A4C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Ecran 20",</w:t>
            </w:r>
            <w:r w:rsidRPr="00C33DA3">
              <w:rPr>
                <w:rFonts w:ascii="Trebuchet MS" w:hAnsi="Trebuchet MS" w:cs="Calibri"/>
                <w:sz w:val="20"/>
                <w:szCs w:val="20"/>
              </w:rPr>
              <w:t xml:space="preserve"> Clavier,</w:t>
            </w:r>
            <w:r>
              <w:rPr>
                <w:rFonts w:ascii="Trebuchet MS" w:hAnsi="Trebuchet MS" w:cs="Calibri"/>
                <w:sz w:val="20"/>
                <w:szCs w:val="20"/>
              </w:rPr>
              <w:t xml:space="preserve"> </w:t>
            </w:r>
            <w:r w:rsidRPr="00C33DA3">
              <w:rPr>
                <w:rFonts w:ascii="Trebuchet MS" w:hAnsi="Trebuchet MS" w:cs="Calibri"/>
                <w:sz w:val="20"/>
                <w:szCs w:val="20"/>
              </w:rPr>
              <w:t>Souris</w:t>
            </w:r>
          </w:p>
        </w:tc>
        <w:tc>
          <w:tcPr>
            <w:tcW w:w="140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312 000</w:t>
            </w:r>
          </w:p>
        </w:tc>
        <w:tc>
          <w:tcPr>
            <w:tcW w:w="56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01</w:t>
            </w:r>
          </w:p>
        </w:tc>
        <w:tc>
          <w:tcPr>
            <w:tcW w:w="156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312 000</w:t>
            </w:r>
          </w:p>
        </w:tc>
      </w:tr>
      <w:tr w:rsidR="005216F7" w:rsidRPr="00F526D7" w:rsidTr="00EF1AA9">
        <w:tc>
          <w:tcPr>
            <w:tcW w:w="14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5216F7" w:rsidRPr="0015325D" w:rsidRDefault="005216F7" w:rsidP="0082081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5216F7" w:rsidRPr="0015325D" w:rsidRDefault="00EB5E1E" w:rsidP="00F526D7">
            <w:pPr>
              <w:contextualSpacing/>
              <w:jc w:val="center"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Imprimante couleur</w:t>
            </w:r>
          </w:p>
        </w:tc>
        <w:tc>
          <w:tcPr>
            <w:tcW w:w="140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5216F7" w:rsidRPr="0015325D" w:rsidRDefault="005216F7" w:rsidP="00820819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6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5216F7" w:rsidRPr="0015325D" w:rsidRDefault="005216F7" w:rsidP="00820819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56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5216F7" w:rsidRPr="0015325D" w:rsidRDefault="005216F7" w:rsidP="00820819">
            <w:pPr>
              <w:jc w:val="right"/>
              <w:rPr>
                <w:sz w:val="20"/>
                <w:szCs w:val="20"/>
              </w:rPr>
            </w:pPr>
          </w:p>
        </w:tc>
      </w:tr>
      <w:tr w:rsidR="005216F7" w:rsidRPr="00EF1AA9" w:rsidTr="00EF1AA9">
        <w:trPr>
          <w:cantSplit/>
          <w:trHeight w:hRule="exact" w:val="604"/>
        </w:trPr>
        <w:tc>
          <w:tcPr>
            <w:tcW w:w="1440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rPr>
                <w:rFonts w:ascii="Trebuchet MS" w:hAnsi="Trebuchet MS" w:cs="Calibri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EF1AA9" w:rsidRDefault="00EF1AA9" w:rsidP="00EF1AA9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EF1AA9">
              <w:rPr>
                <w:rFonts w:ascii="Trebuchet MS" w:hAnsi="Trebuchet MS" w:cs="Calibri"/>
                <w:sz w:val="20"/>
                <w:szCs w:val="20"/>
                <w:lang w:val="en-US"/>
              </w:rPr>
              <w:t xml:space="preserve">HP - </w:t>
            </w:r>
            <w:proofErr w:type="spellStart"/>
            <w:r w:rsidRPr="00EF1AA9">
              <w:rPr>
                <w:rFonts w:ascii="Trebuchet MS" w:hAnsi="Trebuchet MS" w:cs="Calibri"/>
                <w:sz w:val="20"/>
                <w:szCs w:val="20"/>
                <w:lang w:val="en-US"/>
              </w:rPr>
              <w:t>Officejet</w:t>
            </w:r>
            <w:proofErr w:type="spellEnd"/>
            <w:r w:rsidRPr="00EF1AA9">
              <w:rPr>
                <w:rFonts w:ascii="Trebuchet MS" w:hAnsi="Trebuchet MS" w:cs="Calibri"/>
                <w:sz w:val="20"/>
                <w:szCs w:val="20"/>
                <w:lang w:val="en-US"/>
              </w:rPr>
              <w:t xml:space="preserve"> Pro 8600 Plus Network-Ready Wireless All-In-One Printer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Pr="0015325D" w:rsidRDefault="00EF1AA9" w:rsidP="00820819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>
              <w:rPr>
                <w:rFonts w:ascii="Trebuchet MS" w:hAnsi="Trebuchet MS" w:cs="Calibri"/>
                <w:sz w:val="20"/>
                <w:szCs w:val="20"/>
                <w:lang w:val="en-US"/>
              </w:rPr>
              <w:t>300 000</w:t>
            </w: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Pr="0015325D" w:rsidRDefault="00EF1AA9" w:rsidP="00820819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>
              <w:rPr>
                <w:rFonts w:ascii="Trebuchet MS" w:hAnsi="Trebuchet MS" w:cs="Calibri"/>
                <w:sz w:val="20"/>
                <w:szCs w:val="20"/>
                <w:lang w:val="en-US"/>
              </w:rPr>
              <w:t>01</w:t>
            </w: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Pr="0015325D" w:rsidRDefault="00EF1AA9" w:rsidP="00820819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>
              <w:rPr>
                <w:rFonts w:ascii="Trebuchet MS" w:hAnsi="Trebuchet MS" w:cs="Calibri"/>
                <w:sz w:val="20"/>
                <w:szCs w:val="20"/>
                <w:lang w:val="en-US"/>
              </w:rPr>
              <w:t>300 000</w:t>
            </w:r>
          </w:p>
        </w:tc>
      </w:tr>
      <w:tr w:rsidR="00EB5E1E" w:rsidRPr="00F526D7" w:rsidTr="00EF1AA9">
        <w:tc>
          <w:tcPr>
            <w:tcW w:w="14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B5E1E" w:rsidRPr="00EF1AA9" w:rsidRDefault="00EB5E1E" w:rsidP="00B559F6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51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B5E1E" w:rsidRPr="0015325D" w:rsidRDefault="00EB5E1E" w:rsidP="00EF1AA9">
            <w:pPr>
              <w:pStyle w:val="ListParagraph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License et implémentation </w:t>
            </w:r>
            <w:proofErr w:type="gramStart"/>
            <w:r w:rsidRPr="0015325D">
              <w:rPr>
                <w:rFonts w:ascii="Trebuchet MS" w:hAnsi="Trebuchet MS" w:cs="Calibri"/>
                <w:sz w:val="20"/>
                <w:szCs w:val="20"/>
              </w:rPr>
              <w:t>de iSchool</w:t>
            </w:r>
            <w:proofErr w:type="gramEnd"/>
          </w:p>
        </w:tc>
        <w:tc>
          <w:tcPr>
            <w:tcW w:w="140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B5E1E" w:rsidRPr="0015325D" w:rsidRDefault="00EB5E1E" w:rsidP="00B559F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6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B5E1E" w:rsidRPr="0015325D" w:rsidRDefault="00EB5E1E" w:rsidP="00B559F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56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B5E1E" w:rsidRPr="0015325D" w:rsidRDefault="00EB5E1E" w:rsidP="00B559F6">
            <w:pPr>
              <w:jc w:val="right"/>
              <w:rPr>
                <w:sz w:val="20"/>
                <w:szCs w:val="20"/>
              </w:rPr>
            </w:pPr>
          </w:p>
        </w:tc>
      </w:tr>
      <w:tr w:rsidR="00EB5E1E" w:rsidTr="00EF1AA9">
        <w:trPr>
          <w:cantSplit/>
          <w:trHeight w:hRule="exact" w:val="1864"/>
        </w:trPr>
        <w:tc>
          <w:tcPr>
            <w:tcW w:w="1440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B5E1E" w:rsidRPr="0015325D" w:rsidRDefault="00EB5E1E" w:rsidP="00820819">
            <w:pPr>
              <w:rPr>
                <w:rFonts w:ascii="Trebuchet MS" w:hAnsi="Trebuchet MS" w:cs="Calibri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B5E1E" w:rsidRPr="0015325D" w:rsidRDefault="00EB5E1E" w:rsidP="00EB5E1E">
            <w:pPr>
              <w:pStyle w:val="ListParagraph"/>
              <w:numPr>
                <w:ilvl w:val="0"/>
                <w:numId w:val="20"/>
              </w:numPr>
              <w:suppressAutoHyphens/>
              <w:spacing w:after="200" w:line="276" w:lineRule="auto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Analyse des besoins </w:t>
            </w:r>
          </w:p>
          <w:p w:rsidR="00EB5E1E" w:rsidRPr="0015325D" w:rsidRDefault="00EB5E1E" w:rsidP="00EB5E1E">
            <w:pPr>
              <w:pStyle w:val="ListParagraph"/>
              <w:numPr>
                <w:ilvl w:val="0"/>
                <w:numId w:val="20"/>
              </w:numPr>
              <w:suppressAutoHyphens/>
              <w:spacing w:after="200" w:line="276" w:lineRule="auto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Installation matérielle </w:t>
            </w:r>
          </w:p>
          <w:p w:rsidR="00EB5E1E" w:rsidRPr="0015325D" w:rsidRDefault="00EB5E1E" w:rsidP="00EB5E1E">
            <w:pPr>
              <w:pStyle w:val="ListParagraph"/>
              <w:numPr>
                <w:ilvl w:val="0"/>
                <w:numId w:val="20"/>
              </w:numPr>
              <w:suppressAutoHyphens/>
              <w:spacing w:after="200" w:line="276" w:lineRule="auto"/>
              <w:contextualSpacing/>
              <w:rPr>
                <w:rFonts w:ascii="Trebuchet MS" w:hAnsi="Trebuchet MS" w:cs="Calibri"/>
                <w:i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Installation du système d’exploitation et </w:t>
            </w:r>
            <w:proofErr w:type="gramStart"/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de </w:t>
            </w:r>
            <w:r w:rsidRPr="0015325D">
              <w:rPr>
                <w:rFonts w:ascii="Trebuchet MS" w:hAnsi="Trebuchet MS" w:cs="Calibri"/>
                <w:i/>
                <w:sz w:val="20"/>
                <w:szCs w:val="20"/>
              </w:rPr>
              <w:t>iSchool</w:t>
            </w:r>
            <w:proofErr w:type="gramEnd"/>
          </w:p>
          <w:p w:rsidR="00EB5E1E" w:rsidRDefault="00EB5E1E" w:rsidP="00EB5E1E">
            <w:pPr>
              <w:pStyle w:val="ListParagraph"/>
              <w:numPr>
                <w:ilvl w:val="0"/>
                <w:numId w:val="20"/>
              </w:numPr>
              <w:suppressAutoHyphens/>
              <w:spacing w:after="200" w:line="276" w:lineRule="auto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>Configuration</w:t>
            </w:r>
            <w:r>
              <w:rPr>
                <w:rFonts w:ascii="Trebuchet MS" w:hAnsi="Trebuchet MS" w:cs="Calibri"/>
                <w:sz w:val="20"/>
                <w:szCs w:val="20"/>
              </w:rPr>
              <w:t xml:space="preserve">/test </w:t>
            </w:r>
            <w:proofErr w:type="gramStart"/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de </w:t>
            </w:r>
            <w:r w:rsidRPr="0015325D">
              <w:rPr>
                <w:rFonts w:ascii="Trebuchet MS" w:hAnsi="Trebuchet MS" w:cs="Calibri"/>
                <w:i/>
                <w:sz w:val="20"/>
                <w:szCs w:val="20"/>
              </w:rPr>
              <w:t>iSchool</w:t>
            </w:r>
            <w:proofErr w:type="gramEnd"/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 et formation du personnel</w:t>
            </w:r>
          </w:p>
          <w:p w:rsidR="00EB5E1E" w:rsidRPr="0015325D" w:rsidRDefault="00EB5E1E" w:rsidP="00EB5E1E">
            <w:pPr>
              <w:pStyle w:val="ListParagraph"/>
              <w:suppressAutoHyphens/>
              <w:spacing w:after="200" w:line="276" w:lineRule="auto"/>
              <w:ind w:left="360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Mise en production </w:t>
            </w:r>
            <w:proofErr w:type="gramStart"/>
            <w:r w:rsidRPr="0015325D">
              <w:rPr>
                <w:rFonts w:ascii="Trebuchet MS" w:hAnsi="Trebuchet MS" w:cs="Calibri"/>
                <w:sz w:val="20"/>
                <w:szCs w:val="20"/>
              </w:rPr>
              <w:t>de iSchool</w:t>
            </w:r>
            <w:proofErr w:type="gramEnd"/>
            <w:r w:rsidRPr="0015325D">
              <w:rPr>
                <w:rFonts w:ascii="Trebuchet MS" w:hAnsi="Trebuchet MS" w:cs="Calibri"/>
                <w:sz w:val="20"/>
                <w:szCs w:val="20"/>
              </w:rPr>
              <w:t> : Impression et vérification des premiers bulletins de notes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EB5E1E" w:rsidRPr="0015325D" w:rsidRDefault="00EB5E1E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1 000</w:t>
            </w: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EB5E1E" w:rsidRPr="0015325D" w:rsidRDefault="00EB5E1E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500</w:t>
            </w: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EB5E1E" w:rsidRPr="0015325D" w:rsidRDefault="00EB5E1E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500 000</w:t>
            </w:r>
          </w:p>
        </w:tc>
      </w:tr>
      <w:tr w:rsidR="005216F7" w:rsidTr="00EF1AA9">
        <w:trPr>
          <w:cantSplit/>
          <w:trHeight w:hRule="exact" w:val="1975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rPr>
                <w:rFonts w:ascii="Trebuchet MS" w:hAnsi="Trebuchet MS" w:cs="Calibri"/>
                <w:bCs/>
                <w:sz w:val="18"/>
                <w:szCs w:val="20"/>
              </w:rPr>
            </w:pPr>
          </w:p>
        </w:tc>
        <w:tc>
          <w:tcPr>
            <w:tcW w:w="5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Pr="0015325D" w:rsidRDefault="005216F7" w:rsidP="0015325D">
            <w:pPr>
              <w:rPr>
                <w:rFonts w:ascii="Trebuchet MS" w:eastAsia="Calibri" w:hAnsi="Trebuchet MS" w:cs="Calibri"/>
                <w:b/>
                <w:bCs/>
                <w:sz w:val="18"/>
                <w:szCs w:val="20"/>
                <w:u w:val="single"/>
              </w:rPr>
            </w:pPr>
            <w:r w:rsidRPr="0015325D">
              <w:rPr>
                <w:rFonts w:ascii="Trebuchet MS" w:eastAsia="Calibri" w:hAnsi="Trebuchet MS" w:cs="Calibri"/>
                <w:b/>
                <w:bCs/>
                <w:sz w:val="18"/>
                <w:szCs w:val="20"/>
                <w:u w:val="single"/>
              </w:rPr>
              <w:t xml:space="preserve">CONDITIONS DE VENTE  </w:t>
            </w:r>
          </w:p>
          <w:p w:rsidR="005216F7" w:rsidRPr="0015325D" w:rsidRDefault="005216F7" w:rsidP="00190260">
            <w:pPr>
              <w:numPr>
                <w:ilvl w:val="0"/>
                <w:numId w:val="21"/>
              </w:numPr>
              <w:suppressAutoHyphens/>
              <w:rPr>
                <w:rFonts w:ascii="Trebuchet MS" w:eastAsia="Calibri" w:hAnsi="Trebuchet MS" w:cs="Calibri"/>
                <w:bCs/>
                <w:sz w:val="18"/>
                <w:szCs w:val="20"/>
              </w:rPr>
            </w:pPr>
            <w:r w:rsidRPr="0015325D">
              <w:rPr>
                <w:rFonts w:ascii="Trebuchet MS" w:eastAsia="Calibri" w:hAnsi="Trebuchet MS" w:cs="Calibri"/>
                <w:bCs/>
                <w:sz w:val="18"/>
                <w:szCs w:val="20"/>
              </w:rPr>
              <w:t xml:space="preserve">Délai de livraison : 10 jours ouvrés dès commande </w:t>
            </w:r>
          </w:p>
          <w:p w:rsidR="005216F7" w:rsidRPr="0015325D" w:rsidRDefault="005216F7" w:rsidP="00190260">
            <w:pPr>
              <w:numPr>
                <w:ilvl w:val="0"/>
                <w:numId w:val="21"/>
              </w:numPr>
              <w:suppressAutoHyphens/>
              <w:rPr>
                <w:rFonts w:ascii="Trebuchet MS" w:eastAsia="Calibri" w:hAnsi="Trebuchet MS" w:cs="Calibri"/>
                <w:bCs/>
                <w:sz w:val="18"/>
                <w:szCs w:val="20"/>
              </w:rPr>
            </w:pPr>
            <w:r w:rsidRPr="0015325D">
              <w:rPr>
                <w:rFonts w:ascii="Trebuchet MS" w:eastAsia="Calibri" w:hAnsi="Trebuchet MS" w:cs="Calibri"/>
                <w:bCs/>
                <w:sz w:val="18"/>
                <w:szCs w:val="20"/>
              </w:rPr>
              <w:t>Mode de règlement: virement bancaire sur le compte IPNET EXPERTS N° 322113341004000 ouvert à  UTB CIRCULAIRE</w:t>
            </w:r>
          </w:p>
          <w:p w:rsidR="005216F7" w:rsidRPr="0015325D" w:rsidRDefault="005216F7" w:rsidP="00190260">
            <w:pPr>
              <w:numPr>
                <w:ilvl w:val="1"/>
                <w:numId w:val="22"/>
              </w:numPr>
              <w:suppressAutoHyphens/>
              <w:rPr>
                <w:rFonts w:ascii="Trebuchet MS" w:eastAsia="Calibri" w:hAnsi="Trebuchet MS" w:cs="Calibri"/>
                <w:bCs/>
                <w:sz w:val="18"/>
                <w:szCs w:val="20"/>
              </w:rPr>
            </w:pPr>
            <w:r w:rsidRPr="0015325D">
              <w:rPr>
                <w:rFonts w:ascii="Trebuchet MS" w:eastAsia="Calibri" w:hAnsi="Trebuchet MS" w:cs="Calibri"/>
                <w:bCs/>
                <w:sz w:val="18"/>
                <w:szCs w:val="20"/>
              </w:rPr>
              <w:t>70 % à la commande</w:t>
            </w:r>
          </w:p>
          <w:p w:rsidR="005216F7" w:rsidRPr="0015325D" w:rsidRDefault="005216F7" w:rsidP="00190260">
            <w:pPr>
              <w:numPr>
                <w:ilvl w:val="1"/>
                <w:numId w:val="22"/>
              </w:numPr>
              <w:suppressAutoHyphens/>
              <w:rPr>
                <w:rFonts w:ascii="Trebuchet MS" w:eastAsia="Calibri" w:hAnsi="Trebuchet MS" w:cs="Calibri"/>
                <w:bCs/>
                <w:sz w:val="18"/>
                <w:szCs w:val="20"/>
              </w:rPr>
            </w:pPr>
            <w:r w:rsidRPr="0015325D">
              <w:rPr>
                <w:rFonts w:ascii="Trebuchet MS" w:eastAsia="Calibri" w:hAnsi="Trebuchet MS" w:cs="Calibri"/>
                <w:bCs/>
                <w:sz w:val="18"/>
                <w:szCs w:val="20"/>
              </w:rPr>
              <w:t>30 %  à la livraison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rPr>
                <w:rFonts w:ascii="Trebuchet MS" w:hAnsi="Trebuchet MS" w:cs="Calibri"/>
                <w:sz w:val="18"/>
                <w:szCs w:val="20"/>
              </w:rPr>
            </w:pP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rPr>
                <w:rFonts w:ascii="Trebuchet MS" w:hAnsi="Trebuchet MS" w:cs="Calibri"/>
                <w:sz w:val="18"/>
                <w:szCs w:val="20"/>
                <w:lang w:val="en-GB"/>
              </w:rPr>
            </w:pPr>
          </w:p>
        </w:tc>
        <w:tc>
          <w:tcPr>
            <w:tcW w:w="1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15325D" w:rsidRDefault="005216F7" w:rsidP="00820819">
            <w:pPr>
              <w:rPr>
                <w:rFonts w:ascii="Trebuchet MS" w:hAnsi="Trebuchet MS" w:cs="Calibri"/>
                <w:sz w:val="18"/>
                <w:szCs w:val="20"/>
                <w:lang w:val="en-GB"/>
              </w:rPr>
            </w:pPr>
          </w:p>
        </w:tc>
      </w:tr>
    </w:tbl>
    <w:p w:rsidR="005216F7" w:rsidRDefault="005216F7" w:rsidP="005216F7">
      <w:pPr>
        <w:rPr>
          <w:rFonts w:ascii="Trebuchet MS" w:hAnsi="Trebuchet MS" w:cs="Calibri"/>
          <w:sz w:val="20"/>
          <w:szCs w:val="20"/>
          <w:lang w:val="en-GB"/>
        </w:rPr>
      </w:pPr>
    </w:p>
    <w:tbl>
      <w:tblPr>
        <w:tblW w:w="0" w:type="auto"/>
        <w:tblInd w:w="407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268"/>
        <w:gridCol w:w="2125"/>
        <w:gridCol w:w="2128"/>
      </w:tblGrid>
      <w:tr w:rsidR="005216F7" w:rsidTr="00820819">
        <w:trPr>
          <w:trHeight w:val="356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Pr="0015325D" w:rsidRDefault="005216F7" w:rsidP="00820819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</w:pPr>
            <w:r w:rsidRPr="0015325D"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  <w:t>TOTAL HT F CFA</w:t>
            </w:r>
          </w:p>
        </w:tc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Pr="0015325D" w:rsidRDefault="005216F7" w:rsidP="00820819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</w:pPr>
            <w:r w:rsidRPr="0015325D"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  <w:t>TVA (18%) F CFA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Pr="0015325D" w:rsidRDefault="005216F7" w:rsidP="00820819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</w:pPr>
            <w:r w:rsidRPr="0015325D"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  <w:t>TOTAL TTC F CFA</w:t>
            </w:r>
          </w:p>
        </w:tc>
      </w:tr>
      <w:tr w:rsidR="005216F7" w:rsidTr="00820819">
        <w:trPr>
          <w:trHeight w:val="360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Pr="0015325D" w:rsidRDefault="00EF1AA9" w:rsidP="00820819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</w:rPr>
            </w:pPr>
            <w:r>
              <w:rPr>
                <w:rFonts w:ascii="Trebuchet MS" w:hAnsi="Trebuchet MS" w:cs="Calibri"/>
                <w:b/>
                <w:sz w:val="22"/>
                <w:szCs w:val="22"/>
              </w:rPr>
              <w:t>1 1</w:t>
            </w:r>
            <w:r w:rsidR="0015325D" w:rsidRPr="0015325D">
              <w:rPr>
                <w:rFonts w:ascii="Trebuchet MS" w:hAnsi="Trebuchet MS" w:cs="Calibri"/>
                <w:b/>
                <w:sz w:val="22"/>
                <w:szCs w:val="22"/>
              </w:rPr>
              <w:t>12</w:t>
            </w:r>
            <w:r w:rsidR="005216F7" w:rsidRPr="0015325D">
              <w:rPr>
                <w:rFonts w:ascii="Trebuchet MS" w:hAnsi="Trebuchet MS" w:cs="Calibri"/>
                <w:b/>
                <w:sz w:val="22"/>
                <w:szCs w:val="22"/>
              </w:rPr>
              <w:t xml:space="preserve"> 000</w:t>
            </w:r>
          </w:p>
        </w:tc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Pr="0015325D" w:rsidRDefault="00EF1AA9" w:rsidP="00820819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</w:rPr>
            </w:pPr>
            <w:r>
              <w:rPr>
                <w:rFonts w:ascii="Trebuchet MS" w:hAnsi="Trebuchet MS" w:cs="Calibri"/>
                <w:b/>
                <w:sz w:val="22"/>
                <w:szCs w:val="22"/>
              </w:rPr>
              <w:t>200</w:t>
            </w:r>
            <w:r w:rsidR="0015325D" w:rsidRPr="0015325D">
              <w:rPr>
                <w:rFonts w:ascii="Trebuchet MS" w:hAnsi="Trebuchet MS" w:cs="Calibri"/>
                <w:b/>
                <w:sz w:val="22"/>
                <w:szCs w:val="22"/>
              </w:rPr>
              <w:t xml:space="preserve"> 160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Pr="0015325D" w:rsidRDefault="00EF1AA9" w:rsidP="00EF1AA9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</w:rPr>
            </w:pPr>
            <w:r w:rsidRPr="00EF1AA9">
              <w:rPr>
                <w:rFonts w:ascii="Trebuchet MS" w:hAnsi="Trebuchet MS" w:cs="Calibri"/>
                <w:b/>
                <w:sz w:val="22"/>
                <w:szCs w:val="22"/>
              </w:rPr>
              <w:t>1</w:t>
            </w:r>
            <w:r>
              <w:rPr>
                <w:rFonts w:ascii="Trebuchet MS" w:hAnsi="Trebuchet MS" w:cs="Calibri"/>
                <w:b/>
                <w:sz w:val="22"/>
                <w:szCs w:val="22"/>
              </w:rPr>
              <w:t xml:space="preserve"> </w:t>
            </w:r>
            <w:r w:rsidRPr="00EF1AA9">
              <w:rPr>
                <w:rFonts w:ascii="Trebuchet MS" w:hAnsi="Trebuchet MS" w:cs="Calibri"/>
                <w:b/>
                <w:sz w:val="22"/>
                <w:szCs w:val="22"/>
              </w:rPr>
              <w:t>312</w:t>
            </w:r>
            <w:r>
              <w:rPr>
                <w:rFonts w:ascii="Trebuchet MS" w:hAnsi="Trebuchet MS" w:cs="Calibri"/>
                <w:b/>
                <w:sz w:val="22"/>
                <w:szCs w:val="22"/>
              </w:rPr>
              <w:t xml:space="preserve"> </w:t>
            </w:r>
            <w:r w:rsidRPr="00EF1AA9">
              <w:rPr>
                <w:rFonts w:ascii="Trebuchet MS" w:hAnsi="Trebuchet MS" w:cs="Calibri"/>
                <w:b/>
                <w:sz w:val="22"/>
                <w:szCs w:val="22"/>
              </w:rPr>
              <w:t>160</w:t>
            </w:r>
          </w:p>
        </w:tc>
      </w:tr>
    </w:tbl>
    <w:p w:rsidR="005216F7" w:rsidRPr="0015325D" w:rsidRDefault="005216F7" w:rsidP="005216F7">
      <w:pPr>
        <w:rPr>
          <w:rFonts w:ascii="Trebuchet MS" w:hAnsi="Trebuchet MS" w:cs="Calibri"/>
          <w:b/>
          <w:sz w:val="14"/>
          <w:szCs w:val="20"/>
        </w:rPr>
      </w:pPr>
    </w:p>
    <w:p w:rsidR="005216F7" w:rsidRDefault="005216F7" w:rsidP="005216F7">
      <w:pPr>
        <w:rPr>
          <w:rFonts w:ascii="Trebuchet MS" w:hAnsi="Trebuchet MS" w:cs="Calibri"/>
          <w:b/>
          <w:i/>
          <w:sz w:val="22"/>
          <w:szCs w:val="20"/>
        </w:rPr>
      </w:pPr>
      <w:r>
        <w:rPr>
          <w:rFonts w:ascii="Trebuchet MS" w:hAnsi="Trebuchet MS" w:cs="Calibri"/>
          <w:i/>
          <w:sz w:val="22"/>
          <w:szCs w:val="20"/>
        </w:rPr>
        <w:t xml:space="preserve">Arrêter la présente facture pro forma à la somme de </w:t>
      </w:r>
      <w:r w:rsidR="00195B83">
        <w:rPr>
          <w:rFonts w:ascii="Trebuchet MS" w:hAnsi="Trebuchet MS" w:cs="Calibri"/>
          <w:b/>
          <w:i/>
          <w:sz w:val="22"/>
          <w:szCs w:val="20"/>
        </w:rPr>
        <w:t>un million trois</w:t>
      </w:r>
      <w:r w:rsidR="0015325D">
        <w:rPr>
          <w:rFonts w:ascii="Trebuchet MS" w:hAnsi="Trebuchet MS" w:cs="Calibri"/>
          <w:b/>
          <w:i/>
          <w:sz w:val="22"/>
          <w:szCs w:val="20"/>
        </w:rPr>
        <w:t xml:space="preserve"> cent </w:t>
      </w:r>
      <w:r w:rsidR="00195B83">
        <w:rPr>
          <w:rFonts w:ascii="Trebuchet MS" w:hAnsi="Trebuchet MS" w:cs="Calibri"/>
          <w:b/>
          <w:i/>
          <w:sz w:val="22"/>
          <w:szCs w:val="20"/>
        </w:rPr>
        <w:t>douze</w:t>
      </w:r>
      <w:r w:rsidR="0015325D">
        <w:rPr>
          <w:rFonts w:ascii="Trebuchet MS" w:hAnsi="Trebuchet MS" w:cs="Calibri"/>
          <w:b/>
          <w:i/>
          <w:sz w:val="22"/>
          <w:szCs w:val="20"/>
        </w:rPr>
        <w:t xml:space="preserve"> mille cent soixante francs </w:t>
      </w:r>
      <w:r>
        <w:rPr>
          <w:rFonts w:ascii="Trebuchet MS" w:hAnsi="Trebuchet MS" w:cs="Calibri"/>
          <w:b/>
          <w:i/>
          <w:sz w:val="22"/>
          <w:szCs w:val="20"/>
        </w:rPr>
        <w:t>CFA</w:t>
      </w:r>
    </w:p>
    <w:p w:rsidR="005216F7" w:rsidRPr="0015325D" w:rsidRDefault="005216F7" w:rsidP="005216F7">
      <w:pPr>
        <w:ind w:left="720"/>
        <w:rPr>
          <w:rFonts w:ascii="Trebuchet MS" w:hAnsi="Trebuchet MS" w:cs="Calibri"/>
          <w:sz w:val="10"/>
          <w:szCs w:val="20"/>
        </w:rPr>
      </w:pPr>
    </w:p>
    <w:p w:rsidR="005216F7" w:rsidRDefault="005216F7" w:rsidP="005216F7">
      <w:pPr>
        <w:pStyle w:val="TextBodyIndent"/>
        <w:ind w:left="5760" w:firstLine="708"/>
        <w:rPr>
          <w:rFonts w:ascii="Trebuchet MS" w:hAnsi="Trebuchet MS" w:cs="Calibri"/>
          <w:szCs w:val="20"/>
        </w:rPr>
      </w:pPr>
      <w:r>
        <w:rPr>
          <w:rFonts w:ascii="Trebuchet MS" w:hAnsi="Trebuchet MS" w:cs="Calibri"/>
          <w:szCs w:val="20"/>
        </w:rPr>
        <w:t>Le Directeur Général</w:t>
      </w:r>
    </w:p>
    <w:p w:rsidR="005216F7" w:rsidRDefault="005216F7" w:rsidP="005216F7">
      <w:pPr>
        <w:pStyle w:val="TextBodyIndent"/>
        <w:ind w:left="5760" w:firstLine="708"/>
        <w:rPr>
          <w:rFonts w:ascii="Trebuchet MS" w:hAnsi="Trebuchet MS" w:cs="Calibri"/>
          <w:szCs w:val="20"/>
        </w:rPr>
      </w:pPr>
    </w:p>
    <w:p w:rsidR="005216F7" w:rsidRDefault="005216F7" w:rsidP="005216F7">
      <w:pPr>
        <w:pStyle w:val="TextBodyIndent"/>
        <w:ind w:left="5760" w:firstLine="708"/>
        <w:rPr>
          <w:rFonts w:ascii="Trebuchet MS" w:hAnsi="Trebuchet MS" w:cs="Calibri"/>
          <w:szCs w:val="20"/>
        </w:rPr>
      </w:pPr>
    </w:p>
    <w:p w:rsidR="005216F7" w:rsidRDefault="005216F7" w:rsidP="005216F7">
      <w:pPr>
        <w:pStyle w:val="TextBodyIndent"/>
        <w:ind w:left="5760" w:firstLine="708"/>
        <w:rPr>
          <w:rFonts w:ascii="Trebuchet MS" w:hAnsi="Trebuchet MS" w:cs="Calibri"/>
          <w:b/>
          <w:szCs w:val="20"/>
          <w:u w:val="single"/>
        </w:rPr>
      </w:pPr>
      <w:proofErr w:type="spellStart"/>
      <w:r>
        <w:rPr>
          <w:rFonts w:ascii="Trebuchet MS" w:hAnsi="Trebuchet MS" w:cs="Calibri"/>
          <w:b/>
          <w:szCs w:val="20"/>
          <w:u w:val="single"/>
        </w:rPr>
        <w:t>Pawou</w:t>
      </w:r>
      <w:proofErr w:type="spellEnd"/>
      <w:r>
        <w:rPr>
          <w:rFonts w:ascii="Trebuchet MS" w:hAnsi="Trebuchet MS" w:cs="Calibri"/>
          <w:b/>
          <w:szCs w:val="20"/>
          <w:u w:val="single"/>
        </w:rPr>
        <w:t xml:space="preserve"> P.  BATANA</w:t>
      </w:r>
    </w:p>
    <w:p w:rsidR="005216F7" w:rsidRDefault="005216F7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15325D" w:rsidRDefault="0015325D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15325D" w:rsidRDefault="0015325D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EB5E1E" w:rsidRDefault="00EB5E1E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FC4955" w:rsidRDefault="00FC4955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FC4955" w:rsidRDefault="00FC4955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B77C89" w:rsidRDefault="00FC4955" w:rsidP="00B77C89">
      <w:pPr>
        <w:pStyle w:val="ListParagraph"/>
        <w:numPr>
          <w:ilvl w:val="0"/>
          <w:numId w:val="27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lastRenderedPageBreak/>
        <w:t xml:space="preserve">Configuration </w:t>
      </w:r>
      <w:r w:rsidR="00B77C89">
        <w:rPr>
          <w:rFonts w:ascii="Trebuchet MS" w:hAnsi="Trebuchet MS"/>
          <w:sz w:val="28"/>
        </w:rPr>
        <w:t>Avancée</w:t>
      </w:r>
    </w:p>
    <w:p w:rsidR="00FC4955" w:rsidRDefault="00FC4955" w:rsidP="00B77C89">
      <w:pPr>
        <w:pStyle w:val="ListParagraph"/>
        <w:numPr>
          <w:ilvl w:val="1"/>
          <w:numId w:val="27"/>
        </w:numPr>
        <w:spacing w:after="240"/>
        <w:jc w:val="both"/>
        <w:rPr>
          <w:rFonts w:ascii="Trebuchet MS" w:hAnsi="Trebuchet MS"/>
          <w:sz w:val="28"/>
        </w:rPr>
      </w:pPr>
      <w:r w:rsidRPr="00B77C89">
        <w:rPr>
          <w:rFonts w:ascii="Trebuchet MS" w:hAnsi="Trebuchet MS"/>
          <w:sz w:val="28"/>
        </w:rPr>
        <w:t>Architecture</w:t>
      </w:r>
    </w:p>
    <w:p w:rsidR="00B77C89" w:rsidRPr="00B77C89" w:rsidRDefault="00B77C89" w:rsidP="00B77C89">
      <w:pPr>
        <w:pStyle w:val="ListParagraph"/>
        <w:spacing w:after="240"/>
        <w:jc w:val="both"/>
        <w:rPr>
          <w:rFonts w:ascii="Trebuchet MS" w:hAnsi="Trebuchet MS"/>
          <w:sz w:val="28"/>
        </w:rPr>
      </w:pPr>
    </w:p>
    <w:p w:rsidR="00B77C89" w:rsidRPr="00B77C89" w:rsidRDefault="00B77C89" w:rsidP="00B77C89">
      <w:pPr>
        <w:rPr>
          <w:rFonts w:eastAsiaTheme="majorEastAsia"/>
        </w:rPr>
      </w:pPr>
      <w:r>
        <w:rPr>
          <w:rFonts w:eastAsiaTheme="maj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C8C83C7" wp14:editId="05A82F5B">
                <wp:simplePos x="0" y="0"/>
                <wp:positionH relativeFrom="column">
                  <wp:posOffset>-406944</wp:posOffset>
                </wp:positionH>
                <wp:positionV relativeFrom="paragraph">
                  <wp:posOffset>107219</wp:posOffset>
                </wp:positionV>
                <wp:extent cx="4774565" cy="2434014"/>
                <wp:effectExtent l="57150" t="19050" r="83185" b="9969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4565" cy="24340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1001">
                          <a:schemeClr val="dk2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7C89" w:rsidRPr="00A971A9" w:rsidRDefault="00B77C89" w:rsidP="00B77C89">
                            <w:pPr>
                              <w:pStyle w:val="Heading2"/>
                              <w:rPr>
                                <w:rFonts w:eastAsiaTheme="majorEastAsia"/>
                                <w:color w:val="FFFF00"/>
                                <w:lang w:val="en-US"/>
                              </w:rPr>
                            </w:pPr>
                            <w:r w:rsidRPr="00A971A9">
                              <w:rPr>
                                <w:rFonts w:eastAsiaTheme="majorEastAsia"/>
                                <w:color w:val="FFFF00"/>
                              </w:rPr>
                              <w:t>Hybride</w:t>
                            </w:r>
                          </w:p>
                          <w:p w:rsidR="00B77C89" w:rsidRPr="00B77C89" w:rsidRDefault="00B77C89" w:rsidP="00B77C89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15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B77C89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gramEnd"/>
                            <w:r w:rsidRPr="00B77C89">
                              <w:rPr>
                                <w:color w:val="FFFFFF" w:themeColor="background1"/>
                              </w:rPr>
                              <w:t xml:space="preserve"> installe sur un serveur connecte sur le réseau local de l’école.</w:t>
                            </w:r>
                          </w:p>
                          <w:p w:rsidR="00B77C89" w:rsidRPr="00B77C89" w:rsidRDefault="00B77C89" w:rsidP="00B77C89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33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B77C89">
                              <w:rPr>
                                <w:color w:val="FFFFFF" w:themeColor="background1"/>
                              </w:rPr>
                              <w:t>iSchool</w:t>
                            </w:r>
                            <w:proofErr w:type="gramEnd"/>
                            <w:r w:rsidRPr="00B77C89">
                              <w:rPr>
                                <w:color w:val="FFFFFF" w:themeColor="background1"/>
                              </w:rPr>
                              <w:t xml:space="preserve"> hébergé sur un internet.</w:t>
                            </w:r>
                          </w:p>
                          <w:p w:rsidR="00B77C89" w:rsidRPr="00B77C89" w:rsidRDefault="00B77C89" w:rsidP="00B77C89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33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B77C89">
                              <w:rPr>
                                <w:color w:val="FFFFFF" w:themeColor="background1"/>
                              </w:rPr>
                              <w:t>Les données saisies en local sont répliquées sur internet</w:t>
                            </w:r>
                          </w:p>
                          <w:p w:rsidR="00B77C89" w:rsidRPr="00B77C89" w:rsidRDefault="00B77C89" w:rsidP="00B77C89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15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B77C89">
                              <w:rPr>
                                <w:color w:val="FFFFFF" w:themeColor="background1"/>
                              </w:rPr>
                              <w:t>Adaptée pour les écoles à budget plus ou moins élevé</w:t>
                            </w:r>
                          </w:p>
                          <w:p w:rsidR="00B77C89" w:rsidRPr="00B77C89" w:rsidRDefault="00B77C89" w:rsidP="00B77C89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15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B77C89">
                              <w:rPr>
                                <w:color w:val="FFFFFF" w:themeColor="background1"/>
                              </w:rPr>
                              <w:t xml:space="preserve">Accès en local par le personnel et les élèves </w:t>
                            </w:r>
                          </w:p>
                          <w:p w:rsidR="00B77C89" w:rsidRPr="00B77C89" w:rsidRDefault="00B77C89" w:rsidP="00B77C89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33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B77C89">
                              <w:rPr>
                                <w:color w:val="FFFFFF" w:themeColor="background1"/>
                              </w:rPr>
                              <w:t>Access sur internet par les personnel, les élèves et leurs parents et les prospects</w:t>
                            </w:r>
                          </w:p>
                          <w:p w:rsidR="00B77C89" w:rsidRPr="00B77C89" w:rsidRDefault="00B77C89" w:rsidP="00B77C89">
                            <w:pPr>
                              <w:pStyle w:val="Heading4"/>
                              <w:keepLines w:val="0"/>
                              <w:numPr>
                                <w:ilvl w:val="0"/>
                                <w:numId w:val="33"/>
                              </w:numPr>
                              <w:spacing w:before="0"/>
                              <w:ind w:left="360"/>
                              <w:rPr>
                                <w:color w:val="FFFFFF" w:themeColor="background1"/>
                              </w:rPr>
                            </w:pPr>
                            <w:r w:rsidRPr="00B77C89">
                              <w:rPr>
                                <w:color w:val="FFFFFF" w:themeColor="background1"/>
                              </w:rPr>
                              <w:t>Les données sauvegardées sur Internet constituent une sauvegarde et peuvent être restaure en cas d’incident.</w:t>
                            </w:r>
                          </w:p>
                          <w:p w:rsidR="00B77C89" w:rsidRPr="008D407B" w:rsidRDefault="00B77C89" w:rsidP="00B77C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1" type="#_x0000_t202" style="position:absolute;margin-left:-32.05pt;margin-top:8.45pt;width:375.95pt;height:191.6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" fillcolor="#1f497d [3202]" strokecolor="#94b64e [3046]">
                <v:shadow on="t" color="black" opacity="22937f" origin=",.5" offset="0,.63889mm"/>
                <v:textbox>
                  <w:txbxContent>
                    <w:p w:rsidR="00B77C89" w:rsidRPr="00A971A9" w:rsidRDefault="00B77C89" w:rsidP="00B77C89">
                      <w:pPr>
                        <w:pStyle w:val="Heading2"/>
                        <w:rPr>
                          <w:rFonts w:eastAsiaTheme="majorEastAsia"/>
                          <w:color w:val="FFFF00"/>
                          <w:lang w:val="en-US"/>
                        </w:rPr>
                      </w:pPr>
                      <w:r w:rsidRPr="00A971A9">
                        <w:rPr>
                          <w:rFonts w:eastAsiaTheme="majorEastAsia"/>
                          <w:color w:val="FFFF00"/>
                        </w:rPr>
                        <w:t>Hybride</w:t>
                      </w:r>
                    </w:p>
                    <w:p w:rsidR="00B77C89" w:rsidRPr="00B77C89" w:rsidRDefault="00B77C89" w:rsidP="00B77C89">
                      <w:pPr>
                        <w:pStyle w:val="Heading4"/>
                        <w:keepLines w:val="0"/>
                        <w:numPr>
                          <w:ilvl w:val="0"/>
                          <w:numId w:val="15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gramStart"/>
                      <w:r w:rsidRPr="00B77C89">
                        <w:rPr>
                          <w:color w:val="FFFFFF" w:themeColor="background1"/>
                        </w:rPr>
                        <w:t>iSchool</w:t>
                      </w:r>
                      <w:proofErr w:type="gramEnd"/>
                      <w:r w:rsidRPr="00B77C89">
                        <w:rPr>
                          <w:color w:val="FFFFFF" w:themeColor="background1"/>
                        </w:rPr>
                        <w:t xml:space="preserve"> installe sur un serveur connecte sur le réseau local de l’école.</w:t>
                      </w:r>
                    </w:p>
                    <w:p w:rsidR="00B77C89" w:rsidRPr="00B77C89" w:rsidRDefault="00B77C89" w:rsidP="00B77C89">
                      <w:pPr>
                        <w:pStyle w:val="Heading4"/>
                        <w:keepLines w:val="0"/>
                        <w:numPr>
                          <w:ilvl w:val="0"/>
                          <w:numId w:val="33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proofErr w:type="gramStart"/>
                      <w:r w:rsidRPr="00B77C89">
                        <w:rPr>
                          <w:color w:val="FFFFFF" w:themeColor="background1"/>
                        </w:rPr>
                        <w:t>iSchool</w:t>
                      </w:r>
                      <w:proofErr w:type="gramEnd"/>
                      <w:r w:rsidRPr="00B77C89">
                        <w:rPr>
                          <w:color w:val="FFFFFF" w:themeColor="background1"/>
                        </w:rPr>
                        <w:t xml:space="preserve"> hébergé sur un internet.</w:t>
                      </w:r>
                    </w:p>
                    <w:p w:rsidR="00B77C89" w:rsidRPr="00B77C89" w:rsidRDefault="00B77C89" w:rsidP="00B77C89">
                      <w:pPr>
                        <w:pStyle w:val="Heading4"/>
                        <w:keepLines w:val="0"/>
                        <w:numPr>
                          <w:ilvl w:val="0"/>
                          <w:numId w:val="33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B77C89">
                        <w:rPr>
                          <w:color w:val="FFFFFF" w:themeColor="background1"/>
                        </w:rPr>
                        <w:t>Les données saisies en local sont répliquées sur internet</w:t>
                      </w:r>
                    </w:p>
                    <w:p w:rsidR="00B77C89" w:rsidRPr="00B77C89" w:rsidRDefault="00B77C89" w:rsidP="00B77C89">
                      <w:pPr>
                        <w:pStyle w:val="Heading4"/>
                        <w:keepLines w:val="0"/>
                        <w:numPr>
                          <w:ilvl w:val="0"/>
                          <w:numId w:val="15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B77C89">
                        <w:rPr>
                          <w:color w:val="FFFFFF" w:themeColor="background1"/>
                        </w:rPr>
                        <w:t>Adaptée pour les écoles à budget plus ou moins élevé</w:t>
                      </w:r>
                    </w:p>
                    <w:p w:rsidR="00B77C89" w:rsidRPr="00B77C89" w:rsidRDefault="00B77C89" w:rsidP="00B77C89">
                      <w:pPr>
                        <w:pStyle w:val="Heading4"/>
                        <w:keepLines w:val="0"/>
                        <w:numPr>
                          <w:ilvl w:val="0"/>
                          <w:numId w:val="15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B77C89">
                        <w:rPr>
                          <w:color w:val="FFFFFF" w:themeColor="background1"/>
                        </w:rPr>
                        <w:t xml:space="preserve">Accès en local par le personnel et les élèves </w:t>
                      </w:r>
                    </w:p>
                    <w:p w:rsidR="00B77C89" w:rsidRPr="00B77C89" w:rsidRDefault="00B77C89" w:rsidP="00B77C89">
                      <w:pPr>
                        <w:pStyle w:val="Heading4"/>
                        <w:keepLines w:val="0"/>
                        <w:numPr>
                          <w:ilvl w:val="0"/>
                          <w:numId w:val="33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B77C89">
                        <w:rPr>
                          <w:color w:val="FFFFFF" w:themeColor="background1"/>
                        </w:rPr>
                        <w:t>Access sur internet par les personnel, les élèves et leurs parents et les prospects</w:t>
                      </w:r>
                    </w:p>
                    <w:p w:rsidR="00B77C89" w:rsidRPr="00B77C89" w:rsidRDefault="00B77C89" w:rsidP="00B77C89">
                      <w:pPr>
                        <w:pStyle w:val="Heading4"/>
                        <w:keepLines w:val="0"/>
                        <w:numPr>
                          <w:ilvl w:val="0"/>
                          <w:numId w:val="33"/>
                        </w:numPr>
                        <w:spacing w:before="0"/>
                        <w:ind w:left="360"/>
                        <w:rPr>
                          <w:color w:val="FFFFFF" w:themeColor="background1"/>
                        </w:rPr>
                      </w:pPr>
                      <w:r w:rsidRPr="00B77C89">
                        <w:rPr>
                          <w:color w:val="FFFFFF" w:themeColor="background1"/>
                        </w:rPr>
                        <w:t>Les données sauvegardées sur Internet constituent une sauvegarde et peuvent être restaure en cas d’incident.</w:t>
                      </w:r>
                    </w:p>
                    <w:p w:rsidR="00B77C89" w:rsidRPr="008D407B" w:rsidRDefault="00B77C89" w:rsidP="00B77C89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59968" behindDoc="0" locked="0" layoutInCell="1" allowOverlap="1" wp14:anchorId="202D632B" wp14:editId="08422970">
            <wp:simplePos x="0" y="0"/>
            <wp:positionH relativeFrom="column">
              <wp:posOffset>89535</wp:posOffset>
            </wp:positionH>
            <wp:positionV relativeFrom="paragraph">
              <wp:posOffset>136525</wp:posOffset>
            </wp:positionV>
            <wp:extent cx="1565910" cy="1174750"/>
            <wp:effectExtent l="171450" t="171450" r="377190" b="36830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17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C89" w:rsidRPr="00B77C89" w:rsidRDefault="00B77C89" w:rsidP="00B77C89">
      <w:pPr>
        <w:pStyle w:val="ListParagraph"/>
        <w:numPr>
          <w:ilvl w:val="0"/>
          <w:numId w:val="34"/>
        </w:numPr>
        <w:rPr>
          <w:rFonts w:eastAsiaTheme="majorEastAsia"/>
        </w:rPr>
      </w:pPr>
    </w:p>
    <w:p w:rsidR="00B77C89" w:rsidRPr="00B77C89" w:rsidRDefault="00B77C89" w:rsidP="00B77C89">
      <w:pPr>
        <w:pStyle w:val="ListParagraph"/>
        <w:numPr>
          <w:ilvl w:val="0"/>
          <w:numId w:val="34"/>
        </w:numPr>
        <w:rPr>
          <w:rFonts w:eastAsiaTheme="majorEastAsia"/>
        </w:rPr>
      </w:pPr>
    </w:p>
    <w:p w:rsidR="00B77C89" w:rsidRPr="00B77C89" w:rsidRDefault="00B77C89" w:rsidP="00B77C89">
      <w:pPr>
        <w:pStyle w:val="ListParagraph"/>
        <w:numPr>
          <w:ilvl w:val="0"/>
          <w:numId w:val="34"/>
        </w:numPr>
        <w:rPr>
          <w:rFonts w:eastAsiaTheme="majorEastAsia"/>
        </w:rPr>
      </w:pPr>
    </w:p>
    <w:p w:rsidR="00B77C89" w:rsidRPr="00B77C89" w:rsidRDefault="00B77C89" w:rsidP="00B77C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highlight w:val="green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B13EDA8" wp14:editId="46914363">
                <wp:simplePos x="0" y="0"/>
                <wp:positionH relativeFrom="column">
                  <wp:posOffset>-1231265</wp:posOffset>
                </wp:positionH>
                <wp:positionV relativeFrom="paragraph">
                  <wp:posOffset>29845</wp:posOffset>
                </wp:positionV>
                <wp:extent cx="0" cy="821055"/>
                <wp:effectExtent l="57150" t="38100" r="76200" b="5524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1055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C00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-96.95pt;margin-top:2.35pt;width:0;height:64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" strokecolor="#ffc000" strokeweight="2.75pt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60992" behindDoc="0" locked="0" layoutInCell="1" allowOverlap="1" wp14:anchorId="4DD30275" wp14:editId="33122603">
            <wp:simplePos x="0" y="0"/>
            <wp:positionH relativeFrom="column">
              <wp:posOffset>-2065655</wp:posOffset>
            </wp:positionH>
            <wp:positionV relativeFrom="paragraph">
              <wp:posOffset>612140</wp:posOffset>
            </wp:positionV>
            <wp:extent cx="1568450" cy="1176655"/>
            <wp:effectExtent l="171450" t="171450" r="374650" b="36639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176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955" w:rsidRDefault="00FC4955" w:rsidP="00FC4955">
      <w:pPr>
        <w:pStyle w:val="ListParagraph"/>
        <w:spacing w:after="240"/>
        <w:ind w:left="1440"/>
        <w:jc w:val="both"/>
        <w:rPr>
          <w:rFonts w:ascii="Trebuchet MS" w:hAnsi="Trebuchet MS"/>
          <w:sz w:val="28"/>
        </w:rPr>
      </w:pPr>
    </w:p>
    <w:p w:rsidR="00FC4955" w:rsidRDefault="00FC4955" w:rsidP="00FC4955">
      <w:pPr>
        <w:pStyle w:val="ListParagraph"/>
        <w:spacing w:after="240"/>
        <w:ind w:left="1440"/>
        <w:jc w:val="both"/>
        <w:rPr>
          <w:rFonts w:ascii="Trebuchet MS" w:hAnsi="Trebuchet MS"/>
          <w:sz w:val="28"/>
        </w:rPr>
      </w:pPr>
    </w:p>
    <w:p w:rsidR="00FC4955" w:rsidRDefault="00FC4955" w:rsidP="00FC4955">
      <w:pPr>
        <w:pStyle w:val="ListParagraph"/>
        <w:spacing w:after="240"/>
        <w:ind w:left="1440"/>
        <w:jc w:val="both"/>
        <w:rPr>
          <w:rFonts w:ascii="Trebuchet MS" w:hAnsi="Trebuchet MS"/>
          <w:sz w:val="28"/>
        </w:rPr>
      </w:pPr>
    </w:p>
    <w:p w:rsidR="00FC4955" w:rsidRDefault="00FC4955" w:rsidP="00B77C89">
      <w:pPr>
        <w:pStyle w:val="ListParagraph"/>
        <w:numPr>
          <w:ilvl w:val="1"/>
          <w:numId w:val="34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Pro-forma</w:t>
      </w:r>
    </w:p>
    <w:p w:rsidR="00FC4955" w:rsidRDefault="00FC4955" w:rsidP="00FC4955">
      <w:pPr>
        <w:pStyle w:val="TextBodyIndent"/>
        <w:contextualSpacing/>
        <w:rPr>
          <w:rFonts w:ascii="Trebuchet MS" w:hAnsi="Trebuchet MS" w:cs="Calibri"/>
          <w:sz w:val="22"/>
          <w:szCs w:val="22"/>
        </w:rPr>
      </w:pPr>
    </w:p>
    <w:p w:rsidR="00FC4955" w:rsidRDefault="00FC4955" w:rsidP="00FC4955">
      <w:pPr>
        <w:pStyle w:val="ListParagraph"/>
        <w:ind w:left="1440"/>
        <w:contextualSpacing/>
        <w:rPr>
          <w:rFonts w:ascii="Trebuchet MS" w:hAnsi="Trebuchet MS" w:cs="Calibri"/>
          <w:sz w:val="20"/>
          <w:szCs w:val="20"/>
        </w:rPr>
      </w:pPr>
    </w:p>
    <w:p w:rsidR="00B77C89" w:rsidRDefault="00B77C89" w:rsidP="00FC4955">
      <w:pPr>
        <w:rPr>
          <w:rFonts w:ascii="Trebuchet MS" w:hAnsi="Trebuchet MS" w:cs="Calibri"/>
          <w:sz w:val="20"/>
          <w:szCs w:val="20"/>
        </w:rPr>
      </w:pPr>
    </w:p>
    <w:p w:rsidR="00B77C89" w:rsidRDefault="00B77C89" w:rsidP="00B77C89">
      <w:pPr>
        <w:spacing w:after="240"/>
        <w:jc w:val="both"/>
        <w:rPr>
          <w:rFonts w:ascii="Trebuchet MS" w:hAnsi="Trebuchet MS"/>
          <w:sz w:val="28"/>
        </w:rPr>
      </w:pPr>
    </w:p>
    <w:p w:rsidR="00B77C89" w:rsidRDefault="00B77C89" w:rsidP="00B77C89">
      <w:pPr>
        <w:pStyle w:val="ListParagraph"/>
        <w:numPr>
          <w:ilvl w:val="1"/>
          <w:numId w:val="34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Pro-forma</w:t>
      </w:r>
    </w:p>
    <w:p w:rsidR="00B77C89" w:rsidRPr="00B77C89" w:rsidRDefault="00B77C89" w:rsidP="00B77C89">
      <w:pPr>
        <w:spacing w:after="240"/>
        <w:jc w:val="both"/>
        <w:rPr>
          <w:rFonts w:ascii="Trebuchet MS" w:hAnsi="Trebuchet MS"/>
          <w:sz w:val="28"/>
        </w:rPr>
      </w:pPr>
    </w:p>
    <w:p w:rsidR="00FC4955" w:rsidRDefault="00FC4955" w:rsidP="00FC4955">
      <w:pPr>
        <w:rPr>
          <w:rFonts w:ascii="Trebuchet MS" w:hAnsi="Trebuchet MS" w:cs="Calibri"/>
          <w:sz w:val="20"/>
          <w:szCs w:val="20"/>
        </w:rPr>
      </w:pPr>
      <w:r>
        <w:rPr>
          <w:rFonts w:ascii="Trebuchet MS" w:hAnsi="Trebuchet MS" w:cs="Calibri"/>
          <w:sz w:val="20"/>
          <w:szCs w:val="20"/>
        </w:rPr>
        <w:br w:type="page"/>
      </w:r>
    </w:p>
    <w:p w:rsidR="00FC4955" w:rsidRPr="003C6D3F" w:rsidRDefault="00FC4955" w:rsidP="00FC4955">
      <w:pPr>
        <w:ind w:left="6096"/>
        <w:rPr>
          <w:rFonts w:ascii="Trebuchet MS" w:hAnsi="Trebuchet MS" w:cs="Calibri"/>
          <w:b/>
          <w:sz w:val="22"/>
          <w:szCs w:val="22"/>
        </w:rPr>
      </w:pPr>
      <w:r w:rsidRPr="003C6D3F">
        <w:rPr>
          <w:rFonts w:ascii="Trebuchet MS" w:hAnsi="Trebuchet MS" w:cs="Calibri"/>
          <w:b/>
          <w:sz w:val="22"/>
          <w:szCs w:val="22"/>
        </w:rPr>
        <w:lastRenderedPageBreak/>
        <w:t>COMPLEXE SCOLAIRE ADODO</w:t>
      </w:r>
    </w:p>
    <w:p w:rsidR="00FC4955" w:rsidRPr="003C6D3F" w:rsidRDefault="00FC4955" w:rsidP="00FC4955">
      <w:pPr>
        <w:ind w:left="6096"/>
        <w:rPr>
          <w:rFonts w:ascii="Trebuchet MS" w:hAnsi="Trebuchet MS" w:cs="Calibri"/>
          <w:b/>
          <w:sz w:val="22"/>
          <w:szCs w:val="22"/>
        </w:rPr>
      </w:pPr>
      <w:proofErr w:type="spellStart"/>
      <w:r w:rsidRPr="003C6D3F">
        <w:rPr>
          <w:rFonts w:ascii="Trebuchet MS" w:hAnsi="Trebuchet MS" w:cs="Calibri"/>
          <w:b/>
          <w:sz w:val="22"/>
          <w:szCs w:val="22"/>
        </w:rPr>
        <w:t>Lome</w:t>
      </w:r>
      <w:proofErr w:type="spellEnd"/>
      <w:r w:rsidRPr="003C6D3F">
        <w:rPr>
          <w:rFonts w:ascii="Trebuchet MS" w:hAnsi="Trebuchet MS" w:cs="Calibri"/>
          <w:b/>
          <w:sz w:val="22"/>
          <w:szCs w:val="22"/>
        </w:rPr>
        <w:t>, TOGO</w:t>
      </w:r>
    </w:p>
    <w:p w:rsidR="00FC4955" w:rsidRPr="003C6D3F" w:rsidRDefault="00FC4955" w:rsidP="00FC4955">
      <w:pPr>
        <w:rPr>
          <w:rFonts w:ascii="Trebuchet MS" w:hAnsi="Trebuchet MS" w:cs="Calibri"/>
          <w:b/>
          <w:sz w:val="22"/>
          <w:szCs w:val="22"/>
          <w:u w:val="single"/>
        </w:rPr>
      </w:pPr>
    </w:p>
    <w:p w:rsidR="00FC4955" w:rsidRDefault="00FC4955" w:rsidP="00FC4955">
      <w:pPr>
        <w:rPr>
          <w:rFonts w:ascii="Trebuchet MS" w:hAnsi="Trebuchet MS" w:cs="Calibri"/>
          <w:b/>
          <w:sz w:val="22"/>
          <w:szCs w:val="22"/>
        </w:rPr>
      </w:pPr>
      <w:r>
        <w:rPr>
          <w:rFonts w:ascii="Trebuchet MS" w:hAnsi="Trebuchet MS" w:cs="Calibri"/>
          <w:b/>
          <w:sz w:val="22"/>
          <w:szCs w:val="22"/>
          <w:u w:val="single"/>
        </w:rPr>
        <w:t>FACTURE PROFORMA </w:t>
      </w:r>
      <w:r>
        <w:rPr>
          <w:rFonts w:ascii="Trebuchet MS" w:hAnsi="Trebuchet MS" w:cs="Calibri"/>
          <w:b/>
          <w:sz w:val="22"/>
          <w:szCs w:val="22"/>
        </w:rPr>
        <w:t>: ORDINATEUR DE BUREAU et LICENCE</w:t>
      </w:r>
    </w:p>
    <w:p w:rsidR="00FC4955" w:rsidRDefault="00FC4955" w:rsidP="00FC4955">
      <w:pPr>
        <w:rPr>
          <w:rFonts w:ascii="Trebuchet MS" w:hAnsi="Trebuchet MS" w:cs="Calibri"/>
          <w:sz w:val="10"/>
          <w:szCs w:val="10"/>
        </w:rPr>
      </w:pP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25"/>
        <w:gridCol w:w="1836"/>
        <w:gridCol w:w="1993"/>
      </w:tblGrid>
      <w:tr w:rsidR="00FC4955" w:rsidTr="00B559F6">
        <w:trPr>
          <w:trHeight w:val="397"/>
        </w:trPr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FC4955" w:rsidRDefault="00FC4955" w:rsidP="00B559F6">
            <w:pPr>
              <w:rPr>
                <w:rFonts w:ascii="Trebuchet MS" w:hAnsi="Trebuchet MS" w:cs="Calibri"/>
                <w:b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sz w:val="20"/>
                <w:szCs w:val="18"/>
              </w:rPr>
              <w:t>NUMERO</w:t>
            </w:r>
          </w:p>
        </w:tc>
        <w:tc>
          <w:tcPr>
            <w:tcW w:w="18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FC4955" w:rsidRDefault="00FC4955" w:rsidP="00B559F6">
            <w:pPr>
              <w:rPr>
                <w:rFonts w:ascii="Trebuchet MS" w:hAnsi="Trebuchet MS" w:cs="Calibri"/>
                <w:b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sz w:val="20"/>
                <w:szCs w:val="18"/>
              </w:rPr>
              <w:t>DATE</w:t>
            </w:r>
          </w:p>
        </w:tc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FC4955" w:rsidRDefault="00FC4955" w:rsidP="00B559F6">
            <w:pPr>
              <w:rPr>
                <w:rFonts w:ascii="Trebuchet MS" w:hAnsi="Trebuchet MS" w:cs="Calibri"/>
                <w:b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sz w:val="20"/>
                <w:szCs w:val="18"/>
              </w:rPr>
              <w:t>REFERENCE</w:t>
            </w:r>
          </w:p>
        </w:tc>
      </w:tr>
      <w:tr w:rsidR="00FC4955" w:rsidTr="00B559F6">
        <w:trPr>
          <w:trHeight w:val="397"/>
        </w:trPr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FC4955" w:rsidRDefault="00FC4955" w:rsidP="00B559F6">
            <w:pPr>
              <w:jc w:val="center"/>
              <w:rPr>
                <w:rFonts w:ascii="Trebuchet MS" w:hAnsi="Trebuchet MS" w:cs="Calibri"/>
                <w:sz w:val="20"/>
                <w:szCs w:val="18"/>
                <w:lang w:val="pt-PT"/>
              </w:rPr>
            </w:pPr>
            <w:r>
              <w:rPr>
                <w:rFonts w:ascii="Trebuchet MS" w:hAnsi="Trebuchet MS" w:cs="Calibri"/>
                <w:sz w:val="20"/>
                <w:szCs w:val="18"/>
                <w:lang w:val="pt-PT"/>
              </w:rPr>
              <w:t>N°03066/14/DC-DG</w:t>
            </w:r>
          </w:p>
        </w:tc>
        <w:tc>
          <w:tcPr>
            <w:tcW w:w="18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FC4955" w:rsidRDefault="00FC4955" w:rsidP="00B559F6">
            <w:pPr>
              <w:jc w:val="center"/>
              <w:rPr>
                <w:rFonts w:ascii="Trebuchet MS" w:hAnsi="Trebuchet MS" w:cs="Calibri"/>
                <w:sz w:val="20"/>
                <w:szCs w:val="18"/>
              </w:rPr>
            </w:pPr>
            <w:r>
              <w:rPr>
                <w:rFonts w:ascii="Trebuchet MS" w:hAnsi="Trebuchet MS" w:cs="Calibri"/>
                <w:sz w:val="20"/>
                <w:szCs w:val="18"/>
              </w:rPr>
              <w:t>19/03/2014</w:t>
            </w:r>
          </w:p>
        </w:tc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FC4955" w:rsidRDefault="00FC4955" w:rsidP="00B559F6">
            <w:pPr>
              <w:jc w:val="center"/>
              <w:rPr>
                <w:rFonts w:ascii="Trebuchet MS" w:hAnsi="Trebuchet MS" w:cs="Calibri"/>
                <w:sz w:val="20"/>
                <w:szCs w:val="18"/>
                <w:lang w:val="pt-PT"/>
              </w:rPr>
            </w:pPr>
            <w:r>
              <w:rPr>
                <w:rFonts w:ascii="Trebuchet MS" w:hAnsi="Trebuchet MS" w:cs="Calibri"/>
                <w:sz w:val="20"/>
                <w:szCs w:val="18"/>
                <w:lang w:val="pt-PT"/>
              </w:rPr>
              <w:t>MAR-001</w:t>
            </w:r>
          </w:p>
        </w:tc>
      </w:tr>
    </w:tbl>
    <w:p w:rsidR="00FC4955" w:rsidRDefault="00FC4955" w:rsidP="00FC4955">
      <w:pPr>
        <w:rPr>
          <w:rFonts w:ascii="Trebuchet MS" w:hAnsi="Trebuchet MS" w:cs="Calibri"/>
          <w:sz w:val="18"/>
          <w:szCs w:val="18"/>
        </w:rPr>
      </w:pPr>
    </w:p>
    <w:tbl>
      <w:tblPr>
        <w:tblW w:w="0" w:type="auto"/>
        <w:tblInd w:w="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5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5513"/>
        <w:gridCol w:w="1408"/>
        <w:gridCol w:w="565"/>
        <w:gridCol w:w="1566"/>
      </w:tblGrid>
      <w:tr w:rsidR="00FC4955" w:rsidTr="00B559F6"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FC4955" w:rsidTr="00B559F6"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</w:p>
        </w:tc>
        <w:tc>
          <w:tcPr>
            <w:tcW w:w="5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DESKTOP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</w:p>
        </w:tc>
        <w:tc>
          <w:tcPr>
            <w:tcW w:w="1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FC4955" w:rsidRDefault="00FC4955" w:rsidP="00B559F6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</w:p>
        </w:tc>
      </w:tr>
      <w:tr w:rsidR="00FC4955" w:rsidTr="00B559F6">
        <w:tc>
          <w:tcPr>
            <w:tcW w:w="14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jc w:val="center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HP 500B</w:t>
            </w:r>
          </w:p>
        </w:tc>
        <w:tc>
          <w:tcPr>
            <w:tcW w:w="551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>Desktop HP 500 B</w:t>
            </w:r>
          </w:p>
          <w:p w:rsidR="00FC4955" w:rsidRPr="00C33DA3" w:rsidRDefault="00FC4955" w:rsidP="00B559F6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C33DA3">
              <w:rPr>
                <w:rFonts w:ascii="Trebuchet MS" w:hAnsi="Trebuchet MS" w:cs="Calibri"/>
                <w:sz w:val="20"/>
                <w:szCs w:val="20"/>
              </w:rPr>
              <w:t>Processeur Intel Pentium Dual-</w:t>
            </w:r>
            <w:proofErr w:type="spellStart"/>
            <w:r w:rsidRPr="00C33DA3">
              <w:rPr>
                <w:rFonts w:ascii="Trebuchet MS" w:hAnsi="Trebuchet MS" w:cs="Calibri"/>
                <w:sz w:val="20"/>
                <w:szCs w:val="20"/>
              </w:rPr>
              <w:t>Core</w:t>
            </w:r>
            <w:proofErr w:type="spellEnd"/>
            <w:r w:rsidRPr="00C33DA3">
              <w:rPr>
                <w:rFonts w:ascii="Trebuchet MS" w:hAnsi="Trebuchet MS" w:cs="Calibri"/>
                <w:sz w:val="20"/>
                <w:szCs w:val="20"/>
              </w:rPr>
              <w:t xml:space="preserve"> E5500 2,8 </w:t>
            </w:r>
            <w:proofErr w:type="spellStart"/>
            <w:r w:rsidRPr="00C33DA3">
              <w:rPr>
                <w:rFonts w:ascii="Trebuchet MS" w:hAnsi="Trebuchet MS" w:cs="Calibri"/>
                <w:sz w:val="20"/>
                <w:szCs w:val="20"/>
              </w:rPr>
              <w:t>Ghz</w:t>
            </w:r>
            <w:proofErr w:type="spellEnd"/>
          </w:p>
          <w:p w:rsidR="00FC4955" w:rsidRPr="001F4A4C" w:rsidRDefault="00FC4955" w:rsidP="00B559F6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F4A4C">
              <w:rPr>
                <w:rFonts w:ascii="Trebuchet MS" w:hAnsi="Trebuchet MS" w:cs="Calibri"/>
                <w:sz w:val="20"/>
                <w:szCs w:val="20"/>
              </w:rPr>
              <w:t xml:space="preserve">Disque Dur 300GB, RAM 4 GB DDR3 </w:t>
            </w:r>
          </w:p>
          <w:p w:rsidR="00FC4955" w:rsidRPr="00C33DA3" w:rsidRDefault="00FC4955" w:rsidP="00B559F6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C33DA3">
              <w:rPr>
                <w:rFonts w:ascii="Trebuchet MS" w:hAnsi="Trebuchet MS" w:cs="Calibri"/>
                <w:sz w:val="20"/>
                <w:szCs w:val="20"/>
              </w:rPr>
              <w:t>Window</w:t>
            </w:r>
            <w:r>
              <w:rPr>
                <w:rFonts w:ascii="Trebuchet MS" w:hAnsi="Trebuchet MS" w:cs="Calibri"/>
                <w:sz w:val="20"/>
                <w:szCs w:val="20"/>
              </w:rPr>
              <w:t>s</w:t>
            </w:r>
            <w:r w:rsidRPr="00C33DA3">
              <w:rPr>
                <w:rFonts w:ascii="Trebuchet MS" w:hAnsi="Trebuchet MS" w:cs="Calibri"/>
                <w:sz w:val="20"/>
                <w:szCs w:val="20"/>
              </w:rPr>
              <w:t xml:space="preserve"> 7 Professional</w:t>
            </w:r>
            <w:r>
              <w:rPr>
                <w:rFonts w:ascii="Trebuchet MS" w:hAnsi="Trebuchet MS" w:cs="Calibri"/>
                <w:sz w:val="20"/>
                <w:szCs w:val="20"/>
              </w:rPr>
              <w:t xml:space="preserve"> or Windows 8</w:t>
            </w:r>
          </w:p>
          <w:p w:rsidR="00FC4955" w:rsidRPr="001F4A4C" w:rsidRDefault="00FC4955" w:rsidP="00B559F6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Ecran 20",</w:t>
            </w:r>
            <w:r w:rsidRPr="00C33DA3">
              <w:rPr>
                <w:rFonts w:ascii="Trebuchet MS" w:hAnsi="Trebuchet MS" w:cs="Calibri"/>
                <w:sz w:val="20"/>
                <w:szCs w:val="20"/>
              </w:rPr>
              <w:t xml:space="preserve"> Clavier,</w:t>
            </w:r>
            <w:r>
              <w:rPr>
                <w:rFonts w:ascii="Trebuchet MS" w:hAnsi="Trebuchet MS" w:cs="Calibri"/>
                <w:sz w:val="20"/>
                <w:szCs w:val="20"/>
              </w:rPr>
              <w:t xml:space="preserve"> </w:t>
            </w:r>
            <w:r w:rsidRPr="00C33DA3">
              <w:rPr>
                <w:rFonts w:ascii="Trebuchet MS" w:hAnsi="Trebuchet MS" w:cs="Calibri"/>
                <w:sz w:val="20"/>
                <w:szCs w:val="20"/>
              </w:rPr>
              <w:t>Souris</w:t>
            </w:r>
          </w:p>
        </w:tc>
        <w:tc>
          <w:tcPr>
            <w:tcW w:w="140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312 000</w:t>
            </w:r>
          </w:p>
        </w:tc>
        <w:tc>
          <w:tcPr>
            <w:tcW w:w="56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01</w:t>
            </w:r>
          </w:p>
        </w:tc>
        <w:tc>
          <w:tcPr>
            <w:tcW w:w="156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312 000</w:t>
            </w:r>
          </w:p>
        </w:tc>
      </w:tr>
      <w:tr w:rsidR="00FC4955" w:rsidRPr="00F526D7" w:rsidTr="00B559F6">
        <w:tc>
          <w:tcPr>
            <w:tcW w:w="14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15325D" w:rsidRDefault="00FC4955" w:rsidP="00B559F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15325D" w:rsidRDefault="00FC4955" w:rsidP="00B559F6">
            <w:pPr>
              <w:contextualSpacing/>
              <w:jc w:val="center"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Imprimante couleur</w:t>
            </w:r>
          </w:p>
        </w:tc>
        <w:tc>
          <w:tcPr>
            <w:tcW w:w="140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15325D" w:rsidRDefault="00FC4955" w:rsidP="00B559F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6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15325D" w:rsidRDefault="00FC4955" w:rsidP="00B559F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56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15325D" w:rsidRDefault="00FC4955" w:rsidP="00B559F6">
            <w:pPr>
              <w:jc w:val="right"/>
              <w:rPr>
                <w:sz w:val="20"/>
                <w:szCs w:val="20"/>
              </w:rPr>
            </w:pPr>
          </w:p>
        </w:tc>
      </w:tr>
      <w:tr w:rsidR="00FC4955" w:rsidRPr="00EF1AA9" w:rsidTr="00B559F6">
        <w:trPr>
          <w:cantSplit/>
          <w:trHeight w:hRule="exact" w:val="604"/>
        </w:trPr>
        <w:tc>
          <w:tcPr>
            <w:tcW w:w="1440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rPr>
                <w:rFonts w:ascii="Trebuchet MS" w:hAnsi="Trebuchet MS" w:cs="Calibri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EF1AA9" w:rsidRDefault="00FC4955" w:rsidP="00B559F6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EF1AA9">
              <w:rPr>
                <w:rFonts w:ascii="Trebuchet MS" w:hAnsi="Trebuchet MS" w:cs="Calibri"/>
                <w:sz w:val="20"/>
                <w:szCs w:val="20"/>
                <w:lang w:val="en-US"/>
              </w:rPr>
              <w:t xml:space="preserve">HP - </w:t>
            </w:r>
            <w:proofErr w:type="spellStart"/>
            <w:r w:rsidRPr="00EF1AA9">
              <w:rPr>
                <w:rFonts w:ascii="Trebuchet MS" w:hAnsi="Trebuchet MS" w:cs="Calibri"/>
                <w:sz w:val="20"/>
                <w:szCs w:val="20"/>
                <w:lang w:val="en-US"/>
              </w:rPr>
              <w:t>Officejet</w:t>
            </w:r>
            <w:proofErr w:type="spellEnd"/>
            <w:r w:rsidRPr="00EF1AA9">
              <w:rPr>
                <w:rFonts w:ascii="Trebuchet MS" w:hAnsi="Trebuchet MS" w:cs="Calibri"/>
                <w:sz w:val="20"/>
                <w:szCs w:val="20"/>
                <w:lang w:val="en-US"/>
              </w:rPr>
              <w:t xml:space="preserve"> Pro 8600 Plus Network-Ready Wireless All-In-One Printer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FC4955" w:rsidRPr="0015325D" w:rsidRDefault="00FC4955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>
              <w:rPr>
                <w:rFonts w:ascii="Trebuchet MS" w:hAnsi="Trebuchet MS" w:cs="Calibri"/>
                <w:sz w:val="20"/>
                <w:szCs w:val="20"/>
                <w:lang w:val="en-US"/>
              </w:rPr>
              <w:t>300 000</w:t>
            </w: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FC4955" w:rsidRPr="0015325D" w:rsidRDefault="00FC4955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>
              <w:rPr>
                <w:rFonts w:ascii="Trebuchet MS" w:hAnsi="Trebuchet MS" w:cs="Calibri"/>
                <w:sz w:val="20"/>
                <w:szCs w:val="20"/>
                <w:lang w:val="en-US"/>
              </w:rPr>
              <w:t>01</w:t>
            </w: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FC4955" w:rsidRPr="0015325D" w:rsidRDefault="00FC4955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>
              <w:rPr>
                <w:rFonts w:ascii="Trebuchet MS" w:hAnsi="Trebuchet MS" w:cs="Calibri"/>
                <w:sz w:val="20"/>
                <w:szCs w:val="20"/>
                <w:lang w:val="en-US"/>
              </w:rPr>
              <w:t>300 000</w:t>
            </w:r>
          </w:p>
        </w:tc>
      </w:tr>
      <w:tr w:rsidR="00EE54D0" w:rsidRPr="00F526D7" w:rsidTr="00B559F6">
        <w:tc>
          <w:tcPr>
            <w:tcW w:w="14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E54D0" w:rsidRPr="0015325D" w:rsidRDefault="00EE54D0" w:rsidP="00B559F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E54D0" w:rsidRPr="0015325D" w:rsidRDefault="00EF73F1" w:rsidP="003059BD">
            <w:pPr>
              <w:contextualSpacing/>
              <w:jc w:val="center"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 xml:space="preserve">Frais </w:t>
            </w:r>
            <w:r w:rsidR="003059BD">
              <w:rPr>
                <w:rFonts w:ascii="Trebuchet MS" w:hAnsi="Trebuchet MS" w:cs="Calibri"/>
                <w:sz w:val="20"/>
                <w:szCs w:val="20"/>
              </w:rPr>
              <w:t xml:space="preserve">Annuels </w:t>
            </w:r>
            <w:r>
              <w:rPr>
                <w:rFonts w:ascii="Trebuchet MS" w:hAnsi="Trebuchet MS" w:cs="Calibri"/>
                <w:sz w:val="20"/>
                <w:szCs w:val="20"/>
              </w:rPr>
              <w:t xml:space="preserve">de Mise en ligne </w:t>
            </w:r>
            <w:proofErr w:type="gramStart"/>
            <w:r>
              <w:rPr>
                <w:rFonts w:ascii="Trebuchet MS" w:hAnsi="Trebuchet MS" w:cs="Calibri"/>
                <w:sz w:val="20"/>
                <w:szCs w:val="20"/>
              </w:rPr>
              <w:t>de iSchool</w:t>
            </w:r>
            <w:proofErr w:type="gramEnd"/>
          </w:p>
        </w:tc>
        <w:tc>
          <w:tcPr>
            <w:tcW w:w="140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E54D0" w:rsidRPr="0015325D" w:rsidRDefault="00EE54D0" w:rsidP="00B559F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6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E54D0" w:rsidRPr="0015325D" w:rsidRDefault="00EE54D0" w:rsidP="00B559F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56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EE54D0" w:rsidRPr="0015325D" w:rsidRDefault="00EE54D0" w:rsidP="00B559F6">
            <w:pPr>
              <w:jc w:val="right"/>
              <w:rPr>
                <w:sz w:val="20"/>
                <w:szCs w:val="20"/>
              </w:rPr>
            </w:pPr>
          </w:p>
        </w:tc>
      </w:tr>
      <w:tr w:rsidR="00EE54D0" w:rsidRPr="00EF73F1" w:rsidTr="00EF73F1">
        <w:trPr>
          <w:cantSplit/>
          <w:trHeight w:hRule="exact" w:val="1018"/>
        </w:trPr>
        <w:tc>
          <w:tcPr>
            <w:tcW w:w="1440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E54D0" w:rsidRPr="0015325D" w:rsidRDefault="00EE54D0" w:rsidP="00B559F6">
            <w:pPr>
              <w:rPr>
                <w:rFonts w:ascii="Trebuchet MS" w:hAnsi="Trebuchet MS" w:cs="Calibri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E54D0" w:rsidRDefault="00EF73F1" w:rsidP="00B559F6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Réservation de nom de domaine (</w:t>
            </w:r>
            <w:hyperlink r:id="rId23" w:history="1">
              <w:r w:rsidRPr="00C975DF">
                <w:rPr>
                  <w:rStyle w:val="Hyperlink"/>
                  <w:rFonts w:ascii="Trebuchet MS" w:hAnsi="Trebuchet MS" w:cs="Calibri"/>
                  <w:sz w:val="20"/>
                  <w:szCs w:val="20"/>
                </w:rPr>
                <w:t>www.ecoleadodo.com</w:t>
              </w:r>
            </w:hyperlink>
            <w:r>
              <w:rPr>
                <w:rFonts w:ascii="Trebuchet MS" w:hAnsi="Trebuchet MS" w:cs="Calibri"/>
                <w:sz w:val="20"/>
                <w:szCs w:val="20"/>
              </w:rPr>
              <w:t>)</w:t>
            </w:r>
          </w:p>
          <w:p w:rsidR="00EF73F1" w:rsidRPr="00EF73F1" w:rsidRDefault="00EF73F1" w:rsidP="00B559F6">
            <w:pPr>
              <w:pStyle w:val="ListParagraph"/>
              <w:numPr>
                <w:ilvl w:val="0"/>
                <w:numId w:val="32"/>
              </w:numPr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proofErr w:type="spellStart"/>
            <w:r>
              <w:rPr>
                <w:rFonts w:ascii="Trebuchet MS" w:hAnsi="Trebuchet MS" w:cs="Calibri"/>
                <w:sz w:val="20"/>
                <w:szCs w:val="20"/>
              </w:rPr>
              <w:t>Hebergement</w:t>
            </w:r>
            <w:proofErr w:type="spellEnd"/>
            <w:r>
              <w:rPr>
                <w:rFonts w:ascii="Trebuchet MS" w:hAnsi="Trebuchet MS" w:cs="Calibri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rebuchet MS" w:hAnsi="Trebuchet MS" w:cs="Calibri"/>
                <w:sz w:val="20"/>
                <w:szCs w:val="20"/>
              </w:rPr>
              <w:t>de iSchool</w:t>
            </w:r>
            <w:proofErr w:type="gramEnd"/>
            <w:r>
              <w:rPr>
                <w:rFonts w:ascii="Trebuchet MS" w:hAnsi="Trebuchet MS" w:cs="Calibri"/>
                <w:sz w:val="20"/>
                <w:szCs w:val="20"/>
              </w:rPr>
              <w:t xml:space="preserve"> en ligne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E54D0" w:rsidRDefault="00EF73F1" w:rsidP="00EF73F1">
            <w:pPr>
              <w:jc w:val="right"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5000/an</w:t>
            </w:r>
          </w:p>
          <w:p w:rsidR="00EF73F1" w:rsidRDefault="00EF73F1" w:rsidP="00EF73F1">
            <w:pPr>
              <w:jc w:val="right"/>
              <w:rPr>
                <w:rFonts w:ascii="Trebuchet MS" w:hAnsi="Trebuchet MS" w:cs="Calibri"/>
                <w:sz w:val="20"/>
                <w:szCs w:val="20"/>
              </w:rPr>
            </w:pPr>
          </w:p>
          <w:p w:rsidR="00EF73F1" w:rsidRPr="00EF73F1" w:rsidRDefault="00EF73F1" w:rsidP="00EF73F1">
            <w:pPr>
              <w:jc w:val="right"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240 000/an</w:t>
            </w: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E54D0" w:rsidRDefault="00EF73F1" w:rsidP="00EF73F1">
            <w:pPr>
              <w:jc w:val="right"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01</w:t>
            </w:r>
          </w:p>
          <w:p w:rsidR="00EF73F1" w:rsidRDefault="00EF73F1" w:rsidP="00EF73F1">
            <w:pPr>
              <w:jc w:val="right"/>
              <w:rPr>
                <w:rFonts w:ascii="Trebuchet MS" w:hAnsi="Trebuchet MS" w:cs="Calibri"/>
                <w:sz w:val="20"/>
                <w:szCs w:val="20"/>
              </w:rPr>
            </w:pPr>
          </w:p>
          <w:p w:rsidR="00EF73F1" w:rsidRPr="00EF73F1" w:rsidRDefault="00EF73F1" w:rsidP="00EF73F1">
            <w:pPr>
              <w:jc w:val="right"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01</w:t>
            </w: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E54D0" w:rsidRDefault="00EF73F1" w:rsidP="00EF73F1">
            <w:pPr>
              <w:jc w:val="right"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5000</w:t>
            </w:r>
          </w:p>
          <w:p w:rsidR="00EF73F1" w:rsidRDefault="00EF73F1" w:rsidP="00EF73F1">
            <w:pPr>
              <w:jc w:val="right"/>
              <w:rPr>
                <w:rFonts w:ascii="Trebuchet MS" w:hAnsi="Trebuchet MS" w:cs="Calibri"/>
                <w:sz w:val="20"/>
                <w:szCs w:val="20"/>
              </w:rPr>
            </w:pPr>
          </w:p>
          <w:p w:rsidR="00EF73F1" w:rsidRPr="00EF73F1" w:rsidRDefault="00EF73F1" w:rsidP="00EF73F1">
            <w:pPr>
              <w:jc w:val="right"/>
              <w:rPr>
                <w:rFonts w:ascii="Trebuchet MS" w:hAnsi="Trebuchet MS" w:cs="Calibri"/>
                <w:sz w:val="20"/>
                <w:szCs w:val="20"/>
              </w:rPr>
            </w:pPr>
            <w:r>
              <w:rPr>
                <w:rFonts w:ascii="Trebuchet MS" w:hAnsi="Trebuchet MS" w:cs="Calibri"/>
                <w:sz w:val="20"/>
                <w:szCs w:val="20"/>
              </w:rPr>
              <w:t>240 000</w:t>
            </w:r>
          </w:p>
        </w:tc>
      </w:tr>
      <w:tr w:rsidR="00FC4955" w:rsidRPr="00F526D7" w:rsidTr="00B559F6">
        <w:tc>
          <w:tcPr>
            <w:tcW w:w="1440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EF73F1" w:rsidRDefault="00FC4955" w:rsidP="00B559F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15325D" w:rsidRDefault="00FC4955" w:rsidP="00B559F6">
            <w:pPr>
              <w:pStyle w:val="ListParagraph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License et implémentation </w:t>
            </w:r>
            <w:proofErr w:type="gramStart"/>
            <w:r w:rsidRPr="0015325D">
              <w:rPr>
                <w:rFonts w:ascii="Trebuchet MS" w:hAnsi="Trebuchet MS" w:cs="Calibri"/>
                <w:sz w:val="20"/>
                <w:szCs w:val="20"/>
              </w:rPr>
              <w:t>de iSchool</w:t>
            </w:r>
            <w:proofErr w:type="gramEnd"/>
          </w:p>
        </w:tc>
        <w:tc>
          <w:tcPr>
            <w:tcW w:w="1408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15325D" w:rsidRDefault="00FC4955" w:rsidP="00B559F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565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15325D" w:rsidRDefault="00FC4955" w:rsidP="00B559F6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566" w:type="dxa"/>
            <w:tcBorders>
              <w:top w:val="nil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CCCCC"/>
            <w:tcMar>
              <w:left w:w="65" w:type="dxa"/>
            </w:tcMar>
          </w:tcPr>
          <w:p w:rsidR="00FC4955" w:rsidRPr="0015325D" w:rsidRDefault="00FC4955" w:rsidP="00B559F6">
            <w:pPr>
              <w:jc w:val="right"/>
              <w:rPr>
                <w:sz w:val="20"/>
                <w:szCs w:val="20"/>
              </w:rPr>
            </w:pPr>
          </w:p>
        </w:tc>
      </w:tr>
      <w:tr w:rsidR="00FC4955" w:rsidTr="00B559F6">
        <w:trPr>
          <w:cantSplit/>
          <w:trHeight w:hRule="exact" w:val="1864"/>
        </w:trPr>
        <w:tc>
          <w:tcPr>
            <w:tcW w:w="1440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rPr>
                <w:rFonts w:ascii="Trebuchet MS" w:hAnsi="Trebuchet MS" w:cs="Calibri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pStyle w:val="ListParagraph"/>
              <w:numPr>
                <w:ilvl w:val="0"/>
                <w:numId w:val="20"/>
              </w:numPr>
              <w:suppressAutoHyphens/>
              <w:spacing w:after="200" w:line="276" w:lineRule="auto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Analyse des besoins </w:t>
            </w:r>
          </w:p>
          <w:p w:rsidR="00FC4955" w:rsidRPr="0015325D" w:rsidRDefault="00FC4955" w:rsidP="00B559F6">
            <w:pPr>
              <w:pStyle w:val="ListParagraph"/>
              <w:numPr>
                <w:ilvl w:val="0"/>
                <w:numId w:val="20"/>
              </w:numPr>
              <w:suppressAutoHyphens/>
              <w:spacing w:after="200" w:line="276" w:lineRule="auto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Installation matérielle </w:t>
            </w:r>
          </w:p>
          <w:p w:rsidR="00FC4955" w:rsidRPr="0015325D" w:rsidRDefault="00FC4955" w:rsidP="00B559F6">
            <w:pPr>
              <w:pStyle w:val="ListParagraph"/>
              <w:numPr>
                <w:ilvl w:val="0"/>
                <w:numId w:val="20"/>
              </w:numPr>
              <w:suppressAutoHyphens/>
              <w:spacing w:after="200" w:line="276" w:lineRule="auto"/>
              <w:contextualSpacing/>
              <w:rPr>
                <w:rFonts w:ascii="Trebuchet MS" w:hAnsi="Trebuchet MS" w:cs="Calibri"/>
                <w:i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Installation du système d’exploitation et </w:t>
            </w:r>
            <w:proofErr w:type="gramStart"/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de </w:t>
            </w:r>
            <w:r w:rsidRPr="0015325D">
              <w:rPr>
                <w:rFonts w:ascii="Trebuchet MS" w:hAnsi="Trebuchet MS" w:cs="Calibri"/>
                <w:i/>
                <w:sz w:val="20"/>
                <w:szCs w:val="20"/>
              </w:rPr>
              <w:t>iSchool</w:t>
            </w:r>
            <w:proofErr w:type="gramEnd"/>
          </w:p>
          <w:p w:rsidR="00FC4955" w:rsidRDefault="00FC4955" w:rsidP="00B559F6">
            <w:pPr>
              <w:pStyle w:val="ListParagraph"/>
              <w:numPr>
                <w:ilvl w:val="0"/>
                <w:numId w:val="20"/>
              </w:numPr>
              <w:suppressAutoHyphens/>
              <w:spacing w:after="200" w:line="276" w:lineRule="auto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>Configuration</w:t>
            </w:r>
            <w:r>
              <w:rPr>
                <w:rFonts w:ascii="Trebuchet MS" w:hAnsi="Trebuchet MS" w:cs="Calibri"/>
                <w:sz w:val="20"/>
                <w:szCs w:val="20"/>
              </w:rPr>
              <w:t xml:space="preserve">/test </w:t>
            </w:r>
            <w:proofErr w:type="gramStart"/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de </w:t>
            </w:r>
            <w:r w:rsidRPr="0015325D">
              <w:rPr>
                <w:rFonts w:ascii="Trebuchet MS" w:hAnsi="Trebuchet MS" w:cs="Calibri"/>
                <w:i/>
                <w:sz w:val="20"/>
                <w:szCs w:val="20"/>
              </w:rPr>
              <w:t>iSchool</w:t>
            </w:r>
            <w:proofErr w:type="gramEnd"/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 et formation du personnel</w:t>
            </w:r>
          </w:p>
          <w:p w:rsidR="00FC4955" w:rsidRPr="0015325D" w:rsidRDefault="00FC4955" w:rsidP="00B559F6">
            <w:pPr>
              <w:pStyle w:val="ListParagraph"/>
              <w:suppressAutoHyphens/>
              <w:spacing w:after="200" w:line="276" w:lineRule="auto"/>
              <w:ind w:left="360"/>
              <w:contextualSpacing/>
              <w:rPr>
                <w:rFonts w:ascii="Trebuchet MS" w:hAnsi="Trebuchet MS" w:cs="Calibri"/>
                <w:sz w:val="20"/>
                <w:szCs w:val="20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</w:rPr>
              <w:t xml:space="preserve">Mise en production </w:t>
            </w:r>
            <w:proofErr w:type="gramStart"/>
            <w:r w:rsidRPr="0015325D">
              <w:rPr>
                <w:rFonts w:ascii="Trebuchet MS" w:hAnsi="Trebuchet MS" w:cs="Calibri"/>
                <w:sz w:val="20"/>
                <w:szCs w:val="20"/>
              </w:rPr>
              <w:t>de iSchool</w:t>
            </w:r>
            <w:proofErr w:type="gramEnd"/>
            <w:r w:rsidRPr="0015325D">
              <w:rPr>
                <w:rFonts w:ascii="Trebuchet MS" w:hAnsi="Trebuchet MS" w:cs="Calibri"/>
                <w:sz w:val="20"/>
                <w:szCs w:val="20"/>
              </w:rPr>
              <w:t> : Impression et vérification des premiers bulletins de notes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FC4955" w:rsidRPr="0015325D" w:rsidRDefault="00FC4955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1 000</w:t>
            </w: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FC4955" w:rsidRPr="0015325D" w:rsidRDefault="00FC4955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500</w:t>
            </w: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FC4955" w:rsidRPr="0015325D" w:rsidRDefault="00FC4955" w:rsidP="00B559F6">
            <w:pPr>
              <w:jc w:val="right"/>
              <w:rPr>
                <w:rFonts w:ascii="Trebuchet MS" w:hAnsi="Trebuchet MS" w:cs="Calibri"/>
                <w:sz w:val="20"/>
                <w:szCs w:val="20"/>
                <w:lang w:val="en-US"/>
              </w:rPr>
            </w:pPr>
            <w:r w:rsidRPr="0015325D">
              <w:rPr>
                <w:rFonts w:ascii="Trebuchet MS" w:hAnsi="Trebuchet MS" w:cs="Calibri"/>
                <w:sz w:val="20"/>
                <w:szCs w:val="20"/>
                <w:lang w:val="en-US"/>
              </w:rPr>
              <w:t>500 000</w:t>
            </w:r>
          </w:p>
        </w:tc>
      </w:tr>
      <w:tr w:rsidR="00FC4955" w:rsidTr="00B559F6">
        <w:trPr>
          <w:cantSplit/>
          <w:trHeight w:hRule="exact" w:val="1975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rPr>
                <w:rFonts w:ascii="Trebuchet MS" w:hAnsi="Trebuchet MS" w:cs="Calibri"/>
                <w:bCs/>
                <w:sz w:val="18"/>
                <w:szCs w:val="20"/>
              </w:rPr>
            </w:pPr>
          </w:p>
        </w:tc>
        <w:tc>
          <w:tcPr>
            <w:tcW w:w="5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FC4955" w:rsidRPr="0015325D" w:rsidRDefault="00FC4955" w:rsidP="00B559F6">
            <w:pPr>
              <w:rPr>
                <w:rFonts w:ascii="Trebuchet MS" w:eastAsia="Calibri" w:hAnsi="Trebuchet MS" w:cs="Calibri"/>
                <w:b/>
                <w:bCs/>
                <w:sz w:val="18"/>
                <w:szCs w:val="20"/>
                <w:u w:val="single"/>
              </w:rPr>
            </w:pPr>
            <w:r w:rsidRPr="0015325D">
              <w:rPr>
                <w:rFonts w:ascii="Trebuchet MS" w:eastAsia="Calibri" w:hAnsi="Trebuchet MS" w:cs="Calibri"/>
                <w:b/>
                <w:bCs/>
                <w:sz w:val="18"/>
                <w:szCs w:val="20"/>
                <w:u w:val="single"/>
              </w:rPr>
              <w:t xml:space="preserve">CONDITIONS DE VENTE  </w:t>
            </w:r>
          </w:p>
          <w:p w:rsidR="00FC4955" w:rsidRPr="0015325D" w:rsidRDefault="00FC4955" w:rsidP="00B559F6">
            <w:pPr>
              <w:numPr>
                <w:ilvl w:val="0"/>
                <w:numId w:val="21"/>
              </w:numPr>
              <w:suppressAutoHyphens/>
              <w:rPr>
                <w:rFonts w:ascii="Trebuchet MS" w:eastAsia="Calibri" w:hAnsi="Trebuchet MS" w:cs="Calibri"/>
                <w:bCs/>
                <w:sz w:val="18"/>
                <w:szCs w:val="20"/>
              </w:rPr>
            </w:pPr>
            <w:r w:rsidRPr="0015325D">
              <w:rPr>
                <w:rFonts w:ascii="Trebuchet MS" w:eastAsia="Calibri" w:hAnsi="Trebuchet MS" w:cs="Calibri"/>
                <w:bCs/>
                <w:sz w:val="18"/>
                <w:szCs w:val="20"/>
              </w:rPr>
              <w:t xml:space="preserve">Délai de livraison : 10 jours ouvrés dès commande </w:t>
            </w:r>
          </w:p>
          <w:p w:rsidR="00FC4955" w:rsidRPr="0015325D" w:rsidRDefault="00FC4955" w:rsidP="00B559F6">
            <w:pPr>
              <w:numPr>
                <w:ilvl w:val="0"/>
                <w:numId w:val="21"/>
              </w:numPr>
              <w:suppressAutoHyphens/>
              <w:rPr>
                <w:rFonts w:ascii="Trebuchet MS" w:eastAsia="Calibri" w:hAnsi="Trebuchet MS" w:cs="Calibri"/>
                <w:bCs/>
                <w:sz w:val="18"/>
                <w:szCs w:val="20"/>
              </w:rPr>
            </w:pPr>
            <w:r w:rsidRPr="0015325D">
              <w:rPr>
                <w:rFonts w:ascii="Trebuchet MS" w:eastAsia="Calibri" w:hAnsi="Trebuchet MS" w:cs="Calibri"/>
                <w:bCs/>
                <w:sz w:val="18"/>
                <w:szCs w:val="20"/>
              </w:rPr>
              <w:t>Mode de règlement: virement bancaire sur le compte IPNET EXPERTS N° 322113341004000 ouvert à  UTB CIRCULAIRE</w:t>
            </w:r>
          </w:p>
          <w:p w:rsidR="00FC4955" w:rsidRPr="0015325D" w:rsidRDefault="00FC4955" w:rsidP="00B559F6">
            <w:pPr>
              <w:numPr>
                <w:ilvl w:val="1"/>
                <w:numId w:val="22"/>
              </w:numPr>
              <w:suppressAutoHyphens/>
              <w:rPr>
                <w:rFonts w:ascii="Trebuchet MS" w:eastAsia="Calibri" w:hAnsi="Trebuchet MS" w:cs="Calibri"/>
                <w:bCs/>
                <w:sz w:val="18"/>
                <w:szCs w:val="20"/>
              </w:rPr>
            </w:pPr>
            <w:r w:rsidRPr="0015325D">
              <w:rPr>
                <w:rFonts w:ascii="Trebuchet MS" w:eastAsia="Calibri" w:hAnsi="Trebuchet MS" w:cs="Calibri"/>
                <w:bCs/>
                <w:sz w:val="18"/>
                <w:szCs w:val="20"/>
              </w:rPr>
              <w:t>70 % à la commande</w:t>
            </w:r>
          </w:p>
          <w:p w:rsidR="00FC4955" w:rsidRPr="0015325D" w:rsidRDefault="00FC4955" w:rsidP="00B559F6">
            <w:pPr>
              <w:numPr>
                <w:ilvl w:val="1"/>
                <w:numId w:val="22"/>
              </w:numPr>
              <w:suppressAutoHyphens/>
              <w:rPr>
                <w:rFonts w:ascii="Trebuchet MS" w:eastAsia="Calibri" w:hAnsi="Trebuchet MS" w:cs="Calibri"/>
                <w:bCs/>
                <w:sz w:val="18"/>
                <w:szCs w:val="20"/>
              </w:rPr>
            </w:pPr>
            <w:r w:rsidRPr="0015325D">
              <w:rPr>
                <w:rFonts w:ascii="Trebuchet MS" w:eastAsia="Calibri" w:hAnsi="Trebuchet MS" w:cs="Calibri"/>
                <w:bCs/>
                <w:sz w:val="18"/>
                <w:szCs w:val="20"/>
              </w:rPr>
              <w:t>30 %  à la livraison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rPr>
                <w:rFonts w:ascii="Trebuchet MS" w:hAnsi="Trebuchet MS" w:cs="Calibri"/>
                <w:sz w:val="18"/>
                <w:szCs w:val="20"/>
              </w:rPr>
            </w:pP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rPr>
                <w:rFonts w:ascii="Trebuchet MS" w:hAnsi="Trebuchet MS" w:cs="Calibri"/>
                <w:sz w:val="18"/>
                <w:szCs w:val="20"/>
                <w:lang w:val="en-GB"/>
              </w:rPr>
            </w:pPr>
          </w:p>
        </w:tc>
        <w:tc>
          <w:tcPr>
            <w:tcW w:w="1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FC4955" w:rsidRPr="0015325D" w:rsidRDefault="00FC4955" w:rsidP="00B559F6">
            <w:pPr>
              <w:rPr>
                <w:rFonts w:ascii="Trebuchet MS" w:hAnsi="Trebuchet MS" w:cs="Calibri"/>
                <w:sz w:val="18"/>
                <w:szCs w:val="20"/>
                <w:lang w:val="en-GB"/>
              </w:rPr>
            </w:pPr>
          </w:p>
        </w:tc>
      </w:tr>
    </w:tbl>
    <w:p w:rsidR="00FC4955" w:rsidRDefault="00FC4955" w:rsidP="00FC4955">
      <w:pPr>
        <w:rPr>
          <w:rFonts w:ascii="Trebuchet MS" w:hAnsi="Trebuchet MS" w:cs="Calibri"/>
          <w:sz w:val="20"/>
          <w:szCs w:val="20"/>
          <w:lang w:val="en-GB"/>
        </w:rPr>
      </w:pPr>
    </w:p>
    <w:tbl>
      <w:tblPr>
        <w:tblW w:w="0" w:type="auto"/>
        <w:tblInd w:w="407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268"/>
        <w:gridCol w:w="2125"/>
        <w:gridCol w:w="2128"/>
      </w:tblGrid>
      <w:tr w:rsidR="00FC4955" w:rsidTr="00B559F6">
        <w:trPr>
          <w:trHeight w:val="356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FC4955" w:rsidRPr="0015325D" w:rsidRDefault="00FC4955" w:rsidP="00B559F6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</w:pPr>
            <w:r w:rsidRPr="0015325D"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  <w:t>TOTAL HT F CFA</w:t>
            </w:r>
          </w:p>
        </w:tc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FC4955" w:rsidRPr="0015325D" w:rsidRDefault="00FC4955" w:rsidP="00B559F6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</w:pPr>
            <w:r w:rsidRPr="0015325D"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  <w:t>TVA (18%) F CFA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FC4955" w:rsidRPr="0015325D" w:rsidRDefault="00FC4955" w:rsidP="00B559F6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</w:pPr>
            <w:r w:rsidRPr="0015325D">
              <w:rPr>
                <w:rFonts w:ascii="Trebuchet MS" w:hAnsi="Trebuchet MS" w:cs="Calibri"/>
                <w:b/>
                <w:sz w:val="22"/>
                <w:szCs w:val="22"/>
                <w:lang w:val="en-GB"/>
              </w:rPr>
              <w:t>TOTAL TTC F CFA</w:t>
            </w:r>
          </w:p>
        </w:tc>
      </w:tr>
      <w:tr w:rsidR="00FC4955" w:rsidTr="00B559F6">
        <w:trPr>
          <w:trHeight w:val="360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FC4955" w:rsidRPr="0015325D" w:rsidRDefault="00FC4955" w:rsidP="002147AF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</w:rPr>
            </w:pPr>
            <w:r>
              <w:rPr>
                <w:rFonts w:ascii="Trebuchet MS" w:hAnsi="Trebuchet MS" w:cs="Calibri"/>
                <w:b/>
                <w:sz w:val="22"/>
                <w:szCs w:val="22"/>
              </w:rPr>
              <w:t xml:space="preserve">1 </w:t>
            </w:r>
            <w:r w:rsidR="002147AF">
              <w:rPr>
                <w:rFonts w:ascii="Trebuchet MS" w:hAnsi="Trebuchet MS" w:cs="Calibri"/>
                <w:b/>
                <w:sz w:val="22"/>
                <w:szCs w:val="22"/>
              </w:rPr>
              <w:t>357</w:t>
            </w:r>
            <w:r w:rsidRPr="0015325D">
              <w:rPr>
                <w:rFonts w:ascii="Trebuchet MS" w:hAnsi="Trebuchet MS" w:cs="Calibri"/>
                <w:b/>
                <w:sz w:val="22"/>
                <w:szCs w:val="22"/>
              </w:rPr>
              <w:t xml:space="preserve"> 000</w:t>
            </w:r>
          </w:p>
        </w:tc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FC4955" w:rsidRPr="0015325D" w:rsidRDefault="00FC4955" w:rsidP="002147AF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</w:rPr>
            </w:pPr>
            <w:r>
              <w:rPr>
                <w:rFonts w:ascii="Trebuchet MS" w:hAnsi="Trebuchet MS" w:cs="Calibri"/>
                <w:b/>
                <w:sz w:val="22"/>
                <w:szCs w:val="22"/>
              </w:rPr>
              <w:t>2</w:t>
            </w:r>
            <w:r w:rsidR="002147AF">
              <w:rPr>
                <w:rFonts w:ascii="Trebuchet MS" w:hAnsi="Trebuchet MS" w:cs="Calibri"/>
                <w:b/>
                <w:sz w:val="22"/>
                <w:szCs w:val="22"/>
              </w:rPr>
              <w:t>44</w:t>
            </w:r>
            <w:r w:rsidRPr="0015325D">
              <w:rPr>
                <w:rFonts w:ascii="Trebuchet MS" w:hAnsi="Trebuchet MS" w:cs="Calibri"/>
                <w:b/>
                <w:sz w:val="22"/>
                <w:szCs w:val="22"/>
              </w:rPr>
              <w:t xml:space="preserve"> </w:t>
            </w:r>
            <w:r w:rsidR="002147AF">
              <w:rPr>
                <w:rFonts w:ascii="Trebuchet MS" w:hAnsi="Trebuchet MS" w:cs="Calibri"/>
                <w:b/>
                <w:sz w:val="22"/>
                <w:szCs w:val="22"/>
              </w:rPr>
              <w:t>2</w:t>
            </w:r>
            <w:r w:rsidRPr="0015325D">
              <w:rPr>
                <w:rFonts w:ascii="Trebuchet MS" w:hAnsi="Trebuchet MS" w:cs="Calibri"/>
                <w:b/>
                <w:sz w:val="22"/>
                <w:szCs w:val="22"/>
              </w:rPr>
              <w:t>60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FC4955" w:rsidRPr="0015325D" w:rsidRDefault="002147AF" w:rsidP="002147AF">
            <w:pPr>
              <w:jc w:val="center"/>
              <w:rPr>
                <w:rFonts w:ascii="Trebuchet MS" w:hAnsi="Trebuchet MS" w:cs="Calibri"/>
                <w:b/>
                <w:sz w:val="22"/>
                <w:szCs w:val="22"/>
              </w:rPr>
            </w:pPr>
            <w:r w:rsidRPr="002147AF">
              <w:rPr>
                <w:rFonts w:ascii="Trebuchet MS" w:hAnsi="Trebuchet MS" w:cs="Calibri"/>
                <w:b/>
                <w:sz w:val="22"/>
                <w:szCs w:val="22"/>
              </w:rPr>
              <w:t>1</w:t>
            </w:r>
            <w:r>
              <w:rPr>
                <w:rFonts w:ascii="Trebuchet MS" w:hAnsi="Trebuchet MS" w:cs="Calibri"/>
                <w:b/>
                <w:sz w:val="22"/>
                <w:szCs w:val="22"/>
              </w:rPr>
              <w:t xml:space="preserve"> </w:t>
            </w:r>
            <w:r w:rsidRPr="002147AF">
              <w:rPr>
                <w:rFonts w:ascii="Trebuchet MS" w:hAnsi="Trebuchet MS" w:cs="Calibri"/>
                <w:b/>
                <w:sz w:val="22"/>
                <w:szCs w:val="22"/>
              </w:rPr>
              <w:t>601</w:t>
            </w:r>
            <w:r>
              <w:rPr>
                <w:rFonts w:ascii="Trebuchet MS" w:hAnsi="Trebuchet MS" w:cs="Calibri"/>
                <w:b/>
                <w:sz w:val="22"/>
                <w:szCs w:val="22"/>
              </w:rPr>
              <w:t xml:space="preserve"> </w:t>
            </w:r>
            <w:r w:rsidRPr="002147AF">
              <w:rPr>
                <w:rFonts w:ascii="Trebuchet MS" w:hAnsi="Trebuchet MS" w:cs="Calibri"/>
                <w:b/>
                <w:sz w:val="22"/>
                <w:szCs w:val="22"/>
              </w:rPr>
              <w:t>260</w:t>
            </w:r>
          </w:p>
        </w:tc>
      </w:tr>
    </w:tbl>
    <w:p w:rsidR="00FC4955" w:rsidRPr="0015325D" w:rsidRDefault="00FC4955" w:rsidP="00FC4955">
      <w:pPr>
        <w:rPr>
          <w:rFonts w:ascii="Trebuchet MS" w:hAnsi="Trebuchet MS" w:cs="Calibri"/>
          <w:b/>
          <w:sz w:val="14"/>
          <w:szCs w:val="20"/>
        </w:rPr>
      </w:pPr>
    </w:p>
    <w:p w:rsidR="00FC4955" w:rsidRDefault="00FC4955" w:rsidP="00FC4955">
      <w:pPr>
        <w:rPr>
          <w:rFonts w:ascii="Trebuchet MS" w:hAnsi="Trebuchet MS" w:cs="Calibri"/>
          <w:b/>
          <w:i/>
          <w:sz w:val="22"/>
          <w:szCs w:val="20"/>
        </w:rPr>
      </w:pPr>
      <w:r>
        <w:rPr>
          <w:rFonts w:ascii="Trebuchet MS" w:hAnsi="Trebuchet MS" w:cs="Calibri"/>
          <w:i/>
          <w:sz w:val="22"/>
          <w:szCs w:val="20"/>
        </w:rPr>
        <w:t xml:space="preserve">Arrêter la présente facture pro forma à la somme de </w:t>
      </w:r>
      <w:r>
        <w:rPr>
          <w:rFonts w:ascii="Trebuchet MS" w:hAnsi="Trebuchet MS" w:cs="Calibri"/>
          <w:b/>
          <w:i/>
          <w:sz w:val="22"/>
          <w:szCs w:val="20"/>
        </w:rPr>
        <w:t xml:space="preserve">un million </w:t>
      </w:r>
      <w:r w:rsidR="002147AF">
        <w:rPr>
          <w:rFonts w:ascii="Trebuchet MS" w:hAnsi="Trebuchet MS" w:cs="Calibri"/>
          <w:b/>
          <w:i/>
          <w:sz w:val="22"/>
          <w:szCs w:val="20"/>
        </w:rPr>
        <w:t>six</w:t>
      </w:r>
      <w:r>
        <w:rPr>
          <w:rFonts w:ascii="Trebuchet MS" w:hAnsi="Trebuchet MS" w:cs="Calibri"/>
          <w:b/>
          <w:i/>
          <w:sz w:val="22"/>
          <w:szCs w:val="20"/>
        </w:rPr>
        <w:t xml:space="preserve"> cent </w:t>
      </w:r>
      <w:r w:rsidR="002147AF">
        <w:rPr>
          <w:rFonts w:ascii="Trebuchet MS" w:hAnsi="Trebuchet MS" w:cs="Calibri"/>
          <w:b/>
          <w:i/>
          <w:sz w:val="22"/>
          <w:szCs w:val="20"/>
        </w:rPr>
        <w:t>un</w:t>
      </w:r>
      <w:r>
        <w:rPr>
          <w:rFonts w:ascii="Trebuchet MS" w:hAnsi="Trebuchet MS" w:cs="Calibri"/>
          <w:b/>
          <w:i/>
          <w:sz w:val="22"/>
          <w:szCs w:val="20"/>
        </w:rPr>
        <w:t xml:space="preserve"> mille </w:t>
      </w:r>
      <w:r w:rsidR="002147AF">
        <w:rPr>
          <w:rFonts w:ascii="Trebuchet MS" w:hAnsi="Trebuchet MS" w:cs="Calibri"/>
          <w:b/>
          <w:i/>
          <w:sz w:val="22"/>
          <w:szCs w:val="20"/>
        </w:rPr>
        <w:t xml:space="preserve">deux </w:t>
      </w:r>
      <w:r>
        <w:rPr>
          <w:rFonts w:ascii="Trebuchet MS" w:hAnsi="Trebuchet MS" w:cs="Calibri"/>
          <w:b/>
          <w:i/>
          <w:sz w:val="22"/>
          <w:szCs w:val="20"/>
        </w:rPr>
        <w:t>cent soixante francs CFA</w:t>
      </w:r>
    </w:p>
    <w:p w:rsidR="00FC4955" w:rsidRPr="0015325D" w:rsidRDefault="00FC4955" w:rsidP="00FC4955">
      <w:pPr>
        <w:ind w:left="720"/>
        <w:rPr>
          <w:rFonts w:ascii="Trebuchet MS" w:hAnsi="Trebuchet MS" w:cs="Calibri"/>
          <w:sz w:val="10"/>
          <w:szCs w:val="20"/>
        </w:rPr>
      </w:pPr>
    </w:p>
    <w:p w:rsidR="00FC4955" w:rsidRDefault="00FC4955" w:rsidP="00FC4955">
      <w:pPr>
        <w:pStyle w:val="TextBodyIndent"/>
        <w:ind w:left="5760" w:firstLine="708"/>
        <w:rPr>
          <w:rFonts w:ascii="Trebuchet MS" w:hAnsi="Trebuchet MS" w:cs="Calibri"/>
          <w:szCs w:val="20"/>
        </w:rPr>
      </w:pPr>
      <w:r>
        <w:rPr>
          <w:rFonts w:ascii="Trebuchet MS" w:hAnsi="Trebuchet MS" w:cs="Calibri"/>
          <w:szCs w:val="20"/>
        </w:rPr>
        <w:t>Le Directeur Général</w:t>
      </w:r>
    </w:p>
    <w:p w:rsidR="00FC4955" w:rsidRDefault="00FC4955" w:rsidP="00FC4955">
      <w:pPr>
        <w:pStyle w:val="TextBodyIndent"/>
        <w:ind w:left="5760" w:firstLine="708"/>
        <w:rPr>
          <w:rFonts w:ascii="Trebuchet MS" w:hAnsi="Trebuchet MS" w:cs="Calibri"/>
          <w:szCs w:val="20"/>
        </w:rPr>
      </w:pPr>
    </w:p>
    <w:p w:rsidR="00FC4955" w:rsidRDefault="00FC4955" w:rsidP="00FC4955">
      <w:pPr>
        <w:pStyle w:val="TextBodyIndent"/>
        <w:ind w:left="5760" w:firstLine="708"/>
        <w:rPr>
          <w:rFonts w:ascii="Trebuchet MS" w:hAnsi="Trebuchet MS" w:cs="Calibri"/>
          <w:szCs w:val="20"/>
        </w:rPr>
      </w:pPr>
    </w:p>
    <w:p w:rsidR="00FC4955" w:rsidRDefault="00FC4955" w:rsidP="00FC4955">
      <w:pPr>
        <w:pStyle w:val="TextBodyIndent"/>
        <w:ind w:left="5760" w:firstLine="708"/>
        <w:rPr>
          <w:rFonts w:ascii="Trebuchet MS" w:hAnsi="Trebuchet MS" w:cs="Calibri"/>
          <w:b/>
          <w:szCs w:val="20"/>
          <w:u w:val="single"/>
        </w:rPr>
      </w:pPr>
      <w:proofErr w:type="spellStart"/>
      <w:r>
        <w:rPr>
          <w:rFonts w:ascii="Trebuchet MS" w:hAnsi="Trebuchet MS" w:cs="Calibri"/>
          <w:b/>
          <w:szCs w:val="20"/>
          <w:u w:val="single"/>
        </w:rPr>
        <w:t>Pawou</w:t>
      </w:r>
      <w:proofErr w:type="spellEnd"/>
      <w:r>
        <w:rPr>
          <w:rFonts w:ascii="Trebuchet MS" w:hAnsi="Trebuchet MS" w:cs="Calibri"/>
          <w:b/>
          <w:szCs w:val="20"/>
          <w:u w:val="single"/>
        </w:rPr>
        <w:t xml:space="preserve"> P.  BATANA</w:t>
      </w:r>
    </w:p>
    <w:p w:rsidR="00FC4955" w:rsidRDefault="00FC4955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EB5E1E" w:rsidRDefault="00EB5E1E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Pr="00CA323A" w:rsidRDefault="00D4132F" w:rsidP="00D4132F">
      <w:pPr>
        <w:pStyle w:val="ListParagraph"/>
        <w:numPr>
          <w:ilvl w:val="0"/>
          <w:numId w:val="25"/>
        </w:numPr>
        <w:spacing w:after="240"/>
        <w:jc w:val="both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Matériels et offres connexes</w:t>
      </w:r>
    </w:p>
    <w:p w:rsidR="00EE54D0" w:rsidRDefault="00EE54D0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EE54D0" w:rsidRDefault="00AA1125" w:rsidP="005216F7">
      <w:pPr>
        <w:ind w:left="6096"/>
        <w:rPr>
          <w:rFonts w:ascii="Trebuchet MS" w:hAnsi="Trebuchet MS" w:cs="Calibri"/>
          <w:b/>
          <w:sz w:val="22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864064" behindDoc="0" locked="0" layoutInCell="1" allowOverlap="1" wp14:anchorId="2270EB6F" wp14:editId="6104B7F2">
            <wp:simplePos x="0" y="0"/>
            <wp:positionH relativeFrom="column">
              <wp:posOffset>224155</wp:posOffset>
            </wp:positionH>
            <wp:positionV relativeFrom="paragraph">
              <wp:posOffset>1270</wp:posOffset>
            </wp:positionV>
            <wp:extent cx="4759325" cy="4759325"/>
            <wp:effectExtent l="0" t="0" r="3175" b="3175"/>
            <wp:wrapSquare wrapText="bothSides"/>
            <wp:docPr id="7" name="Picture 7" descr="http://ecx.images-amazon.com/images/I/41m4lV2LH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x.images-amazon.com/images/I/41m4lV2LHn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4D0" w:rsidRDefault="00EE54D0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  <w:bookmarkStart w:id="0" w:name="_GoBack"/>
      <w:bookmarkEnd w:id="0"/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D4132F" w:rsidRDefault="00D4132F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EB5E1E" w:rsidRDefault="00EB5E1E" w:rsidP="005216F7">
      <w:pPr>
        <w:ind w:left="6096"/>
        <w:rPr>
          <w:rFonts w:ascii="Trebuchet MS" w:hAnsi="Trebuchet MS" w:cs="Calibri"/>
          <w:b/>
          <w:sz w:val="22"/>
          <w:szCs w:val="22"/>
        </w:rPr>
      </w:pPr>
    </w:p>
    <w:p w:rsidR="005216F7" w:rsidRDefault="005216F7" w:rsidP="005216F7">
      <w:pPr>
        <w:ind w:left="6096"/>
        <w:rPr>
          <w:rFonts w:ascii="Trebuchet MS" w:hAnsi="Trebuchet MS" w:cs="Calibri"/>
          <w:b/>
          <w:sz w:val="22"/>
          <w:szCs w:val="22"/>
        </w:rPr>
      </w:pPr>
      <w:r>
        <w:rPr>
          <w:rFonts w:ascii="Trebuchet MS" w:hAnsi="Trebuchet MS" w:cs="Calibri"/>
          <w:b/>
          <w:sz w:val="22"/>
          <w:szCs w:val="22"/>
        </w:rPr>
        <w:t>COMPLEXE SCOLAIRE ADODO</w:t>
      </w:r>
    </w:p>
    <w:p w:rsidR="005216F7" w:rsidRDefault="005216F7" w:rsidP="005216F7">
      <w:pPr>
        <w:ind w:left="6096"/>
        <w:rPr>
          <w:rFonts w:ascii="Trebuchet MS" w:hAnsi="Trebuchet MS" w:cs="Calibri"/>
          <w:b/>
          <w:sz w:val="22"/>
          <w:szCs w:val="22"/>
        </w:rPr>
      </w:pPr>
      <w:proofErr w:type="spellStart"/>
      <w:r>
        <w:rPr>
          <w:rFonts w:ascii="Trebuchet MS" w:hAnsi="Trebuchet MS" w:cs="Calibri"/>
          <w:b/>
          <w:sz w:val="22"/>
          <w:szCs w:val="22"/>
        </w:rPr>
        <w:t>Lome</w:t>
      </w:r>
      <w:proofErr w:type="spellEnd"/>
      <w:r>
        <w:rPr>
          <w:rFonts w:ascii="Trebuchet MS" w:hAnsi="Trebuchet MS" w:cs="Calibri"/>
          <w:b/>
          <w:sz w:val="22"/>
          <w:szCs w:val="22"/>
        </w:rPr>
        <w:t>, TOGO</w:t>
      </w:r>
    </w:p>
    <w:p w:rsidR="005216F7" w:rsidRDefault="005216F7" w:rsidP="005216F7">
      <w:pPr>
        <w:rPr>
          <w:rFonts w:ascii="Trebuchet MS" w:hAnsi="Trebuchet MS" w:cs="Calibri"/>
          <w:b/>
          <w:sz w:val="22"/>
          <w:szCs w:val="22"/>
          <w:u w:val="single"/>
        </w:rPr>
      </w:pPr>
    </w:p>
    <w:p w:rsidR="005216F7" w:rsidRDefault="005216F7" w:rsidP="005216F7">
      <w:pPr>
        <w:rPr>
          <w:rFonts w:ascii="Trebuchet MS" w:hAnsi="Trebuchet MS" w:cs="Calibri"/>
          <w:b/>
          <w:sz w:val="22"/>
          <w:szCs w:val="22"/>
        </w:rPr>
      </w:pPr>
      <w:r>
        <w:rPr>
          <w:rFonts w:ascii="Trebuchet MS" w:hAnsi="Trebuchet MS" w:cs="Calibri"/>
          <w:b/>
          <w:sz w:val="22"/>
          <w:szCs w:val="22"/>
          <w:u w:val="single"/>
        </w:rPr>
        <w:t>FACTURE PROFORMA </w:t>
      </w:r>
      <w:r w:rsidR="00853035">
        <w:rPr>
          <w:rFonts w:ascii="Trebuchet MS" w:hAnsi="Trebuchet MS" w:cs="Calibri"/>
          <w:b/>
          <w:sz w:val="22"/>
          <w:szCs w:val="22"/>
        </w:rPr>
        <w:t>:</w:t>
      </w:r>
      <w:r>
        <w:rPr>
          <w:rFonts w:ascii="Trebuchet MS" w:hAnsi="Trebuchet MS" w:cs="Calibri"/>
          <w:b/>
          <w:sz w:val="22"/>
          <w:szCs w:val="22"/>
        </w:rPr>
        <w:t> </w:t>
      </w:r>
      <w:r w:rsidR="00853035">
        <w:rPr>
          <w:rFonts w:ascii="Trebuchet MS" w:hAnsi="Trebuchet MS" w:cs="Calibri"/>
          <w:b/>
          <w:sz w:val="22"/>
          <w:szCs w:val="22"/>
        </w:rPr>
        <w:t>SUPPORT TECHNIQUE, FORMATION EXCEL DE BASE ET APPAREIL PHOTO</w:t>
      </w:r>
    </w:p>
    <w:p w:rsidR="005216F7" w:rsidRDefault="005216F7" w:rsidP="005216F7">
      <w:pPr>
        <w:rPr>
          <w:rFonts w:ascii="Trebuchet MS" w:hAnsi="Trebuchet MS" w:cs="Calibri"/>
          <w:sz w:val="10"/>
          <w:szCs w:val="10"/>
        </w:rPr>
      </w:pPr>
    </w:p>
    <w:tbl>
      <w:tblPr>
        <w:tblW w:w="0" w:type="auto"/>
        <w:tblInd w:w="10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25"/>
        <w:gridCol w:w="1836"/>
        <w:gridCol w:w="1993"/>
      </w:tblGrid>
      <w:tr w:rsidR="005216F7" w:rsidTr="00820819">
        <w:trPr>
          <w:trHeight w:val="397"/>
        </w:trPr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Default="005216F7" w:rsidP="00820819">
            <w:pPr>
              <w:rPr>
                <w:rFonts w:ascii="Trebuchet MS" w:hAnsi="Trebuchet MS" w:cs="Calibri"/>
                <w:b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sz w:val="20"/>
                <w:szCs w:val="18"/>
              </w:rPr>
              <w:t>NUMERO</w:t>
            </w:r>
          </w:p>
        </w:tc>
        <w:tc>
          <w:tcPr>
            <w:tcW w:w="18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Default="005216F7" w:rsidP="00820819">
            <w:pPr>
              <w:rPr>
                <w:rFonts w:ascii="Trebuchet MS" w:hAnsi="Trebuchet MS" w:cs="Calibri"/>
                <w:b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sz w:val="20"/>
                <w:szCs w:val="18"/>
              </w:rPr>
              <w:t>DATE</w:t>
            </w:r>
          </w:p>
        </w:tc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Default="005216F7" w:rsidP="00820819">
            <w:pPr>
              <w:rPr>
                <w:rFonts w:ascii="Trebuchet MS" w:hAnsi="Trebuchet MS" w:cs="Calibri"/>
                <w:b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sz w:val="20"/>
                <w:szCs w:val="18"/>
              </w:rPr>
              <w:t>REFERENCE</w:t>
            </w:r>
          </w:p>
        </w:tc>
      </w:tr>
      <w:tr w:rsidR="005216F7" w:rsidTr="00820819">
        <w:trPr>
          <w:trHeight w:val="397"/>
        </w:trPr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Default="005216F7" w:rsidP="00820819">
            <w:pPr>
              <w:jc w:val="center"/>
              <w:rPr>
                <w:rFonts w:ascii="Trebuchet MS" w:hAnsi="Trebuchet MS" w:cs="Calibri"/>
                <w:sz w:val="20"/>
                <w:szCs w:val="18"/>
                <w:lang w:val="pt-PT"/>
              </w:rPr>
            </w:pPr>
            <w:r>
              <w:rPr>
                <w:rFonts w:ascii="Trebuchet MS" w:hAnsi="Trebuchet MS" w:cs="Calibri"/>
                <w:sz w:val="20"/>
                <w:szCs w:val="18"/>
                <w:lang w:val="pt-PT"/>
              </w:rPr>
              <w:t>N°03067/14/DC-DG</w:t>
            </w:r>
          </w:p>
        </w:tc>
        <w:tc>
          <w:tcPr>
            <w:tcW w:w="18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Default="005216F7" w:rsidP="00820819">
            <w:pPr>
              <w:jc w:val="center"/>
              <w:rPr>
                <w:rFonts w:ascii="Trebuchet MS" w:hAnsi="Trebuchet MS" w:cs="Calibri"/>
                <w:sz w:val="20"/>
                <w:szCs w:val="18"/>
              </w:rPr>
            </w:pPr>
            <w:r>
              <w:rPr>
                <w:rFonts w:ascii="Trebuchet MS" w:hAnsi="Trebuchet MS" w:cs="Calibri"/>
                <w:sz w:val="20"/>
                <w:szCs w:val="18"/>
              </w:rPr>
              <w:t>07/03/2014</w:t>
            </w:r>
          </w:p>
        </w:tc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Default="005216F7" w:rsidP="00820819">
            <w:pPr>
              <w:jc w:val="center"/>
              <w:rPr>
                <w:rFonts w:ascii="Trebuchet MS" w:hAnsi="Trebuchet MS" w:cs="Calibri"/>
                <w:sz w:val="20"/>
                <w:szCs w:val="18"/>
                <w:lang w:val="pt-PT"/>
              </w:rPr>
            </w:pPr>
            <w:r>
              <w:rPr>
                <w:rFonts w:ascii="Trebuchet MS" w:hAnsi="Trebuchet MS" w:cs="Calibri"/>
                <w:sz w:val="20"/>
                <w:szCs w:val="18"/>
                <w:lang w:val="pt-PT"/>
              </w:rPr>
              <w:t>MAR-001</w:t>
            </w:r>
          </w:p>
        </w:tc>
      </w:tr>
    </w:tbl>
    <w:p w:rsidR="005216F7" w:rsidRDefault="005216F7" w:rsidP="005216F7">
      <w:pPr>
        <w:rPr>
          <w:rFonts w:ascii="Trebuchet MS" w:hAnsi="Trebuchet MS" w:cs="Calibri"/>
          <w:sz w:val="18"/>
          <w:szCs w:val="18"/>
        </w:rPr>
      </w:pPr>
    </w:p>
    <w:tbl>
      <w:tblPr>
        <w:tblW w:w="0" w:type="auto"/>
        <w:tblInd w:w="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5" w:type="dxa"/>
          <w:right w:w="70" w:type="dxa"/>
        </w:tblCellMar>
        <w:tblLook w:val="0000" w:firstRow="0" w:lastRow="0" w:firstColumn="0" w:lastColumn="0" w:noHBand="0" w:noVBand="0"/>
      </w:tblPr>
      <w:tblGrid>
        <w:gridCol w:w="1841"/>
        <w:gridCol w:w="5112"/>
        <w:gridCol w:w="1408"/>
        <w:gridCol w:w="565"/>
        <w:gridCol w:w="1566"/>
      </w:tblGrid>
      <w:tr w:rsidR="005216F7" w:rsidTr="00820819">
        <w:tc>
          <w:tcPr>
            <w:tcW w:w="18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REFERENCE</w:t>
            </w:r>
          </w:p>
        </w:tc>
        <w:tc>
          <w:tcPr>
            <w:tcW w:w="51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DESIGNATION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PRIX UNIT.</w:t>
            </w: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jc w:val="center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>QTE</w:t>
            </w:r>
          </w:p>
        </w:tc>
        <w:tc>
          <w:tcPr>
            <w:tcW w:w="1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spacing w:before="60" w:after="60"/>
              <w:rPr>
                <w:rFonts w:ascii="Trebuchet MS" w:hAnsi="Trebuchet MS" w:cs="Calibri"/>
                <w:b/>
                <w:bCs/>
                <w:sz w:val="20"/>
                <w:szCs w:val="18"/>
              </w:rPr>
            </w:pPr>
            <w:r>
              <w:rPr>
                <w:rFonts w:ascii="Trebuchet MS" w:hAnsi="Trebuchet MS" w:cs="Calibri"/>
                <w:b/>
                <w:bCs/>
                <w:sz w:val="20"/>
                <w:szCs w:val="18"/>
              </w:rPr>
              <w:t xml:space="preserve">MONTANT </w:t>
            </w:r>
          </w:p>
        </w:tc>
      </w:tr>
      <w:tr w:rsidR="005216F7" w:rsidTr="00820819">
        <w:tc>
          <w:tcPr>
            <w:tcW w:w="18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rPr>
                <w:rFonts w:ascii="Trebuchet MS" w:hAnsi="Trebuchet MS" w:cs="Calibri"/>
                <w:lang w:val="en-US"/>
              </w:rPr>
            </w:pPr>
          </w:p>
        </w:tc>
        <w:tc>
          <w:tcPr>
            <w:tcW w:w="51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853035" w:rsidP="00820819">
            <w:pPr>
              <w:contextualSpacing/>
              <w:rPr>
                <w:rFonts w:ascii="Trebuchet MS" w:hAnsi="Trebuchet MS" w:cs="Calibri"/>
                <w:lang w:val="en-US"/>
              </w:rPr>
            </w:pPr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>SUPPORT TECHNIQUE EN OPTION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  <w:lang w:val="en-US"/>
              </w:rPr>
            </w:pP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  <w:lang w:val="en-US"/>
              </w:rPr>
            </w:pPr>
          </w:p>
        </w:tc>
        <w:tc>
          <w:tcPr>
            <w:tcW w:w="1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0E0E0"/>
            <w:tcMar>
              <w:left w:w="65" w:type="dxa"/>
            </w:tcMar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  <w:lang w:val="en-US"/>
              </w:rPr>
            </w:pPr>
          </w:p>
        </w:tc>
      </w:tr>
      <w:tr w:rsidR="005216F7" w:rsidTr="00330278">
        <w:trPr>
          <w:cantSplit/>
          <w:trHeight w:hRule="exact" w:val="522"/>
        </w:trPr>
        <w:tc>
          <w:tcPr>
            <w:tcW w:w="1841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rPr>
                <w:rFonts w:ascii="Trebuchet MS" w:hAnsi="Trebuchet MS" w:cs="Calibri"/>
                <w:lang w:val="en-US"/>
              </w:rPr>
            </w:pPr>
          </w:p>
        </w:tc>
        <w:tc>
          <w:tcPr>
            <w:tcW w:w="5112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Pr="00330278" w:rsidRDefault="005216F7" w:rsidP="00330278">
            <w:pPr>
              <w:suppressAutoHyphens/>
              <w:spacing w:after="200" w:line="276" w:lineRule="auto"/>
              <w:contextualSpacing/>
              <w:rPr>
                <w:rFonts w:ascii="Trebuchet MS" w:hAnsi="Trebuchet MS" w:cs="Calibri"/>
              </w:rPr>
            </w:pPr>
            <w:r w:rsidRPr="00330278">
              <w:rPr>
                <w:rFonts w:ascii="Trebuchet MS" w:hAnsi="Trebuchet MS" w:cs="Calibri"/>
                <w:sz w:val="22"/>
                <w:szCs w:val="22"/>
              </w:rPr>
              <w:t>Support technique annuel renouvelable au besoin.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Pr="00330278" w:rsidRDefault="00330278" w:rsidP="00190260">
            <w:pPr>
              <w:pStyle w:val="ListParagraph"/>
              <w:numPr>
                <w:ilvl w:val="0"/>
                <w:numId w:val="26"/>
              </w:numPr>
              <w:jc w:val="right"/>
              <w:rPr>
                <w:rFonts w:ascii="Trebuchet MS" w:hAnsi="Trebuchet MS" w:cs="Calibri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 xml:space="preserve"> 000</w:t>
            </w: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330278">
            <w:pPr>
              <w:jc w:val="right"/>
              <w:rPr>
                <w:rFonts w:ascii="Trebuchet MS" w:hAnsi="Trebuchet MS" w:cs="Calibri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FF</w:t>
            </w: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Pr="00330278" w:rsidRDefault="00330278" w:rsidP="00330278">
            <w:pPr>
              <w:jc w:val="right"/>
              <w:rPr>
                <w:rFonts w:ascii="Trebuchet MS" w:hAnsi="Trebuchet MS" w:cs="Calibri"/>
              </w:rPr>
            </w:pPr>
            <w:r w:rsidRPr="00330278">
              <w:rPr>
                <w:rFonts w:ascii="Trebuchet MS" w:hAnsi="Trebuchet MS" w:cs="Calibri"/>
                <w:sz w:val="22"/>
                <w:szCs w:val="22"/>
              </w:rPr>
              <w:t>200 000</w:t>
            </w:r>
            <w:r w:rsidR="005216F7" w:rsidRPr="00330278">
              <w:rPr>
                <w:rFonts w:ascii="Trebuchet MS" w:hAnsi="Trebuchet MS" w:cs="Calibri"/>
                <w:sz w:val="22"/>
                <w:szCs w:val="22"/>
              </w:rPr>
              <w:t>-</w:t>
            </w:r>
          </w:p>
        </w:tc>
      </w:tr>
      <w:tr w:rsidR="00330278" w:rsidTr="00330278">
        <w:trPr>
          <w:cantSplit/>
          <w:trHeight w:hRule="exact" w:val="288"/>
        </w:trPr>
        <w:tc>
          <w:tcPr>
            <w:tcW w:w="1841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65" w:type="dxa"/>
            </w:tcMar>
            <w:vAlign w:val="center"/>
          </w:tcPr>
          <w:p w:rsidR="00330278" w:rsidRDefault="00330278" w:rsidP="00820819">
            <w:pPr>
              <w:rPr>
                <w:rFonts w:ascii="Trebuchet MS" w:hAnsi="Trebuchet MS" w:cs="Calibri"/>
                <w:lang w:val="en-US"/>
              </w:rPr>
            </w:pPr>
          </w:p>
        </w:tc>
        <w:tc>
          <w:tcPr>
            <w:tcW w:w="5112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65" w:type="dxa"/>
            </w:tcMar>
          </w:tcPr>
          <w:p w:rsidR="00330278" w:rsidRPr="00330278" w:rsidRDefault="00330278" w:rsidP="00330278">
            <w:pPr>
              <w:suppressAutoHyphens/>
              <w:spacing w:after="200" w:line="276" w:lineRule="auto"/>
              <w:contextualSpacing/>
              <w:rPr>
                <w:rFonts w:ascii="Trebuchet MS" w:hAnsi="Trebuchet MS" w:cs="Calibri"/>
                <w:sz w:val="22"/>
                <w:szCs w:val="22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FORMATION EXCEL</w:t>
            </w:r>
            <w:r w:rsidR="00853035">
              <w:rPr>
                <w:rFonts w:ascii="Trebuchet MS" w:hAnsi="Trebuchet MS" w:cs="Calibri"/>
                <w:sz w:val="22"/>
                <w:szCs w:val="22"/>
              </w:rPr>
              <w:t xml:space="preserve"> DE BASE</w:t>
            </w:r>
            <w:r>
              <w:rPr>
                <w:rFonts w:ascii="Trebuchet MS" w:hAnsi="Trebuchet MS" w:cs="Calibri"/>
                <w:sz w:val="22"/>
                <w:szCs w:val="22"/>
              </w:rPr>
              <w:t xml:space="preserve"> EN OPTION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65" w:type="dxa"/>
            </w:tcMar>
            <w:vAlign w:val="center"/>
          </w:tcPr>
          <w:p w:rsidR="00330278" w:rsidRPr="00330278" w:rsidRDefault="00330278" w:rsidP="00330278">
            <w:pPr>
              <w:rPr>
                <w:rFonts w:ascii="Trebuchet MS" w:hAnsi="Trebuchet MS" w:cs="Calibri"/>
                <w:sz w:val="22"/>
                <w:szCs w:val="22"/>
              </w:rPr>
            </w:pP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65" w:type="dxa"/>
            </w:tcMar>
            <w:vAlign w:val="center"/>
          </w:tcPr>
          <w:p w:rsidR="00330278" w:rsidRDefault="00330278" w:rsidP="00330278">
            <w:pPr>
              <w:jc w:val="right"/>
              <w:rPr>
                <w:rFonts w:ascii="Trebuchet MS" w:hAnsi="Trebuchet MS" w:cs="Calibri"/>
                <w:sz w:val="22"/>
                <w:szCs w:val="22"/>
              </w:rPr>
            </w:pP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65" w:type="dxa"/>
            </w:tcMar>
            <w:vAlign w:val="center"/>
          </w:tcPr>
          <w:p w:rsidR="00330278" w:rsidRPr="00330278" w:rsidRDefault="00330278" w:rsidP="00330278">
            <w:pPr>
              <w:jc w:val="right"/>
              <w:rPr>
                <w:rFonts w:ascii="Trebuchet MS" w:hAnsi="Trebuchet MS" w:cs="Calibri"/>
                <w:sz w:val="22"/>
                <w:szCs w:val="22"/>
              </w:rPr>
            </w:pPr>
          </w:p>
        </w:tc>
      </w:tr>
      <w:tr w:rsidR="00330278" w:rsidTr="00B63F3E">
        <w:trPr>
          <w:cantSplit/>
          <w:trHeight w:hRule="exact" w:val="532"/>
        </w:trPr>
        <w:tc>
          <w:tcPr>
            <w:tcW w:w="1841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330278" w:rsidRPr="00853035" w:rsidRDefault="00330278" w:rsidP="00820819">
            <w:pPr>
              <w:rPr>
                <w:rFonts w:ascii="Trebuchet MS" w:hAnsi="Trebuchet MS" w:cs="Calibri"/>
              </w:rPr>
            </w:pPr>
          </w:p>
        </w:tc>
        <w:tc>
          <w:tcPr>
            <w:tcW w:w="5112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330278" w:rsidRDefault="00330278" w:rsidP="00330278">
            <w:pPr>
              <w:suppressAutoHyphens/>
              <w:spacing w:line="276" w:lineRule="auto"/>
              <w:contextualSpacing/>
              <w:rPr>
                <w:rFonts w:ascii="Trebuchet MS" w:hAnsi="Trebuchet MS" w:cs="Calibri"/>
                <w:sz w:val="22"/>
                <w:szCs w:val="22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 xml:space="preserve">Formation de base </w:t>
            </w:r>
            <w:proofErr w:type="spellStart"/>
            <w:r>
              <w:rPr>
                <w:rFonts w:ascii="Trebuchet MS" w:hAnsi="Trebuchet MS" w:cs="Calibri"/>
                <w:sz w:val="22"/>
                <w:szCs w:val="22"/>
              </w:rPr>
              <w:t>excel</w:t>
            </w:r>
            <w:proofErr w:type="spellEnd"/>
            <w:r w:rsidR="00B63F3E">
              <w:rPr>
                <w:rFonts w:ascii="Trebuchet MS" w:hAnsi="Trebuchet MS" w:cs="Calibri"/>
                <w:sz w:val="22"/>
                <w:szCs w:val="22"/>
              </w:rPr>
              <w:t xml:space="preserve"> et </w:t>
            </w:r>
            <w:proofErr w:type="spellStart"/>
            <w:r w:rsidR="00B63F3E">
              <w:rPr>
                <w:rFonts w:ascii="Trebuchet MS" w:hAnsi="Trebuchet MS" w:cs="Calibri"/>
                <w:sz w:val="22"/>
                <w:szCs w:val="22"/>
              </w:rPr>
              <w:t>windows</w:t>
            </w:r>
            <w:proofErr w:type="spellEnd"/>
            <w:r>
              <w:rPr>
                <w:rFonts w:ascii="Trebuchet MS" w:hAnsi="Trebuchet MS" w:cs="Calibri"/>
                <w:sz w:val="22"/>
                <w:szCs w:val="22"/>
              </w:rPr>
              <w:t xml:space="preserve"> : </w:t>
            </w:r>
            <w:r w:rsidRPr="00330278">
              <w:rPr>
                <w:rFonts w:ascii="Trebuchet MS" w:hAnsi="Trebuchet MS" w:cs="Calibri"/>
                <w:sz w:val="22"/>
                <w:szCs w:val="22"/>
              </w:rPr>
              <w:t>Soit 1</w:t>
            </w:r>
            <w:r>
              <w:rPr>
                <w:rFonts w:ascii="Trebuchet MS" w:hAnsi="Trebuchet MS" w:cs="Calibri"/>
                <w:sz w:val="22"/>
                <w:szCs w:val="22"/>
              </w:rPr>
              <w:t>5</w:t>
            </w:r>
            <w:r w:rsidRPr="00330278">
              <w:rPr>
                <w:rFonts w:ascii="Trebuchet MS" w:hAnsi="Trebuchet MS" w:cs="Calibri"/>
                <w:sz w:val="22"/>
                <w:szCs w:val="22"/>
              </w:rPr>
              <w:t xml:space="preserve">h de cours 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330278" w:rsidRDefault="00330278" w:rsidP="00820819">
            <w:pPr>
              <w:jc w:val="right"/>
              <w:rPr>
                <w:rFonts w:ascii="Trebuchet MS" w:hAnsi="Trebuchet MS" w:cs="Calibri"/>
                <w:sz w:val="22"/>
                <w:szCs w:val="22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25 000</w:t>
            </w: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330278" w:rsidRDefault="00330278" w:rsidP="00820819">
            <w:pPr>
              <w:jc w:val="right"/>
              <w:rPr>
                <w:rFonts w:ascii="Trebuchet MS" w:hAnsi="Trebuchet MS" w:cs="Calibri"/>
                <w:sz w:val="22"/>
                <w:szCs w:val="22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2</w:t>
            </w: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330278" w:rsidRDefault="00330278" w:rsidP="00820819">
            <w:pPr>
              <w:jc w:val="right"/>
              <w:rPr>
                <w:rFonts w:ascii="Trebuchet MS" w:hAnsi="Trebuchet MS" w:cs="Calibri"/>
                <w:sz w:val="22"/>
                <w:szCs w:val="22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50 000</w:t>
            </w:r>
          </w:p>
        </w:tc>
      </w:tr>
      <w:tr w:rsidR="005216F7" w:rsidTr="00820819">
        <w:trPr>
          <w:cantSplit/>
          <w:trHeight w:hRule="exact" w:val="418"/>
        </w:trPr>
        <w:tc>
          <w:tcPr>
            <w:tcW w:w="1841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/>
            <w:tcMar>
              <w:left w:w="65" w:type="dxa"/>
            </w:tcMar>
          </w:tcPr>
          <w:p w:rsidR="005216F7" w:rsidRPr="00330278" w:rsidRDefault="005216F7" w:rsidP="00820819">
            <w:pPr>
              <w:rPr>
                <w:rFonts w:ascii="Trebuchet MS" w:hAnsi="Trebuchet MS" w:cs="Calibri"/>
              </w:rPr>
            </w:pPr>
          </w:p>
        </w:tc>
        <w:tc>
          <w:tcPr>
            <w:tcW w:w="5112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/>
            <w:tcMar>
              <w:left w:w="65" w:type="dxa"/>
            </w:tcMar>
          </w:tcPr>
          <w:p w:rsidR="005216F7" w:rsidRDefault="005216F7" w:rsidP="00820819">
            <w:pPr>
              <w:contextualSpacing/>
              <w:rPr>
                <w:rFonts w:ascii="Trebuchet MS" w:hAnsi="Trebuchet MS" w:cs="Calibri"/>
                <w:lang w:val="en-US"/>
              </w:rPr>
            </w:pPr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>APPAREIL PHOTO EN OPTION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/>
            <w:tcMar>
              <w:left w:w="65" w:type="dxa"/>
            </w:tcMar>
            <w:vAlign w:val="center"/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  <w:lang w:val="en-US"/>
              </w:rPr>
            </w:pP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/>
            <w:tcMar>
              <w:left w:w="65" w:type="dxa"/>
            </w:tcMar>
            <w:vAlign w:val="center"/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  <w:lang w:val="en-US"/>
              </w:rPr>
            </w:pP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D9D9D9"/>
            <w:tcMar>
              <w:left w:w="65" w:type="dxa"/>
            </w:tcMar>
            <w:vAlign w:val="center"/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  <w:lang w:val="en-US"/>
              </w:rPr>
            </w:pPr>
          </w:p>
        </w:tc>
      </w:tr>
      <w:tr w:rsidR="005216F7" w:rsidTr="00330278">
        <w:trPr>
          <w:cantSplit/>
          <w:trHeight w:hRule="exact" w:val="715"/>
        </w:trPr>
        <w:tc>
          <w:tcPr>
            <w:tcW w:w="1841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rPr>
                <w:rFonts w:ascii="Trebuchet MS" w:hAnsi="Trebuchet MS" w:cs="Calibri"/>
                <w:lang w:val="en-US"/>
              </w:rPr>
            </w:pPr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>Q2F-00001</w:t>
            </w:r>
          </w:p>
        </w:tc>
        <w:tc>
          <w:tcPr>
            <w:tcW w:w="5112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contextualSpacing/>
              <w:rPr>
                <w:rFonts w:ascii="Trebuchet MS" w:hAnsi="Trebuchet MS" w:cs="Calibri"/>
                <w:lang w:val="en-US"/>
              </w:rPr>
            </w:pPr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 xml:space="preserve">Microsoft </w:t>
            </w:r>
            <w:proofErr w:type="spellStart"/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>lifecamHd</w:t>
            </w:r>
            <w:proofErr w:type="spellEnd"/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 xml:space="preserve"> studio </w:t>
            </w:r>
            <w:proofErr w:type="spellStart"/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>usbPt</w:t>
            </w:r>
            <w:proofErr w:type="spellEnd"/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 xml:space="preserve"> 1080p </w:t>
            </w:r>
            <w:proofErr w:type="spellStart"/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>Hd</w:t>
            </w:r>
            <w:proofErr w:type="spellEnd"/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 xml:space="preserve"> Sensor</w:t>
            </w:r>
          </w:p>
          <w:p w:rsidR="005216F7" w:rsidRDefault="005216F7" w:rsidP="00820819">
            <w:pPr>
              <w:contextualSpacing/>
              <w:rPr>
                <w:rFonts w:ascii="Trebuchet MS" w:hAnsi="Trebuchet MS" w:cs="Calibri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Camera pour la prise de vue des étudiants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  <w:lang w:val="en-US"/>
              </w:rPr>
            </w:pPr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>82 462</w:t>
            </w: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1</w:t>
            </w: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82 462</w:t>
            </w:r>
          </w:p>
        </w:tc>
      </w:tr>
      <w:tr w:rsidR="005216F7" w:rsidTr="00330278">
        <w:trPr>
          <w:cantSplit/>
          <w:trHeight w:hRule="exact" w:val="570"/>
        </w:trPr>
        <w:tc>
          <w:tcPr>
            <w:tcW w:w="1841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rPr>
                <w:rFonts w:ascii="Trebuchet MS" w:hAnsi="Trebuchet MS" w:cs="Calibri"/>
                <w:lang w:val="en-US"/>
              </w:rPr>
            </w:pPr>
            <w:r>
              <w:rPr>
                <w:rFonts w:ascii="Trebuchet MS" w:hAnsi="Trebuchet MS" w:cs="Calibri"/>
                <w:sz w:val="22"/>
                <w:szCs w:val="22"/>
                <w:lang w:val="en-US"/>
              </w:rPr>
              <w:t>DX-NW080</w:t>
            </w:r>
          </w:p>
        </w:tc>
        <w:tc>
          <w:tcPr>
            <w:tcW w:w="5112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contextualSpacing/>
              <w:rPr>
                <w:rFonts w:ascii="Trebuchet MS" w:hAnsi="Trebuchet MS" w:cs="Calibri"/>
              </w:rPr>
            </w:pPr>
            <w:proofErr w:type="spellStart"/>
            <w:r>
              <w:rPr>
                <w:rFonts w:ascii="Trebuchet MS" w:hAnsi="Trebuchet MS" w:cs="Calibri"/>
                <w:sz w:val="22"/>
                <w:szCs w:val="22"/>
              </w:rPr>
              <w:t>DynexLightweightTripod</w:t>
            </w:r>
            <w:proofErr w:type="spellEnd"/>
          </w:p>
          <w:p w:rsidR="005216F7" w:rsidRDefault="005216F7" w:rsidP="00820819">
            <w:pPr>
              <w:contextualSpacing/>
              <w:rPr>
                <w:rFonts w:ascii="Trebuchet MS" w:hAnsi="Trebuchet MS" w:cs="Calibri"/>
              </w:rPr>
            </w:pPr>
            <w:proofErr w:type="spellStart"/>
            <w:r>
              <w:rPr>
                <w:rFonts w:ascii="Trebuchet MS" w:hAnsi="Trebuchet MS" w:cs="Calibri"/>
                <w:sz w:val="22"/>
                <w:szCs w:val="22"/>
              </w:rPr>
              <w:t>Trepied</w:t>
            </w:r>
            <w:proofErr w:type="spellEnd"/>
            <w:r>
              <w:rPr>
                <w:rFonts w:ascii="Trebuchet MS" w:hAnsi="Trebuchet MS" w:cs="Calibri"/>
                <w:sz w:val="22"/>
                <w:szCs w:val="22"/>
              </w:rPr>
              <w:t xml:space="preserve"> pour le support de la camera</w:t>
            </w:r>
          </w:p>
        </w:tc>
        <w:tc>
          <w:tcPr>
            <w:tcW w:w="1408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47 978</w:t>
            </w:r>
          </w:p>
        </w:tc>
        <w:tc>
          <w:tcPr>
            <w:tcW w:w="565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1</w:t>
            </w:r>
          </w:p>
        </w:tc>
        <w:tc>
          <w:tcPr>
            <w:tcW w:w="1566" w:type="dxa"/>
            <w:tcBorders>
              <w:top w:val="dotted" w:sz="4" w:space="0" w:color="00000A"/>
              <w:left w:val="single" w:sz="4" w:space="0" w:color="00000A"/>
              <w:bottom w:val="dotted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820819">
            <w:pPr>
              <w:jc w:val="right"/>
              <w:rPr>
                <w:rFonts w:ascii="Trebuchet MS" w:hAnsi="Trebuchet MS" w:cs="Calibri"/>
              </w:rPr>
            </w:pPr>
            <w:r>
              <w:rPr>
                <w:rFonts w:ascii="Trebuchet MS" w:hAnsi="Trebuchet MS" w:cs="Calibri"/>
                <w:sz w:val="22"/>
                <w:szCs w:val="22"/>
              </w:rPr>
              <w:t>47 978</w:t>
            </w:r>
          </w:p>
        </w:tc>
      </w:tr>
      <w:tr w:rsidR="005216F7" w:rsidTr="0015325D">
        <w:trPr>
          <w:cantSplit/>
          <w:trHeight w:hRule="exact" w:val="2257"/>
        </w:trPr>
        <w:tc>
          <w:tcPr>
            <w:tcW w:w="18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Default="005216F7" w:rsidP="00820819">
            <w:pPr>
              <w:rPr>
                <w:rFonts w:ascii="Trebuchet MS" w:hAnsi="Trebuchet MS" w:cs="Calibri"/>
                <w:bCs/>
                <w:sz w:val="20"/>
                <w:szCs w:val="20"/>
              </w:rPr>
            </w:pPr>
          </w:p>
        </w:tc>
        <w:tc>
          <w:tcPr>
            <w:tcW w:w="51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center"/>
          </w:tcPr>
          <w:p w:rsidR="005216F7" w:rsidRDefault="005216F7" w:rsidP="0015325D">
            <w:pPr>
              <w:rPr>
                <w:rFonts w:ascii="Trebuchet MS" w:eastAsia="Calibri" w:hAnsi="Trebuchet MS" w:cs="Calibri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Trebuchet MS" w:eastAsia="Calibri" w:hAnsi="Trebuchet MS" w:cs="Calibri"/>
                <w:b/>
                <w:bCs/>
                <w:sz w:val="20"/>
                <w:szCs w:val="20"/>
                <w:u w:val="single"/>
              </w:rPr>
              <w:t xml:space="preserve">CONDITIONS DE VENTE  </w:t>
            </w:r>
          </w:p>
          <w:p w:rsidR="005216F7" w:rsidRDefault="005216F7" w:rsidP="00190260">
            <w:pPr>
              <w:numPr>
                <w:ilvl w:val="0"/>
                <w:numId w:val="21"/>
              </w:numPr>
              <w:suppressAutoHyphens/>
              <w:rPr>
                <w:rFonts w:ascii="Trebuchet MS" w:eastAsia="Calibri" w:hAnsi="Trebuchet MS" w:cs="Calibri"/>
                <w:bCs/>
                <w:sz w:val="20"/>
                <w:szCs w:val="20"/>
              </w:rPr>
            </w:pPr>
            <w:r>
              <w:rPr>
                <w:rFonts w:ascii="Trebuchet MS" w:eastAsia="Calibri" w:hAnsi="Trebuchet MS" w:cs="Calibri"/>
                <w:bCs/>
                <w:sz w:val="20"/>
                <w:szCs w:val="20"/>
              </w:rPr>
              <w:t xml:space="preserve">Délai de livraison : 10 jours ouvrés dès commande </w:t>
            </w:r>
          </w:p>
          <w:p w:rsidR="005216F7" w:rsidRDefault="005216F7" w:rsidP="00190260">
            <w:pPr>
              <w:numPr>
                <w:ilvl w:val="0"/>
                <w:numId w:val="21"/>
              </w:numPr>
              <w:suppressAutoHyphens/>
              <w:rPr>
                <w:rFonts w:ascii="Trebuchet MS" w:eastAsia="Calibri" w:hAnsi="Trebuchet MS" w:cs="Calibri"/>
                <w:bCs/>
                <w:sz w:val="20"/>
                <w:szCs w:val="20"/>
              </w:rPr>
            </w:pPr>
            <w:r>
              <w:rPr>
                <w:rFonts w:ascii="Trebuchet MS" w:eastAsia="Calibri" w:hAnsi="Trebuchet MS" w:cs="Calibri"/>
                <w:bCs/>
                <w:sz w:val="20"/>
                <w:szCs w:val="20"/>
              </w:rPr>
              <w:t>Mode de règlement: virement bancaire sur le compte IPNET EXPERTS N° 322113341004000 ouvert à  UTB CIRCULAIRE</w:t>
            </w:r>
          </w:p>
          <w:p w:rsidR="005216F7" w:rsidRDefault="005216F7" w:rsidP="00190260">
            <w:pPr>
              <w:numPr>
                <w:ilvl w:val="1"/>
                <w:numId w:val="22"/>
              </w:numPr>
              <w:suppressAutoHyphens/>
              <w:rPr>
                <w:rFonts w:ascii="Trebuchet MS" w:eastAsia="Calibri" w:hAnsi="Trebuchet MS" w:cs="Calibri"/>
                <w:bCs/>
                <w:sz w:val="20"/>
                <w:szCs w:val="20"/>
              </w:rPr>
            </w:pPr>
            <w:r>
              <w:rPr>
                <w:rFonts w:ascii="Trebuchet MS" w:eastAsia="Calibri" w:hAnsi="Trebuchet MS" w:cs="Calibri"/>
                <w:bCs/>
                <w:sz w:val="20"/>
                <w:szCs w:val="20"/>
              </w:rPr>
              <w:t>70 % à la commande</w:t>
            </w:r>
          </w:p>
          <w:p w:rsidR="005216F7" w:rsidRDefault="005216F7" w:rsidP="00190260">
            <w:pPr>
              <w:numPr>
                <w:ilvl w:val="1"/>
                <w:numId w:val="22"/>
              </w:numPr>
              <w:suppressAutoHyphens/>
              <w:rPr>
                <w:rFonts w:ascii="Trebuchet MS" w:eastAsia="Calibri" w:hAnsi="Trebuchet MS" w:cs="Calibri"/>
                <w:bCs/>
                <w:sz w:val="20"/>
                <w:szCs w:val="20"/>
              </w:rPr>
            </w:pPr>
            <w:r>
              <w:rPr>
                <w:rFonts w:ascii="Trebuchet MS" w:eastAsia="Calibri" w:hAnsi="Trebuchet MS" w:cs="Calibri"/>
                <w:bCs/>
                <w:sz w:val="20"/>
                <w:szCs w:val="20"/>
              </w:rPr>
              <w:t>30 %  à la livraison</w:t>
            </w:r>
          </w:p>
        </w:tc>
        <w:tc>
          <w:tcPr>
            <w:tcW w:w="14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Default="005216F7" w:rsidP="00820819">
            <w:pPr>
              <w:rPr>
                <w:rFonts w:ascii="Trebuchet MS" w:hAnsi="Trebuchet MS" w:cs="Calibri"/>
                <w:sz w:val="20"/>
                <w:szCs w:val="20"/>
              </w:rPr>
            </w:pPr>
          </w:p>
        </w:tc>
        <w:tc>
          <w:tcPr>
            <w:tcW w:w="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Default="005216F7" w:rsidP="00820819">
            <w:pPr>
              <w:rPr>
                <w:rFonts w:ascii="Trebuchet MS" w:hAnsi="Trebuchet MS" w:cs="Calibri"/>
                <w:sz w:val="20"/>
                <w:szCs w:val="20"/>
                <w:lang w:val="en-GB"/>
              </w:rPr>
            </w:pPr>
          </w:p>
        </w:tc>
        <w:tc>
          <w:tcPr>
            <w:tcW w:w="15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5216F7" w:rsidRDefault="005216F7" w:rsidP="00820819">
            <w:pPr>
              <w:rPr>
                <w:rFonts w:ascii="Trebuchet MS" w:hAnsi="Trebuchet MS" w:cs="Calibri"/>
                <w:sz w:val="20"/>
                <w:szCs w:val="20"/>
                <w:lang w:val="en-GB"/>
              </w:rPr>
            </w:pPr>
          </w:p>
        </w:tc>
      </w:tr>
    </w:tbl>
    <w:p w:rsidR="005216F7" w:rsidRDefault="005216F7" w:rsidP="005216F7">
      <w:pPr>
        <w:rPr>
          <w:rFonts w:ascii="Trebuchet MS" w:hAnsi="Trebuchet MS" w:cs="Calibri"/>
          <w:sz w:val="20"/>
          <w:szCs w:val="20"/>
          <w:lang w:val="en-GB"/>
        </w:rPr>
      </w:pPr>
    </w:p>
    <w:tbl>
      <w:tblPr>
        <w:tblW w:w="0" w:type="auto"/>
        <w:tblInd w:w="407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268"/>
        <w:gridCol w:w="2125"/>
        <w:gridCol w:w="2128"/>
      </w:tblGrid>
      <w:tr w:rsidR="005216F7" w:rsidTr="00820819">
        <w:trPr>
          <w:trHeight w:val="356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Default="005216F7" w:rsidP="00820819">
            <w:pPr>
              <w:jc w:val="center"/>
              <w:rPr>
                <w:rFonts w:ascii="Trebuchet MS" w:hAnsi="Trebuchet MS" w:cs="Calibri"/>
                <w:b/>
                <w:sz w:val="20"/>
                <w:szCs w:val="20"/>
                <w:lang w:val="en-GB"/>
              </w:rPr>
            </w:pPr>
            <w:r>
              <w:rPr>
                <w:rFonts w:ascii="Trebuchet MS" w:hAnsi="Trebuchet MS" w:cs="Calibri"/>
                <w:b/>
                <w:sz w:val="20"/>
                <w:szCs w:val="20"/>
                <w:lang w:val="en-GB"/>
              </w:rPr>
              <w:t>TOTAL HT F CFA</w:t>
            </w:r>
          </w:p>
        </w:tc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Default="005216F7" w:rsidP="00820819">
            <w:pPr>
              <w:jc w:val="center"/>
              <w:rPr>
                <w:rFonts w:ascii="Trebuchet MS" w:hAnsi="Trebuchet MS" w:cs="Calibri"/>
                <w:b/>
                <w:sz w:val="20"/>
                <w:szCs w:val="20"/>
                <w:lang w:val="en-GB"/>
              </w:rPr>
            </w:pPr>
            <w:r>
              <w:rPr>
                <w:rFonts w:ascii="Trebuchet MS" w:hAnsi="Trebuchet MS" w:cs="Calibri"/>
                <w:b/>
                <w:sz w:val="20"/>
                <w:szCs w:val="20"/>
                <w:lang w:val="en-GB"/>
              </w:rPr>
              <w:t>TVA (18%) F CFA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3" w:type="dxa"/>
            </w:tcMar>
            <w:vAlign w:val="center"/>
          </w:tcPr>
          <w:p w:rsidR="005216F7" w:rsidRDefault="005216F7" w:rsidP="00820819">
            <w:pPr>
              <w:jc w:val="center"/>
              <w:rPr>
                <w:rFonts w:ascii="Trebuchet MS" w:hAnsi="Trebuchet MS" w:cs="Calibri"/>
                <w:b/>
                <w:sz w:val="20"/>
                <w:szCs w:val="20"/>
                <w:lang w:val="en-GB"/>
              </w:rPr>
            </w:pPr>
            <w:r>
              <w:rPr>
                <w:rFonts w:ascii="Trebuchet MS" w:hAnsi="Trebuchet MS" w:cs="Calibri"/>
                <w:b/>
                <w:sz w:val="20"/>
                <w:szCs w:val="20"/>
                <w:lang w:val="en-GB"/>
              </w:rPr>
              <w:t>TOTAL TTC F CFA</w:t>
            </w:r>
          </w:p>
        </w:tc>
      </w:tr>
      <w:tr w:rsidR="005216F7" w:rsidTr="00820819">
        <w:trPr>
          <w:trHeight w:val="360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Default="00330278" w:rsidP="00820819">
            <w:pPr>
              <w:jc w:val="center"/>
              <w:rPr>
                <w:rFonts w:ascii="Trebuchet MS" w:hAnsi="Trebuchet MS" w:cs="Calibri"/>
                <w:b/>
              </w:rPr>
            </w:pPr>
            <w:r w:rsidRPr="00330278">
              <w:rPr>
                <w:rFonts w:ascii="Trebuchet MS" w:hAnsi="Trebuchet MS" w:cs="Calibri"/>
                <w:b/>
              </w:rPr>
              <w:t>380</w:t>
            </w:r>
            <w:r>
              <w:rPr>
                <w:rFonts w:ascii="Trebuchet MS" w:hAnsi="Trebuchet MS" w:cs="Calibri"/>
                <w:b/>
              </w:rPr>
              <w:t xml:space="preserve"> </w:t>
            </w:r>
            <w:r w:rsidRPr="00330278">
              <w:rPr>
                <w:rFonts w:ascii="Trebuchet MS" w:hAnsi="Trebuchet MS" w:cs="Calibri"/>
                <w:b/>
              </w:rPr>
              <w:t>440</w:t>
            </w:r>
          </w:p>
        </w:tc>
        <w:tc>
          <w:tcPr>
            <w:tcW w:w="21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Default="00330278" w:rsidP="00820819">
            <w:pPr>
              <w:jc w:val="center"/>
              <w:rPr>
                <w:rFonts w:ascii="Trebuchet MS" w:hAnsi="Trebuchet MS" w:cs="Calibri"/>
                <w:b/>
              </w:rPr>
            </w:pPr>
            <w:r>
              <w:rPr>
                <w:rFonts w:ascii="Trebuchet MS" w:hAnsi="Trebuchet MS" w:cs="Calibri"/>
                <w:b/>
              </w:rPr>
              <w:t>68 479</w:t>
            </w:r>
          </w:p>
        </w:tc>
        <w:tc>
          <w:tcPr>
            <w:tcW w:w="21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103" w:type="dxa"/>
            </w:tcMar>
            <w:vAlign w:val="center"/>
          </w:tcPr>
          <w:p w:rsidR="005216F7" w:rsidRDefault="00330278" w:rsidP="00820819">
            <w:pPr>
              <w:jc w:val="center"/>
              <w:rPr>
                <w:rFonts w:ascii="Trebuchet MS" w:hAnsi="Trebuchet MS" w:cs="Calibri"/>
                <w:b/>
              </w:rPr>
            </w:pPr>
            <w:r>
              <w:rPr>
                <w:rFonts w:ascii="Trebuchet MS" w:hAnsi="Trebuchet MS" w:cs="Calibri"/>
                <w:b/>
              </w:rPr>
              <w:t>448 919</w:t>
            </w:r>
          </w:p>
        </w:tc>
      </w:tr>
    </w:tbl>
    <w:p w:rsidR="005216F7" w:rsidRDefault="005216F7" w:rsidP="00330278">
      <w:pPr>
        <w:jc w:val="center"/>
        <w:rPr>
          <w:rFonts w:ascii="Trebuchet MS" w:hAnsi="Trebuchet MS" w:cs="Calibri"/>
          <w:b/>
          <w:sz w:val="20"/>
          <w:szCs w:val="20"/>
        </w:rPr>
      </w:pPr>
    </w:p>
    <w:p w:rsidR="005216F7" w:rsidRDefault="005216F7" w:rsidP="005216F7">
      <w:pPr>
        <w:rPr>
          <w:rFonts w:ascii="Trebuchet MS" w:hAnsi="Trebuchet MS" w:cs="Calibri"/>
          <w:b/>
          <w:i/>
          <w:sz w:val="22"/>
          <w:szCs w:val="20"/>
        </w:rPr>
      </w:pPr>
      <w:r>
        <w:rPr>
          <w:rFonts w:ascii="Trebuchet MS" w:hAnsi="Trebuchet MS" w:cs="Calibri"/>
          <w:i/>
          <w:sz w:val="22"/>
          <w:szCs w:val="20"/>
        </w:rPr>
        <w:t xml:space="preserve">Arrêter la présente facture pro forma à la somme de </w:t>
      </w:r>
      <w:r w:rsidR="00330278">
        <w:rPr>
          <w:rFonts w:ascii="Trebuchet MS" w:hAnsi="Trebuchet MS" w:cs="Calibri"/>
          <w:b/>
          <w:i/>
          <w:sz w:val="22"/>
          <w:szCs w:val="20"/>
        </w:rPr>
        <w:t xml:space="preserve">Quatre cent quarante-huit mille neuf cent dix-neuf </w:t>
      </w:r>
      <w:r>
        <w:rPr>
          <w:rFonts w:ascii="Trebuchet MS" w:hAnsi="Trebuchet MS" w:cs="Calibri"/>
          <w:b/>
          <w:i/>
          <w:sz w:val="22"/>
          <w:szCs w:val="20"/>
        </w:rPr>
        <w:t>F</w:t>
      </w:r>
      <w:r w:rsidR="0015325D">
        <w:rPr>
          <w:rFonts w:ascii="Trebuchet MS" w:hAnsi="Trebuchet MS" w:cs="Calibri"/>
          <w:b/>
          <w:i/>
          <w:sz w:val="22"/>
          <w:szCs w:val="20"/>
        </w:rPr>
        <w:t xml:space="preserve">rancs </w:t>
      </w:r>
      <w:r>
        <w:rPr>
          <w:rFonts w:ascii="Trebuchet MS" w:hAnsi="Trebuchet MS" w:cs="Calibri"/>
          <w:b/>
          <w:i/>
          <w:sz w:val="22"/>
          <w:szCs w:val="20"/>
        </w:rPr>
        <w:t>CFA</w:t>
      </w:r>
    </w:p>
    <w:p w:rsidR="005216F7" w:rsidRDefault="005216F7" w:rsidP="005216F7">
      <w:pPr>
        <w:ind w:left="720"/>
        <w:rPr>
          <w:rFonts w:ascii="Trebuchet MS" w:hAnsi="Trebuchet MS" w:cs="Calibri"/>
          <w:sz w:val="22"/>
          <w:szCs w:val="20"/>
        </w:rPr>
      </w:pPr>
    </w:p>
    <w:p w:rsidR="005216F7" w:rsidRDefault="005216F7" w:rsidP="005216F7">
      <w:pPr>
        <w:pStyle w:val="TextBodyIndent"/>
        <w:ind w:left="5760" w:firstLine="708"/>
        <w:rPr>
          <w:rFonts w:ascii="Trebuchet MS" w:hAnsi="Trebuchet MS" w:cs="Calibri"/>
          <w:szCs w:val="20"/>
        </w:rPr>
      </w:pPr>
      <w:r>
        <w:rPr>
          <w:rFonts w:ascii="Trebuchet MS" w:hAnsi="Trebuchet MS" w:cs="Calibri"/>
          <w:szCs w:val="20"/>
        </w:rPr>
        <w:t>Le Directeur Général</w:t>
      </w:r>
    </w:p>
    <w:p w:rsidR="005216F7" w:rsidRDefault="005216F7" w:rsidP="005216F7">
      <w:pPr>
        <w:pStyle w:val="TextBodyIndent"/>
        <w:ind w:left="5760" w:firstLine="708"/>
        <w:rPr>
          <w:rFonts w:ascii="Trebuchet MS" w:hAnsi="Trebuchet MS" w:cs="Calibri"/>
          <w:szCs w:val="20"/>
        </w:rPr>
      </w:pPr>
    </w:p>
    <w:p w:rsidR="005216F7" w:rsidRDefault="005216F7" w:rsidP="005216F7">
      <w:pPr>
        <w:pStyle w:val="TextBodyIndent"/>
        <w:ind w:left="5760" w:firstLine="708"/>
        <w:rPr>
          <w:rFonts w:ascii="Trebuchet MS" w:hAnsi="Trebuchet MS" w:cs="Calibri"/>
          <w:szCs w:val="20"/>
        </w:rPr>
      </w:pPr>
    </w:p>
    <w:p w:rsidR="00F95EB5" w:rsidRPr="005216F7" w:rsidRDefault="0015325D" w:rsidP="005216F7">
      <w:pPr>
        <w:pStyle w:val="TextBodyIndent"/>
        <w:ind w:left="5760" w:firstLine="708"/>
        <w:rPr>
          <w:rFonts w:ascii="Trebuchet MS" w:hAnsi="Trebuchet MS" w:cs="Calibri"/>
          <w:b/>
          <w:szCs w:val="20"/>
          <w:u w:val="single"/>
        </w:rPr>
      </w:pPr>
      <w:proofErr w:type="spellStart"/>
      <w:r>
        <w:rPr>
          <w:rFonts w:ascii="Trebuchet MS" w:hAnsi="Trebuchet MS" w:cs="Calibri"/>
          <w:b/>
          <w:szCs w:val="20"/>
          <w:u w:val="single"/>
        </w:rPr>
        <w:t>Pawou</w:t>
      </w:r>
      <w:proofErr w:type="spellEnd"/>
      <w:r>
        <w:rPr>
          <w:rFonts w:ascii="Trebuchet MS" w:hAnsi="Trebuchet MS" w:cs="Calibri"/>
          <w:b/>
          <w:szCs w:val="20"/>
          <w:u w:val="single"/>
        </w:rPr>
        <w:t xml:space="preserve"> P. </w:t>
      </w:r>
      <w:r w:rsidR="005216F7">
        <w:rPr>
          <w:rFonts w:ascii="Trebuchet MS" w:hAnsi="Trebuchet MS" w:cs="Calibri"/>
          <w:b/>
          <w:szCs w:val="20"/>
          <w:u w:val="single"/>
        </w:rPr>
        <w:t xml:space="preserve">BATANA </w:t>
      </w:r>
    </w:p>
    <w:sectPr w:rsidR="00F95EB5" w:rsidRPr="005216F7" w:rsidSect="000E5717">
      <w:headerReference w:type="default" r:id="rId25"/>
      <w:footerReference w:type="even" r:id="rId26"/>
      <w:footerReference w:type="default" r:id="rId27"/>
      <w:pgSz w:w="11907" w:h="16839" w:code="9"/>
      <w:pgMar w:top="720" w:right="720" w:bottom="720" w:left="720" w:header="708" w:footer="2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749F" w:rsidRDefault="006D749F">
      <w:r>
        <w:separator/>
      </w:r>
    </w:p>
  </w:endnote>
  <w:endnote w:type="continuationSeparator" w:id="0">
    <w:p w:rsidR="006D749F" w:rsidRDefault="006D7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DF7D37" w:rsidP="00C14831">
    <w:pPr>
      <w:pStyle w:val="Footer"/>
      <w:rPr>
        <w:rStyle w:val="PageNumber"/>
      </w:rPr>
    </w:pPr>
    <w:r>
      <w:rPr>
        <w:rStyle w:val="PageNumber"/>
      </w:rPr>
      <w:fldChar w:fldCharType="begin"/>
    </w:r>
    <w:r w:rsidR="00492719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C1483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550"/>
      <w:gridCol w:w="5427"/>
    </w:tblGrid>
    <w:tr w:rsidR="00492719" w:rsidTr="00492719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:rsidR="00492719" w:rsidRPr="00FB0699" w:rsidRDefault="00492719" w:rsidP="00C14831">
          <w:pPr>
            <w:pStyle w:val="Footer"/>
            <w:rPr>
              <w:color w:val="FFFFFF" w:themeColor="background1"/>
            </w:rPr>
          </w:pPr>
          <w:r w:rsidRPr="00FB0699">
            <w:tab/>
          </w:r>
          <w:r w:rsidRPr="00FB0699">
            <w:tab/>
          </w:r>
          <w:r>
            <w:tab/>
          </w:r>
          <w:r w:rsidR="00DF7D37" w:rsidRPr="00FB0699">
            <w:fldChar w:fldCharType="begin"/>
          </w:r>
          <w:r w:rsidRPr="00FB0699">
            <w:instrText xml:space="preserve"> PAGE   \* MERGEFORMAT </w:instrText>
          </w:r>
          <w:r w:rsidR="00DF7D37" w:rsidRPr="00FB0699">
            <w:fldChar w:fldCharType="separate"/>
          </w:r>
          <w:r w:rsidRPr="0097520E">
            <w:rPr>
              <w:noProof/>
              <w:color w:val="FFFFFF" w:themeColor="background1"/>
            </w:rPr>
            <w:t>3</w:t>
          </w:r>
          <w:r w:rsidR="00DF7D37" w:rsidRPr="00FB0699"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92719" w:rsidRPr="00FB0699" w:rsidRDefault="00492719" w:rsidP="00C14831">
          <w:pPr>
            <w:pStyle w:val="Footer"/>
            <w:rPr>
              <w:sz w:val="18"/>
              <w:szCs w:val="18"/>
            </w:rPr>
          </w:pPr>
          <w:r w:rsidRPr="009E26E8">
            <w:t>MANIFESTATION D’INTERET  - FORMATIO DES  INSPECTEURS ET VEREFICATEURS DE L’INSPECTION GENERALE D’ETAT</w:t>
          </w:r>
        </w:p>
      </w:tc>
    </w:tr>
  </w:tbl>
  <w:p w:rsidR="00492719" w:rsidRDefault="00492719" w:rsidP="00C1483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DF7D37" w:rsidP="00C14831">
    <w:pPr>
      <w:pStyle w:val="Footer"/>
      <w:rPr>
        <w:rStyle w:val="PageNumber"/>
      </w:rPr>
    </w:pPr>
    <w:r>
      <w:rPr>
        <w:rStyle w:val="PageNumber"/>
      </w:rPr>
      <w:fldChar w:fldCharType="begin"/>
    </w:r>
    <w:r w:rsidR="00492719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C14831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3232F5" w:rsidRDefault="00492719" w:rsidP="00C14831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DF7D37" w:rsidP="00C14831">
    <w:pPr>
      <w:pStyle w:val="Footer"/>
      <w:rPr>
        <w:rStyle w:val="PageNumber"/>
      </w:rPr>
    </w:pPr>
    <w:r>
      <w:rPr>
        <w:rStyle w:val="PageNumber"/>
      </w:rPr>
      <w:fldChar w:fldCharType="begin"/>
    </w:r>
    <w:r w:rsidR="00492719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92719" w:rsidRDefault="00492719" w:rsidP="00C14831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Default="00492719" w:rsidP="00C14831">
    <w:pPr>
      <w:pStyle w:val="Footer"/>
      <w:rPr>
        <w:rStyle w:val="PageNumber"/>
      </w:rPr>
    </w:pPr>
  </w:p>
  <w:p w:rsidR="000B58D2" w:rsidRPr="00AB052C" w:rsidRDefault="000B58D2" w:rsidP="00C148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749F" w:rsidRDefault="006D749F">
      <w:r>
        <w:separator/>
      </w:r>
    </w:p>
  </w:footnote>
  <w:footnote w:type="continuationSeparator" w:id="0">
    <w:p w:rsidR="006D749F" w:rsidRDefault="006D74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111C57" w:rsidRDefault="00492719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2719" w:rsidRPr="00841A67" w:rsidRDefault="00492719" w:rsidP="00841A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C8EE05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246A5"/>
    <w:multiLevelType w:val="hybridMultilevel"/>
    <w:tmpl w:val="03CC0BF0"/>
    <w:lvl w:ilvl="0" w:tplc="2FC4FE76">
      <w:start w:val="1"/>
      <w:numFmt w:val="bullet"/>
      <w:pStyle w:val="bullet1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D16D96"/>
    <w:multiLevelType w:val="multilevel"/>
    <w:tmpl w:val="C772197E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cs="Wingdings" w:hint="default"/>
        <w:sz w:val="18"/>
      </w:rPr>
    </w:lvl>
    <w:lvl w:ilvl="1">
      <w:start w:val="1"/>
      <w:numFmt w:val="bullet"/>
      <w:lvlText w:val=""/>
      <w:lvlJc w:val="left"/>
      <w:pPr>
        <w:ind w:left="-206" w:hanging="360"/>
      </w:pPr>
      <w:rPr>
        <w:rFonts w:ascii="Wingdings" w:hAnsi="Wingdings" w:cs="Wingdings" w:hint="default"/>
        <w:sz w:val="18"/>
      </w:rPr>
    </w:lvl>
    <w:lvl w:ilvl="2">
      <w:start w:val="1"/>
      <w:numFmt w:val="lowerRoman"/>
      <w:lvlText w:val="%3."/>
      <w:lvlJc w:val="right"/>
      <w:pPr>
        <w:ind w:left="323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53E3B88"/>
    <w:multiLevelType w:val="hybridMultilevel"/>
    <w:tmpl w:val="17DA61CE"/>
    <w:lvl w:ilvl="0" w:tplc="040C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D4F4830"/>
    <w:multiLevelType w:val="hybridMultilevel"/>
    <w:tmpl w:val="64F0C4BA"/>
    <w:lvl w:ilvl="0" w:tplc="04090013">
      <w:start w:val="1"/>
      <w:numFmt w:val="upperRoman"/>
      <w:pStyle w:val="Chapter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B752A2"/>
    <w:multiLevelType w:val="hybridMultilevel"/>
    <w:tmpl w:val="6B3A3218"/>
    <w:lvl w:ilvl="0" w:tplc="F392B8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29D2EB9A">
      <w:start w:val="3"/>
      <w:numFmt w:val="decimal"/>
      <w:lvlText w:val="%3."/>
      <w:lvlJc w:val="left"/>
      <w:pPr>
        <w:tabs>
          <w:tab w:val="num" w:pos="2700"/>
        </w:tabs>
        <w:ind w:left="2700" w:hanging="36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BA24344"/>
    <w:multiLevelType w:val="multilevel"/>
    <w:tmpl w:val="88B4CCFA"/>
    <w:lvl w:ilvl="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cs="Wingdings" w:hint="default"/>
        <w:sz w:val="24"/>
        <w:szCs w:val="24"/>
      </w:rPr>
    </w:lvl>
    <w:lvl w:ilvl="1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Century Gothic" w:hAnsi="Century Gothic" w:cs="Century Gothic" w:hint="default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784817"/>
    <w:multiLevelType w:val="hybridMultilevel"/>
    <w:tmpl w:val="2E108EEA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A77AC0"/>
    <w:multiLevelType w:val="hybridMultilevel"/>
    <w:tmpl w:val="0C14A6A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D2350B0"/>
    <w:multiLevelType w:val="multilevel"/>
    <w:tmpl w:val="4686EA62"/>
    <w:lvl w:ilvl="0">
      <w:start w:val="1"/>
      <w:numFmt w:val="bullet"/>
      <w:lvlText w:val=""/>
      <w:lvlJc w:val="left"/>
      <w:pPr>
        <w:tabs>
          <w:tab w:val="num" w:pos="207"/>
        </w:tabs>
        <w:ind w:left="207" w:hanging="207"/>
      </w:pPr>
      <w:rPr>
        <w:rFonts w:ascii="Wingdings" w:hAnsi="Wingdings" w:cs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645"/>
        </w:tabs>
        <w:ind w:left="6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365"/>
        </w:tabs>
        <w:ind w:left="13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085"/>
        </w:tabs>
        <w:ind w:left="2085" w:hanging="360"/>
      </w:pPr>
      <w:rPr>
        <w:rFonts w:ascii="Symbol" w:hAnsi="Symbol" w:cs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E2F021C"/>
    <w:multiLevelType w:val="hybridMultilevel"/>
    <w:tmpl w:val="4F283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BB3167"/>
    <w:multiLevelType w:val="hybridMultilevel"/>
    <w:tmpl w:val="EF32D7A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996C46F2">
      <w:numFmt w:val="bullet"/>
      <w:lvlText w:val="•"/>
      <w:lvlJc w:val="left"/>
      <w:pPr>
        <w:ind w:left="2340" w:hanging="360"/>
      </w:pPr>
      <w:rPr>
        <w:rFonts w:ascii="Trebuchet MS" w:eastAsia="Times New Roman" w:hAnsi="Trebuchet MS" w:cs="Calibri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2E7515"/>
    <w:multiLevelType w:val="hybridMultilevel"/>
    <w:tmpl w:val="7C902A94"/>
    <w:lvl w:ilvl="0" w:tplc="040C000F">
      <w:start w:val="1"/>
      <w:numFmt w:val="bullet"/>
      <w:pStyle w:val="bullet3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82B1862"/>
    <w:multiLevelType w:val="hybridMultilevel"/>
    <w:tmpl w:val="493A9F36"/>
    <w:lvl w:ilvl="0" w:tplc="040C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B10549"/>
    <w:multiLevelType w:val="hybridMultilevel"/>
    <w:tmpl w:val="C762AC6E"/>
    <w:lvl w:ilvl="0" w:tplc="6CE65260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35270EA"/>
    <w:multiLevelType w:val="multilevel"/>
    <w:tmpl w:val="1C2C47D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</w:rPr>
    </w:lvl>
  </w:abstractNum>
  <w:abstractNum w:abstractNumId="16">
    <w:nsid w:val="457438AA"/>
    <w:multiLevelType w:val="hybridMultilevel"/>
    <w:tmpl w:val="759417A6"/>
    <w:lvl w:ilvl="0" w:tplc="C122E4D0">
      <w:start w:val="1"/>
      <w:numFmt w:val="decimal"/>
      <w:pStyle w:val="question"/>
      <w:lvlText w:val="Q%1."/>
      <w:lvlJc w:val="left"/>
      <w:pPr>
        <w:tabs>
          <w:tab w:val="num" w:pos="504"/>
        </w:tabs>
        <w:ind w:left="504" w:hanging="504"/>
      </w:pPr>
      <w:rPr>
        <w:rFonts w:ascii="Arial" w:hAnsi="Arial"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4ACF1C67"/>
    <w:multiLevelType w:val="multilevel"/>
    <w:tmpl w:val="AE906502"/>
    <w:lvl w:ilvl="0">
      <w:start w:val="1"/>
      <w:numFmt w:val="decimal"/>
      <w:pStyle w:val="Head1"/>
      <w:lvlText w:val="%1."/>
      <w:lvlJc w:val="left"/>
      <w:pPr>
        <w:tabs>
          <w:tab w:val="num" w:pos="144"/>
        </w:tabs>
        <w:ind w:left="144" w:hanging="144"/>
      </w:pPr>
      <w:rPr>
        <w:rFonts w:ascii="Arial" w:hAnsi="Arial" w:hint="default"/>
        <w:b/>
        <w:i w:val="0"/>
      </w:rPr>
    </w:lvl>
    <w:lvl w:ilvl="1">
      <w:start w:val="1"/>
      <w:numFmt w:val="decimal"/>
      <w:pStyle w:val="Head2"/>
      <w:lvlText w:val="%1.%2."/>
      <w:lvlJc w:val="left"/>
      <w:pPr>
        <w:tabs>
          <w:tab w:val="num" w:pos="144"/>
        </w:tabs>
        <w:ind w:left="0" w:firstLine="0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80"/>
        </w:tabs>
        <w:ind w:left="4320" w:hanging="1440"/>
      </w:pPr>
      <w:rPr>
        <w:rFonts w:hint="default"/>
      </w:rPr>
    </w:lvl>
  </w:abstractNum>
  <w:abstractNum w:abstractNumId="18">
    <w:nsid w:val="4C470A94"/>
    <w:multiLevelType w:val="hybridMultilevel"/>
    <w:tmpl w:val="E8BAD828"/>
    <w:lvl w:ilvl="0" w:tplc="FFFFFFFF">
      <w:start w:val="1"/>
      <w:numFmt w:val="bullet"/>
      <w:pStyle w:val="bullet2"/>
      <w:lvlText w:val=""/>
      <w:lvlJc w:val="left"/>
      <w:pPr>
        <w:tabs>
          <w:tab w:val="num" w:pos="648"/>
        </w:tabs>
        <w:ind w:left="648" w:hanging="21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C872D7A"/>
    <w:multiLevelType w:val="hybridMultilevel"/>
    <w:tmpl w:val="CD5AA8BC"/>
    <w:lvl w:ilvl="0" w:tplc="48E84A6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  <w:szCs w:val="20"/>
      </w:rPr>
    </w:lvl>
    <w:lvl w:ilvl="1" w:tplc="040C0003">
      <w:start w:val="1"/>
      <w:numFmt w:val="bullet"/>
      <w:lvlText w:val="o"/>
      <w:lvlJc w:val="left"/>
      <w:pPr>
        <w:tabs>
          <w:tab w:val="num" w:pos="1092"/>
        </w:tabs>
        <w:ind w:left="1092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12"/>
        </w:tabs>
        <w:ind w:left="1812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32"/>
        </w:tabs>
        <w:ind w:left="2532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52"/>
        </w:tabs>
        <w:ind w:left="3252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92"/>
        </w:tabs>
        <w:ind w:left="4692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12"/>
        </w:tabs>
        <w:ind w:left="5412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</w:rPr>
    </w:lvl>
  </w:abstractNum>
  <w:abstractNum w:abstractNumId="20">
    <w:nsid w:val="51CE1BA6"/>
    <w:multiLevelType w:val="multilevel"/>
    <w:tmpl w:val="D526A0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D26683"/>
    <w:multiLevelType w:val="multilevel"/>
    <w:tmpl w:val="12CEC37C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C5B4AFD"/>
    <w:multiLevelType w:val="hybridMultilevel"/>
    <w:tmpl w:val="B12A46C8"/>
    <w:lvl w:ilvl="0" w:tplc="099C15C0">
      <w:start w:val="1"/>
      <w:numFmt w:val="decimal"/>
      <w:pStyle w:val="table"/>
      <w:lvlText w:val="Table %1. "/>
      <w:lvlJc w:val="left"/>
      <w:pPr>
        <w:tabs>
          <w:tab w:val="num" w:pos="504"/>
        </w:tabs>
        <w:ind w:left="504" w:hanging="360"/>
      </w:pPr>
      <w:rPr>
        <w:rFonts w:ascii="Arial" w:hAnsi="Arial" w:hint="default"/>
        <w:b/>
        <w:i w:val="0"/>
        <w:sz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F0A3ECA"/>
    <w:multiLevelType w:val="hybridMultilevel"/>
    <w:tmpl w:val="4094BA44"/>
    <w:lvl w:ilvl="0" w:tplc="77D244EA">
      <w:start w:val="1"/>
      <w:numFmt w:val="decimal"/>
      <w:pStyle w:val="number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color w:val="auto"/>
      </w:rPr>
    </w:lvl>
    <w:lvl w:ilvl="1" w:tplc="CA5CA25C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4">
    <w:nsid w:val="64C1096D"/>
    <w:multiLevelType w:val="hybridMultilevel"/>
    <w:tmpl w:val="EBB29650"/>
    <w:lvl w:ilvl="0" w:tplc="040C000F">
      <w:start w:val="1"/>
      <w:numFmt w:val="decimal"/>
      <w:pStyle w:val="tablecap"/>
      <w:lvlText w:val="Figure %1."/>
      <w:lvlJc w:val="left"/>
      <w:pPr>
        <w:tabs>
          <w:tab w:val="num" w:pos="288"/>
        </w:tabs>
        <w:ind w:left="792" w:hanging="792"/>
      </w:pPr>
      <w:rPr>
        <w:rFonts w:ascii="Arial" w:hAnsi="Arial" w:hint="default"/>
        <w:b/>
        <w:i w:val="0"/>
        <w:sz w:val="20"/>
      </w:rPr>
    </w:lvl>
    <w:lvl w:ilvl="1" w:tplc="040C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5732DE1"/>
    <w:multiLevelType w:val="hybridMultilevel"/>
    <w:tmpl w:val="AAC4A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704B88"/>
    <w:multiLevelType w:val="hybridMultilevel"/>
    <w:tmpl w:val="AE9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0B2B0D"/>
    <w:multiLevelType w:val="hybridMultilevel"/>
    <w:tmpl w:val="993C437A"/>
    <w:lvl w:ilvl="0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>
    <w:nsid w:val="6E4D4D81"/>
    <w:multiLevelType w:val="hybridMultilevel"/>
    <w:tmpl w:val="396893B8"/>
    <w:lvl w:ilvl="0" w:tplc="040C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E8B13BA"/>
    <w:multiLevelType w:val="hybridMultilevel"/>
    <w:tmpl w:val="D44E681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0">
    <w:nsid w:val="70484F0C"/>
    <w:multiLevelType w:val="hybridMultilevel"/>
    <w:tmpl w:val="93522442"/>
    <w:lvl w:ilvl="0" w:tplc="A746AD2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1">
    <w:nsid w:val="743C0091"/>
    <w:multiLevelType w:val="hybridMultilevel"/>
    <w:tmpl w:val="E1421E0C"/>
    <w:lvl w:ilvl="0" w:tplc="040C0005">
      <w:start w:val="1"/>
      <w:numFmt w:val="bullet"/>
      <w:pStyle w:val="Bullet20"/>
      <w:lvlText w:val=""/>
      <w:lvlJc w:val="left"/>
      <w:pPr>
        <w:tabs>
          <w:tab w:val="num" w:pos="720"/>
        </w:tabs>
        <w:ind w:left="720" w:hanging="288"/>
      </w:pPr>
      <w:rPr>
        <w:rFonts w:ascii="Symbol" w:hAnsi="Symbol" w:hint="default"/>
      </w:rPr>
    </w:lvl>
    <w:lvl w:ilvl="1" w:tplc="099C15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A463040"/>
    <w:multiLevelType w:val="hybridMultilevel"/>
    <w:tmpl w:val="37923316"/>
    <w:lvl w:ilvl="0" w:tplc="2940E4FC">
      <w:start w:val="200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F360B1B"/>
    <w:multiLevelType w:val="hybridMultilevel"/>
    <w:tmpl w:val="6CAEAC1A"/>
    <w:lvl w:ilvl="0" w:tplc="697630A0">
      <w:start w:val="1"/>
      <w:numFmt w:val="decimal"/>
      <w:pStyle w:val="Number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7FC03D6E"/>
    <w:multiLevelType w:val="hybridMultilevel"/>
    <w:tmpl w:val="A5786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8"/>
  </w:num>
  <w:num w:numId="4">
    <w:abstractNumId w:val="16"/>
  </w:num>
  <w:num w:numId="5">
    <w:abstractNumId w:val="24"/>
  </w:num>
  <w:num w:numId="6">
    <w:abstractNumId w:val="22"/>
  </w:num>
  <w:num w:numId="7">
    <w:abstractNumId w:val="31"/>
  </w:num>
  <w:num w:numId="8">
    <w:abstractNumId w:val="12"/>
  </w:num>
  <w:num w:numId="9">
    <w:abstractNumId w:val="33"/>
  </w:num>
  <w:num w:numId="10">
    <w:abstractNumId w:val="23"/>
  </w:num>
  <w:num w:numId="11">
    <w:abstractNumId w:val="4"/>
  </w:num>
  <w:num w:numId="12">
    <w:abstractNumId w:val="0"/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5"/>
    <w:lvlOverride w:ilvl="0"/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20"/>
  </w:num>
  <w:num w:numId="19">
    <w:abstractNumId w:val="21"/>
  </w:num>
  <w:num w:numId="20">
    <w:abstractNumId w:val="2"/>
  </w:num>
  <w:num w:numId="21">
    <w:abstractNumId w:val="9"/>
  </w:num>
  <w:num w:numId="22">
    <w:abstractNumId w:val="6"/>
  </w:num>
  <w:num w:numId="23">
    <w:abstractNumId w:val="15"/>
  </w:num>
  <w:num w:numId="24">
    <w:abstractNumId w:val="13"/>
  </w:num>
  <w:num w:numId="25">
    <w:abstractNumId w:val="11"/>
  </w:num>
  <w:num w:numId="26">
    <w:abstractNumId w:val="32"/>
  </w:num>
  <w:num w:numId="27">
    <w:abstractNumId w:val="7"/>
  </w:num>
  <w:num w:numId="28">
    <w:abstractNumId w:val="27"/>
  </w:num>
  <w:num w:numId="29">
    <w:abstractNumId w:val="26"/>
  </w:num>
  <w:num w:numId="30">
    <w:abstractNumId w:val="25"/>
  </w:num>
  <w:num w:numId="31">
    <w:abstractNumId w:val="34"/>
  </w:num>
  <w:num w:numId="32">
    <w:abstractNumId w:val="10"/>
  </w:num>
  <w:num w:numId="33">
    <w:abstractNumId w:val="5"/>
  </w:num>
  <w:num w:numId="34">
    <w:abstractNumId w:val="8"/>
  </w:num>
  <w:num w:numId="35">
    <w:abstractNumId w:val="3"/>
  </w:num>
  <w:num w:numId="36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displayBackgroundShape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 fillcolor="#9cf" stroke="f">
      <v:fill color="#9cf"/>
      <v:stroke on="f"/>
      <o:colormru v:ext="edit" colors="#c7d84c,#9cf,silver,#ccf,#6381b1,#c7d2e3,#b0bfd8,#4c531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53F"/>
    <w:rsid w:val="000005BD"/>
    <w:rsid w:val="000007A7"/>
    <w:rsid w:val="0000165B"/>
    <w:rsid w:val="000018F9"/>
    <w:rsid w:val="000019C0"/>
    <w:rsid w:val="000028AE"/>
    <w:rsid w:val="00002B24"/>
    <w:rsid w:val="00002CD0"/>
    <w:rsid w:val="00002EB2"/>
    <w:rsid w:val="0000385C"/>
    <w:rsid w:val="00003964"/>
    <w:rsid w:val="00003F0F"/>
    <w:rsid w:val="0000401E"/>
    <w:rsid w:val="00004058"/>
    <w:rsid w:val="000042B0"/>
    <w:rsid w:val="000043D8"/>
    <w:rsid w:val="00004604"/>
    <w:rsid w:val="0000558C"/>
    <w:rsid w:val="000055AF"/>
    <w:rsid w:val="000056E3"/>
    <w:rsid w:val="00005935"/>
    <w:rsid w:val="000059C9"/>
    <w:rsid w:val="00007641"/>
    <w:rsid w:val="000106CF"/>
    <w:rsid w:val="000109E6"/>
    <w:rsid w:val="000110E0"/>
    <w:rsid w:val="00011153"/>
    <w:rsid w:val="000113E6"/>
    <w:rsid w:val="00011DED"/>
    <w:rsid w:val="00011FF3"/>
    <w:rsid w:val="00012992"/>
    <w:rsid w:val="00012DAF"/>
    <w:rsid w:val="00012FDC"/>
    <w:rsid w:val="000134E6"/>
    <w:rsid w:val="00013559"/>
    <w:rsid w:val="000138C9"/>
    <w:rsid w:val="0001399F"/>
    <w:rsid w:val="000147C1"/>
    <w:rsid w:val="0001497A"/>
    <w:rsid w:val="00014CCE"/>
    <w:rsid w:val="00015191"/>
    <w:rsid w:val="0001560D"/>
    <w:rsid w:val="00015801"/>
    <w:rsid w:val="000164D1"/>
    <w:rsid w:val="000169E7"/>
    <w:rsid w:val="00016C04"/>
    <w:rsid w:val="000171D2"/>
    <w:rsid w:val="000171D8"/>
    <w:rsid w:val="0001729B"/>
    <w:rsid w:val="00017465"/>
    <w:rsid w:val="000176F1"/>
    <w:rsid w:val="00020409"/>
    <w:rsid w:val="0002047C"/>
    <w:rsid w:val="00020D81"/>
    <w:rsid w:val="000212C1"/>
    <w:rsid w:val="000212F2"/>
    <w:rsid w:val="000216A9"/>
    <w:rsid w:val="00021D34"/>
    <w:rsid w:val="00021E79"/>
    <w:rsid w:val="00022846"/>
    <w:rsid w:val="00022EEA"/>
    <w:rsid w:val="0002313B"/>
    <w:rsid w:val="00023224"/>
    <w:rsid w:val="00023865"/>
    <w:rsid w:val="00023A11"/>
    <w:rsid w:val="00024093"/>
    <w:rsid w:val="00024B28"/>
    <w:rsid w:val="00025937"/>
    <w:rsid w:val="000265E8"/>
    <w:rsid w:val="000276D5"/>
    <w:rsid w:val="00027C29"/>
    <w:rsid w:val="00027ECF"/>
    <w:rsid w:val="00030146"/>
    <w:rsid w:val="00030361"/>
    <w:rsid w:val="00030D5E"/>
    <w:rsid w:val="00030E4A"/>
    <w:rsid w:val="00030FF7"/>
    <w:rsid w:val="0003190F"/>
    <w:rsid w:val="00031A32"/>
    <w:rsid w:val="00031C76"/>
    <w:rsid w:val="00032D55"/>
    <w:rsid w:val="000336C2"/>
    <w:rsid w:val="0003406F"/>
    <w:rsid w:val="00034549"/>
    <w:rsid w:val="000345A5"/>
    <w:rsid w:val="00034614"/>
    <w:rsid w:val="00035C0B"/>
    <w:rsid w:val="000360A6"/>
    <w:rsid w:val="00036FFB"/>
    <w:rsid w:val="000370AE"/>
    <w:rsid w:val="000379CB"/>
    <w:rsid w:val="00037FEC"/>
    <w:rsid w:val="00040366"/>
    <w:rsid w:val="0004058E"/>
    <w:rsid w:val="0004076C"/>
    <w:rsid w:val="00040A8D"/>
    <w:rsid w:val="000414B1"/>
    <w:rsid w:val="00041565"/>
    <w:rsid w:val="00041B5B"/>
    <w:rsid w:val="000424A7"/>
    <w:rsid w:val="0004270E"/>
    <w:rsid w:val="00042997"/>
    <w:rsid w:val="00042A76"/>
    <w:rsid w:val="00042D55"/>
    <w:rsid w:val="0004381F"/>
    <w:rsid w:val="0004384D"/>
    <w:rsid w:val="00043B44"/>
    <w:rsid w:val="00043B56"/>
    <w:rsid w:val="00043BB9"/>
    <w:rsid w:val="00044202"/>
    <w:rsid w:val="0004424D"/>
    <w:rsid w:val="00044381"/>
    <w:rsid w:val="00044389"/>
    <w:rsid w:val="00044648"/>
    <w:rsid w:val="00044FCC"/>
    <w:rsid w:val="00045717"/>
    <w:rsid w:val="00045C68"/>
    <w:rsid w:val="00046359"/>
    <w:rsid w:val="0004679F"/>
    <w:rsid w:val="00047099"/>
    <w:rsid w:val="00047382"/>
    <w:rsid w:val="000473EE"/>
    <w:rsid w:val="000477DB"/>
    <w:rsid w:val="000479BA"/>
    <w:rsid w:val="00047D12"/>
    <w:rsid w:val="00047FE7"/>
    <w:rsid w:val="00051415"/>
    <w:rsid w:val="0005147F"/>
    <w:rsid w:val="00051B11"/>
    <w:rsid w:val="00051C58"/>
    <w:rsid w:val="00052711"/>
    <w:rsid w:val="000529A0"/>
    <w:rsid w:val="00052D51"/>
    <w:rsid w:val="0005312C"/>
    <w:rsid w:val="00053CFE"/>
    <w:rsid w:val="00053D7F"/>
    <w:rsid w:val="0005535A"/>
    <w:rsid w:val="00055398"/>
    <w:rsid w:val="000554C2"/>
    <w:rsid w:val="000568B1"/>
    <w:rsid w:val="0005770C"/>
    <w:rsid w:val="00057EF6"/>
    <w:rsid w:val="000606C6"/>
    <w:rsid w:val="00060787"/>
    <w:rsid w:val="000612B6"/>
    <w:rsid w:val="000619A8"/>
    <w:rsid w:val="00061D4E"/>
    <w:rsid w:val="000625CC"/>
    <w:rsid w:val="000626C6"/>
    <w:rsid w:val="00062B9F"/>
    <w:rsid w:val="0006362B"/>
    <w:rsid w:val="00063BBA"/>
    <w:rsid w:val="00063D80"/>
    <w:rsid w:val="00064147"/>
    <w:rsid w:val="00064206"/>
    <w:rsid w:val="000647C5"/>
    <w:rsid w:val="00064C08"/>
    <w:rsid w:val="00064C60"/>
    <w:rsid w:val="00064F0F"/>
    <w:rsid w:val="00065043"/>
    <w:rsid w:val="00065450"/>
    <w:rsid w:val="000656EC"/>
    <w:rsid w:val="00065B06"/>
    <w:rsid w:val="00065F6F"/>
    <w:rsid w:val="00065FDD"/>
    <w:rsid w:val="000660FD"/>
    <w:rsid w:val="0006622E"/>
    <w:rsid w:val="000665DE"/>
    <w:rsid w:val="00066CB0"/>
    <w:rsid w:val="00067902"/>
    <w:rsid w:val="00067953"/>
    <w:rsid w:val="000679E4"/>
    <w:rsid w:val="00067AB6"/>
    <w:rsid w:val="00067CEA"/>
    <w:rsid w:val="00067F64"/>
    <w:rsid w:val="0007037E"/>
    <w:rsid w:val="0007049F"/>
    <w:rsid w:val="0007082C"/>
    <w:rsid w:val="00070AE8"/>
    <w:rsid w:val="00070E8A"/>
    <w:rsid w:val="00071356"/>
    <w:rsid w:val="00071B54"/>
    <w:rsid w:val="00072093"/>
    <w:rsid w:val="00072108"/>
    <w:rsid w:val="00072EB5"/>
    <w:rsid w:val="000734B7"/>
    <w:rsid w:val="000737E4"/>
    <w:rsid w:val="00073E5B"/>
    <w:rsid w:val="000744C6"/>
    <w:rsid w:val="00074871"/>
    <w:rsid w:val="00075C4D"/>
    <w:rsid w:val="000763CB"/>
    <w:rsid w:val="000767AA"/>
    <w:rsid w:val="00076BCB"/>
    <w:rsid w:val="00076EF5"/>
    <w:rsid w:val="000771F1"/>
    <w:rsid w:val="00077465"/>
    <w:rsid w:val="000776F6"/>
    <w:rsid w:val="00077A6E"/>
    <w:rsid w:val="00077D04"/>
    <w:rsid w:val="00077DB1"/>
    <w:rsid w:val="000802D3"/>
    <w:rsid w:val="000804FB"/>
    <w:rsid w:val="00081192"/>
    <w:rsid w:val="000813B7"/>
    <w:rsid w:val="00081CC2"/>
    <w:rsid w:val="0008264F"/>
    <w:rsid w:val="00082AF4"/>
    <w:rsid w:val="00083ADE"/>
    <w:rsid w:val="0008402A"/>
    <w:rsid w:val="00084139"/>
    <w:rsid w:val="00084315"/>
    <w:rsid w:val="000847B0"/>
    <w:rsid w:val="000848A2"/>
    <w:rsid w:val="000853F8"/>
    <w:rsid w:val="00085602"/>
    <w:rsid w:val="00085641"/>
    <w:rsid w:val="00085762"/>
    <w:rsid w:val="000858A6"/>
    <w:rsid w:val="00086240"/>
    <w:rsid w:val="00086292"/>
    <w:rsid w:val="000863E2"/>
    <w:rsid w:val="00086402"/>
    <w:rsid w:val="00086C08"/>
    <w:rsid w:val="00086DAE"/>
    <w:rsid w:val="00086DD4"/>
    <w:rsid w:val="000871CC"/>
    <w:rsid w:val="00087558"/>
    <w:rsid w:val="000876DB"/>
    <w:rsid w:val="000904CE"/>
    <w:rsid w:val="00090580"/>
    <w:rsid w:val="00090EA7"/>
    <w:rsid w:val="00091AAC"/>
    <w:rsid w:val="00091B45"/>
    <w:rsid w:val="00091D29"/>
    <w:rsid w:val="0009280C"/>
    <w:rsid w:val="00092CEA"/>
    <w:rsid w:val="00092E51"/>
    <w:rsid w:val="0009344D"/>
    <w:rsid w:val="00093704"/>
    <w:rsid w:val="00093B88"/>
    <w:rsid w:val="0009492C"/>
    <w:rsid w:val="00094961"/>
    <w:rsid w:val="00094B70"/>
    <w:rsid w:val="00094E9B"/>
    <w:rsid w:val="0009512E"/>
    <w:rsid w:val="000951E6"/>
    <w:rsid w:val="000964EF"/>
    <w:rsid w:val="00097C24"/>
    <w:rsid w:val="00097C25"/>
    <w:rsid w:val="00097DFB"/>
    <w:rsid w:val="000A099A"/>
    <w:rsid w:val="000A1526"/>
    <w:rsid w:val="000A15DB"/>
    <w:rsid w:val="000A1AA2"/>
    <w:rsid w:val="000A222E"/>
    <w:rsid w:val="000A269F"/>
    <w:rsid w:val="000A306D"/>
    <w:rsid w:val="000A30E4"/>
    <w:rsid w:val="000A340C"/>
    <w:rsid w:val="000A34C1"/>
    <w:rsid w:val="000A34C4"/>
    <w:rsid w:val="000A3637"/>
    <w:rsid w:val="000A3AB6"/>
    <w:rsid w:val="000A3B4F"/>
    <w:rsid w:val="000A3C68"/>
    <w:rsid w:val="000A3D8B"/>
    <w:rsid w:val="000A4811"/>
    <w:rsid w:val="000A4817"/>
    <w:rsid w:val="000A52FC"/>
    <w:rsid w:val="000A56B2"/>
    <w:rsid w:val="000A573E"/>
    <w:rsid w:val="000A5B74"/>
    <w:rsid w:val="000A5D51"/>
    <w:rsid w:val="000A5F14"/>
    <w:rsid w:val="000A6E02"/>
    <w:rsid w:val="000A6EBF"/>
    <w:rsid w:val="000A6F79"/>
    <w:rsid w:val="000A7070"/>
    <w:rsid w:val="000A75A5"/>
    <w:rsid w:val="000A7869"/>
    <w:rsid w:val="000A7A22"/>
    <w:rsid w:val="000A7C29"/>
    <w:rsid w:val="000B03B3"/>
    <w:rsid w:val="000B0CD1"/>
    <w:rsid w:val="000B1324"/>
    <w:rsid w:val="000B1C91"/>
    <w:rsid w:val="000B2EE6"/>
    <w:rsid w:val="000B3030"/>
    <w:rsid w:val="000B31B2"/>
    <w:rsid w:val="000B3AC7"/>
    <w:rsid w:val="000B3E0C"/>
    <w:rsid w:val="000B47E8"/>
    <w:rsid w:val="000B4915"/>
    <w:rsid w:val="000B4B00"/>
    <w:rsid w:val="000B4CE2"/>
    <w:rsid w:val="000B4F7E"/>
    <w:rsid w:val="000B502F"/>
    <w:rsid w:val="000B58D2"/>
    <w:rsid w:val="000B5900"/>
    <w:rsid w:val="000B60B5"/>
    <w:rsid w:val="000B6363"/>
    <w:rsid w:val="000B6438"/>
    <w:rsid w:val="000B6509"/>
    <w:rsid w:val="000B65AC"/>
    <w:rsid w:val="000B66AE"/>
    <w:rsid w:val="000B69A1"/>
    <w:rsid w:val="000B6C1A"/>
    <w:rsid w:val="000B7500"/>
    <w:rsid w:val="000B76C5"/>
    <w:rsid w:val="000B79EE"/>
    <w:rsid w:val="000C0668"/>
    <w:rsid w:val="000C0AAB"/>
    <w:rsid w:val="000C0E1C"/>
    <w:rsid w:val="000C1C38"/>
    <w:rsid w:val="000C1C86"/>
    <w:rsid w:val="000C1E30"/>
    <w:rsid w:val="000C2110"/>
    <w:rsid w:val="000C22DF"/>
    <w:rsid w:val="000C3DAB"/>
    <w:rsid w:val="000C414B"/>
    <w:rsid w:val="000C4197"/>
    <w:rsid w:val="000C43D7"/>
    <w:rsid w:val="000C4510"/>
    <w:rsid w:val="000C47D4"/>
    <w:rsid w:val="000C49F2"/>
    <w:rsid w:val="000C4AB8"/>
    <w:rsid w:val="000C4D1A"/>
    <w:rsid w:val="000C4E97"/>
    <w:rsid w:val="000C4F17"/>
    <w:rsid w:val="000C4F43"/>
    <w:rsid w:val="000C614D"/>
    <w:rsid w:val="000C6650"/>
    <w:rsid w:val="000C66B8"/>
    <w:rsid w:val="000C69AF"/>
    <w:rsid w:val="000C7528"/>
    <w:rsid w:val="000D0068"/>
    <w:rsid w:val="000D01B6"/>
    <w:rsid w:val="000D0438"/>
    <w:rsid w:val="000D05B7"/>
    <w:rsid w:val="000D0602"/>
    <w:rsid w:val="000D0793"/>
    <w:rsid w:val="000D0DEA"/>
    <w:rsid w:val="000D12AE"/>
    <w:rsid w:val="000D1AAA"/>
    <w:rsid w:val="000D1F14"/>
    <w:rsid w:val="000D2113"/>
    <w:rsid w:val="000D2D7F"/>
    <w:rsid w:val="000D3A75"/>
    <w:rsid w:val="000D3B26"/>
    <w:rsid w:val="000D3C85"/>
    <w:rsid w:val="000D3EDF"/>
    <w:rsid w:val="000D4481"/>
    <w:rsid w:val="000D4C90"/>
    <w:rsid w:val="000D5194"/>
    <w:rsid w:val="000D531E"/>
    <w:rsid w:val="000D58AF"/>
    <w:rsid w:val="000D5B09"/>
    <w:rsid w:val="000D5E44"/>
    <w:rsid w:val="000D5FEC"/>
    <w:rsid w:val="000D6025"/>
    <w:rsid w:val="000D6FA0"/>
    <w:rsid w:val="000D72CC"/>
    <w:rsid w:val="000D7645"/>
    <w:rsid w:val="000D7ACC"/>
    <w:rsid w:val="000E004E"/>
    <w:rsid w:val="000E026E"/>
    <w:rsid w:val="000E03A1"/>
    <w:rsid w:val="000E08CD"/>
    <w:rsid w:val="000E0CE0"/>
    <w:rsid w:val="000E1AC3"/>
    <w:rsid w:val="000E28E7"/>
    <w:rsid w:val="000E2F21"/>
    <w:rsid w:val="000E3822"/>
    <w:rsid w:val="000E3978"/>
    <w:rsid w:val="000E4DBA"/>
    <w:rsid w:val="000E4EE0"/>
    <w:rsid w:val="000E5683"/>
    <w:rsid w:val="000E5717"/>
    <w:rsid w:val="000E5971"/>
    <w:rsid w:val="000E5DD6"/>
    <w:rsid w:val="000E6C2B"/>
    <w:rsid w:val="000E6D47"/>
    <w:rsid w:val="000E6EE6"/>
    <w:rsid w:val="000E72D6"/>
    <w:rsid w:val="000E7439"/>
    <w:rsid w:val="000E7826"/>
    <w:rsid w:val="000E7967"/>
    <w:rsid w:val="000E7B68"/>
    <w:rsid w:val="000E7C26"/>
    <w:rsid w:val="000F0429"/>
    <w:rsid w:val="000F091C"/>
    <w:rsid w:val="000F0957"/>
    <w:rsid w:val="000F09AA"/>
    <w:rsid w:val="000F11F6"/>
    <w:rsid w:val="000F139E"/>
    <w:rsid w:val="000F1495"/>
    <w:rsid w:val="000F14A7"/>
    <w:rsid w:val="000F198B"/>
    <w:rsid w:val="000F1D8E"/>
    <w:rsid w:val="000F1EBB"/>
    <w:rsid w:val="000F2482"/>
    <w:rsid w:val="000F29EE"/>
    <w:rsid w:val="000F3A76"/>
    <w:rsid w:val="000F4476"/>
    <w:rsid w:val="000F4539"/>
    <w:rsid w:val="000F4638"/>
    <w:rsid w:val="000F47B5"/>
    <w:rsid w:val="000F4955"/>
    <w:rsid w:val="000F4B2F"/>
    <w:rsid w:val="000F4B7B"/>
    <w:rsid w:val="000F4BCF"/>
    <w:rsid w:val="000F4C73"/>
    <w:rsid w:val="000F4EE2"/>
    <w:rsid w:val="000F5313"/>
    <w:rsid w:val="000F5412"/>
    <w:rsid w:val="000F5D2E"/>
    <w:rsid w:val="000F5E9F"/>
    <w:rsid w:val="000F5F59"/>
    <w:rsid w:val="000F6F45"/>
    <w:rsid w:val="000F72D1"/>
    <w:rsid w:val="000F73A4"/>
    <w:rsid w:val="000F748F"/>
    <w:rsid w:val="000F78EA"/>
    <w:rsid w:val="000F7FCE"/>
    <w:rsid w:val="00100592"/>
    <w:rsid w:val="00100B71"/>
    <w:rsid w:val="00100E60"/>
    <w:rsid w:val="00101903"/>
    <w:rsid w:val="00101A93"/>
    <w:rsid w:val="00101C02"/>
    <w:rsid w:val="00101C29"/>
    <w:rsid w:val="00101C5D"/>
    <w:rsid w:val="001023AB"/>
    <w:rsid w:val="001026AB"/>
    <w:rsid w:val="001026B0"/>
    <w:rsid w:val="00102936"/>
    <w:rsid w:val="0010307D"/>
    <w:rsid w:val="00103081"/>
    <w:rsid w:val="00103472"/>
    <w:rsid w:val="001035A3"/>
    <w:rsid w:val="00103DF5"/>
    <w:rsid w:val="00103F71"/>
    <w:rsid w:val="00103FFC"/>
    <w:rsid w:val="001045A9"/>
    <w:rsid w:val="00104976"/>
    <w:rsid w:val="00104DCD"/>
    <w:rsid w:val="00104E5B"/>
    <w:rsid w:val="00104F25"/>
    <w:rsid w:val="001051BA"/>
    <w:rsid w:val="001057D7"/>
    <w:rsid w:val="00105905"/>
    <w:rsid w:val="00105B7C"/>
    <w:rsid w:val="001072D7"/>
    <w:rsid w:val="00107605"/>
    <w:rsid w:val="00107EFE"/>
    <w:rsid w:val="001100FD"/>
    <w:rsid w:val="00110332"/>
    <w:rsid w:val="00110697"/>
    <w:rsid w:val="00110713"/>
    <w:rsid w:val="001108A1"/>
    <w:rsid w:val="001108E1"/>
    <w:rsid w:val="00111954"/>
    <w:rsid w:val="00112234"/>
    <w:rsid w:val="00112404"/>
    <w:rsid w:val="001127B8"/>
    <w:rsid w:val="00112B4A"/>
    <w:rsid w:val="00112C6C"/>
    <w:rsid w:val="001134B2"/>
    <w:rsid w:val="00113630"/>
    <w:rsid w:val="00113769"/>
    <w:rsid w:val="00113D0A"/>
    <w:rsid w:val="00114312"/>
    <w:rsid w:val="00114409"/>
    <w:rsid w:val="00114471"/>
    <w:rsid w:val="0011475E"/>
    <w:rsid w:val="0011484A"/>
    <w:rsid w:val="001155FC"/>
    <w:rsid w:val="00115C60"/>
    <w:rsid w:val="00115EEF"/>
    <w:rsid w:val="0011693A"/>
    <w:rsid w:val="00116C17"/>
    <w:rsid w:val="0011779E"/>
    <w:rsid w:val="001207B9"/>
    <w:rsid w:val="0012092E"/>
    <w:rsid w:val="00121141"/>
    <w:rsid w:val="00121304"/>
    <w:rsid w:val="0012130A"/>
    <w:rsid w:val="00121C74"/>
    <w:rsid w:val="00121F06"/>
    <w:rsid w:val="001227F0"/>
    <w:rsid w:val="00122D3B"/>
    <w:rsid w:val="00122E00"/>
    <w:rsid w:val="001233A9"/>
    <w:rsid w:val="0012364C"/>
    <w:rsid w:val="00124516"/>
    <w:rsid w:val="0012478F"/>
    <w:rsid w:val="001259DC"/>
    <w:rsid w:val="00125C5F"/>
    <w:rsid w:val="00126017"/>
    <w:rsid w:val="00126573"/>
    <w:rsid w:val="001266FE"/>
    <w:rsid w:val="00126A8C"/>
    <w:rsid w:val="00126CD4"/>
    <w:rsid w:val="001270D5"/>
    <w:rsid w:val="0013038B"/>
    <w:rsid w:val="001306AD"/>
    <w:rsid w:val="001309A7"/>
    <w:rsid w:val="001315CA"/>
    <w:rsid w:val="001327EB"/>
    <w:rsid w:val="00132EE0"/>
    <w:rsid w:val="001330AE"/>
    <w:rsid w:val="001333F2"/>
    <w:rsid w:val="001335C4"/>
    <w:rsid w:val="00134AF3"/>
    <w:rsid w:val="00134B71"/>
    <w:rsid w:val="00135B4C"/>
    <w:rsid w:val="0013600B"/>
    <w:rsid w:val="00136111"/>
    <w:rsid w:val="00136E1D"/>
    <w:rsid w:val="00137C0D"/>
    <w:rsid w:val="00137CBD"/>
    <w:rsid w:val="00137EBE"/>
    <w:rsid w:val="0014076C"/>
    <w:rsid w:val="001408F8"/>
    <w:rsid w:val="00140DE7"/>
    <w:rsid w:val="00141816"/>
    <w:rsid w:val="001418FB"/>
    <w:rsid w:val="00141DDA"/>
    <w:rsid w:val="00141F99"/>
    <w:rsid w:val="0014213B"/>
    <w:rsid w:val="001423F6"/>
    <w:rsid w:val="00142B6F"/>
    <w:rsid w:val="00143A8B"/>
    <w:rsid w:val="00143D9A"/>
    <w:rsid w:val="00144116"/>
    <w:rsid w:val="00144976"/>
    <w:rsid w:val="00144B57"/>
    <w:rsid w:val="00144B59"/>
    <w:rsid w:val="00144CE0"/>
    <w:rsid w:val="00144F4C"/>
    <w:rsid w:val="001457D7"/>
    <w:rsid w:val="001458F5"/>
    <w:rsid w:val="00145BAD"/>
    <w:rsid w:val="00146103"/>
    <w:rsid w:val="0014651E"/>
    <w:rsid w:val="00146EDC"/>
    <w:rsid w:val="001472C4"/>
    <w:rsid w:val="00147436"/>
    <w:rsid w:val="001475E7"/>
    <w:rsid w:val="00147BB3"/>
    <w:rsid w:val="001500DF"/>
    <w:rsid w:val="001501B4"/>
    <w:rsid w:val="00150DB7"/>
    <w:rsid w:val="00151510"/>
    <w:rsid w:val="0015186C"/>
    <w:rsid w:val="00151940"/>
    <w:rsid w:val="00151C32"/>
    <w:rsid w:val="001523BA"/>
    <w:rsid w:val="0015285F"/>
    <w:rsid w:val="00152979"/>
    <w:rsid w:val="00152A23"/>
    <w:rsid w:val="00152AC5"/>
    <w:rsid w:val="0015325D"/>
    <w:rsid w:val="00153315"/>
    <w:rsid w:val="0015362A"/>
    <w:rsid w:val="001537B2"/>
    <w:rsid w:val="00153BA3"/>
    <w:rsid w:val="00154080"/>
    <w:rsid w:val="0015486C"/>
    <w:rsid w:val="001550AB"/>
    <w:rsid w:val="00155E51"/>
    <w:rsid w:val="00156719"/>
    <w:rsid w:val="0015694C"/>
    <w:rsid w:val="00156B63"/>
    <w:rsid w:val="00156E04"/>
    <w:rsid w:val="001570F0"/>
    <w:rsid w:val="001579AF"/>
    <w:rsid w:val="001607CF"/>
    <w:rsid w:val="001609D6"/>
    <w:rsid w:val="00160B44"/>
    <w:rsid w:val="00160CA7"/>
    <w:rsid w:val="00161396"/>
    <w:rsid w:val="00161713"/>
    <w:rsid w:val="001617BC"/>
    <w:rsid w:val="00161913"/>
    <w:rsid w:val="00161CF8"/>
    <w:rsid w:val="00161E93"/>
    <w:rsid w:val="00162E8E"/>
    <w:rsid w:val="001630D4"/>
    <w:rsid w:val="00163207"/>
    <w:rsid w:val="00163407"/>
    <w:rsid w:val="001636D3"/>
    <w:rsid w:val="001637BD"/>
    <w:rsid w:val="001637C5"/>
    <w:rsid w:val="001639CE"/>
    <w:rsid w:val="00164695"/>
    <w:rsid w:val="00164D1E"/>
    <w:rsid w:val="00164DF1"/>
    <w:rsid w:val="00164E7D"/>
    <w:rsid w:val="00165336"/>
    <w:rsid w:val="001655C8"/>
    <w:rsid w:val="001658DF"/>
    <w:rsid w:val="00165B2C"/>
    <w:rsid w:val="00165D4F"/>
    <w:rsid w:val="001672C8"/>
    <w:rsid w:val="001678A5"/>
    <w:rsid w:val="00167A53"/>
    <w:rsid w:val="00167C61"/>
    <w:rsid w:val="00170120"/>
    <w:rsid w:val="00170D27"/>
    <w:rsid w:val="00170DD7"/>
    <w:rsid w:val="001710A5"/>
    <w:rsid w:val="001715E3"/>
    <w:rsid w:val="00171682"/>
    <w:rsid w:val="00172576"/>
    <w:rsid w:val="00172FD3"/>
    <w:rsid w:val="00173308"/>
    <w:rsid w:val="00173DE7"/>
    <w:rsid w:val="00173F00"/>
    <w:rsid w:val="00173F71"/>
    <w:rsid w:val="00174326"/>
    <w:rsid w:val="00174544"/>
    <w:rsid w:val="001745FA"/>
    <w:rsid w:val="00174925"/>
    <w:rsid w:val="0017492D"/>
    <w:rsid w:val="0017496C"/>
    <w:rsid w:val="0017586B"/>
    <w:rsid w:val="00176443"/>
    <w:rsid w:val="00176898"/>
    <w:rsid w:val="0017763C"/>
    <w:rsid w:val="00177EB3"/>
    <w:rsid w:val="001800BD"/>
    <w:rsid w:val="001800D1"/>
    <w:rsid w:val="0018013F"/>
    <w:rsid w:val="0018015D"/>
    <w:rsid w:val="001806CA"/>
    <w:rsid w:val="0018084D"/>
    <w:rsid w:val="00180950"/>
    <w:rsid w:val="00180B63"/>
    <w:rsid w:val="00181259"/>
    <w:rsid w:val="00181714"/>
    <w:rsid w:val="00181A3C"/>
    <w:rsid w:val="00183156"/>
    <w:rsid w:val="00183613"/>
    <w:rsid w:val="00183793"/>
    <w:rsid w:val="00183821"/>
    <w:rsid w:val="00183881"/>
    <w:rsid w:val="001838FB"/>
    <w:rsid w:val="00183BE5"/>
    <w:rsid w:val="00183D61"/>
    <w:rsid w:val="00184AE9"/>
    <w:rsid w:val="001852EC"/>
    <w:rsid w:val="001856D4"/>
    <w:rsid w:val="00185F4C"/>
    <w:rsid w:val="001862BE"/>
    <w:rsid w:val="001866E3"/>
    <w:rsid w:val="00186790"/>
    <w:rsid w:val="00186AC3"/>
    <w:rsid w:val="00186B2B"/>
    <w:rsid w:val="00186B54"/>
    <w:rsid w:val="001872BD"/>
    <w:rsid w:val="001878E4"/>
    <w:rsid w:val="00190260"/>
    <w:rsid w:val="001904A3"/>
    <w:rsid w:val="00190CD4"/>
    <w:rsid w:val="00190E81"/>
    <w:rsid w:val="00190EAA"/>
    <w:rsid w:val="0019118A"/>
    <w:rsid w:val="00191194"/>
    <w:rsid w:val="001914B0"/>
    <w:rsid w:val="00191BD2"/>
    <w:rsid w:val="00191D2B"/>
    <w:rsid w:val="00191F8B"/>
    <w:rsid w:val="00191FBB"/>
    <w:rsid w:val="00192004"/>
    <w:rsid w:val="00192055"/>
    <w:rsid w:val="0019205C"/>
    <w:rsid w:val="00192512"/>
    <w:rsid w:val="00192A2C"/>
    <w:rsid w:val="00193366"/>
    <w:rsid w:val="001933CB"/>
    <w:rsid w:val="0019347A"/>
    <w:rsid w:val="001937D8"/>
    <w:rsid w:val="00193884"/>
    <w:rsid w:val="001938C5"/>
    <w:rsid w:val="00193E2E"/>
    <w:rsid w:val="00194A48"/>
    <w:rsid w:val="001958B2"/>
    <w:rsid w:val="00195B83"/>
    <w:rsid w:val="0019672E"/>
    <w:rsid w:val="00196C4D"/>
    <w:rsid w:val="001976C4"/>
    <w:rsid w:val="00197BCE"/>
    <w:rsid w:val="001A0223"/>
    <w:rsid w:val="001A0439"/>
    <w:rsid w:val="001A0598"/>
    <w:rsid w:val="001A0D49"/>
    <w:rsid w:val="001A0D9C"/>
    <w:rsid w:val="001A17BD"/>
    <w:rsid w:val="001A1D45"/>
    <w:rsid w:val="001A1F60"/>
    <w:rsid w:val="001A1FDC"/>
    <w:rsid w:val="001A2D7E"/>
    <w:rsid w:val="001A3437"/>
    <w:rsid w:val="001A3551"/>
    <w:rsid w:val="001A35AE"/>
    <w:rsid w:val="001A3CB5"/>
    <w:rsid w:val="001A3CFC"/>
    <w:rsid w:val="001A3FDA"/>
    <w:rsid w:val="001A42E5"/>
    <w:rsid w:val="001A453F"/>
    <w:rsid w:val="001A4D58"/>
    <w:rsid w:val="001A555A"/>
    <w:rsid w:val="001A60F1"/>
    <w:rsid w:val="001A6917"/>
    <w:rsid w:val="001A692E"/>
    <w:rsid w:val="001A6A28"/>
    <w:rsid w:val="001A6D84"/>
    <w:rsid w:val="001A72E7"/>
    <w:rsid w:val="001A78D3"/>
    <w:rsid w:val="001A7E09"/>
    <w:rsid w:val="001B0312"/>
    <w:rsid w:val="001B081A"/>
    <w:rsid w:val="001B0D0D"/>
    <w:rsid w:val="001B1994"/>
    <w:rsid w:val="001B1A5D"/>
    <w:rsid w:val="001B1B09"/>
    <w:rsid w:val="001B1DCA"/>
    <w:rsid w:val="001B22BB"/>
    <w:rsid w:val="001B2354"/>
    <w:rsid w:val="001B2834"/>
    <w:rsid w:val="001B2BBD"/>
    <w:rsid w:val="001B2D91"/>
    <w:rsid w:val="001B3050"/>
    <w:rsid w:val="001B3123"/>
    <w:rsid w:val="001B3163"/>
    <w:rsid w:val="001B32FD"/>
    <w:rsid w:val="001B3575"/>
    <w:rsid w:val="001B37DE"/>
    <w:rsid w:val="001B3A73"/>
    <w:rsid w:val="001B3A93"/>
    <w:rsid w:val="001B3CC5"/>
    <w:rsid w:val="001B4747"/>
    <w:rsid w:val="001B4BC4"/>
    <w:rsid w:val="001B524C"/>
    <w:rsid w:val="001B5842"/>
    <w:rsid w:val="001B5D84"/>
    <w:rsid w:val="001B5E4F"/>
    <w:rsid w:val="001B6103"/>
    <w:rsid w:val="001B7A5B"/>
    <w:rsid w:val="001C08A8"/>
    <w:rsid w:val="001C1103"/>
    <w:rsid w:val="001C2587"/>
    <w:rsid w:val="001C258E"/>
    <w:rsid w:val="001C2855"/>
    <w:rsid w:val="001C2DD3"/>
    <w:rsid w:val="001C33A3"/>
    <w:rsid w:val="001C33C0"/>
    <w:rsid w:val="001C3406"/>
    <w:rsid w:val="001C3868"/>
    <w:rsid w:val="001C3AA5"/>
    <w:rsid w:val="001C3B2D"/>
    <w:rsid w:val="001C3FAC"/>
    <w:rsid w:val="001C48FD"/>
    <w:rsid w:val="001C4A7A"/>
    <w:rsid w:val="001C517D"/>
    <w:rsid w:val="001C53F2"/>
    <w:rsid w:val="001C54A4"/>
    <w:rsid w:val="001C5DA5"/>
    <w:rsid w:val="001C5E32"/>
    <w:rsid w:val="001C70B2"/>
    <w:rsid w:val="001C712C"/>
    <w:rsid w:val="001C75E1"/>
    <w:rsid w:val="001C786B"/>
    <w:rsid w:val="001C7905"/>
    <w:rsid w:val="001C7E79"/>
    <w:rsid w:val="001D00B9"/>
    <w:rsid w:val="001D08D6"/>
    <w:rsid w:val="001D0A1D"/>
    <w:rsid w:val="001D0DAC"/>
    <w:rsid w:val="001D14E7"/>
    <w:rsid w:val="001D16A8"/>
    <w:rsid w:val="001D17AE"/>
    <w:rsid w:val="001D1A2A"/>
    <w:rsid w:val="001D1AEC"/>
    <w:rsid w:val="001D21B7"/>
    <w:rsid w:val="001D2309"/>
    <w:rsid w:val="001D2348"/>
    <w:rsid w:val="001D29B5"/>
    <w:rsid w:val="001D30A3"/>
    <w:rsid w:val="001D32C2"/>
    <w:rsid w:val="001D39A1"/>
    <w:rsid w:val="001D3A67"/>
    <w:rsid w:val="001D3CF7"/>
    <w:rsid w:val="001D3D87"/>
    <w:rsid w:val="001D42BE"/>
    <w:rsid w:val="001D44DD"/>
    <w:rsid w:val="001D4998"/>
    <w:rsid w:val="001D4D64"/>
    <w:rsid w:val="001D4E81"/>
    <w:rsid w:val="001D5979"/>
    <w:rsid w:val="001D5D6D"/>
    <w:rsid w:val="001D61F2"/>
    <w:rsid w:val="001D6AAE"/>
    <w:rsid w:val="001D7767"/>
    <w:rsid w:val="001D795C"/>
    <w:rsid w:val="001E00A3"/>
    <w:rsid w:val="001E0293"/>
    <w:rsid w:val="001E0361"/>
    <w:rsid w:val="001E0F15"/>
    <w:rsid w:val="001E0F8F"/>
    <w:rsid w:val="001E12A7"/>
    <w:rsid w:val="001E1791"/>
    <w:rsid w:val="001E202D"/>
    <w:rsid w:val="001E2C9E"/>
    <w:rsid w:val="001E2F11"/>
    <w:rsid w:val="001E2FFB"/>
    <w:rsid w:val="001E384E"/>
    <w:rsid w:val="001E3BCB"/>
    <w:rsid w:val="001E47D1"/>
    <w:rsid w:val="001E51B7"/>
    <w:rsid w:val="001E54D4"/>
    <w:rsid w:val="001E61B1"/>
    <w:rsid w:val="001E629A"/>
    <w:rsid w:val="001E69E3"/>
    <w:rsid w:val="001E6A8E"/>
    <w:rsid w:val="001E6A9A"/>
    <w:rsid w:val="001E6BB0"/>
    <w:rsid w:val="001E7210"/>
    <w:rsid w:val="001E7224"/>
    <w:rsid w:val="001E74D4"/>
    <w:rsid w:val="001E758B"/>
    <w:rsid w:val="001F0561"/>
    <w:rsid w:val="001F0FC0"/>
    <w:rsid w:val="001F13F6"/>
    <w:rsid w:val="001F1593"/>
    <w:rsid w:val="001F1785"/>
    <w:rsid w:val="001F1932"/>
    <w:rsid w:val="001F1F3A"/>
    <w:rsid w:val="001F1F5C"/>
    <w:rsid w:val="001F3542"/>
    <w:rsid w:val="001F3B00"/>
    <w:rsid w:val="001F3BB7"/>
    <w:rsid w:val="001F40F7"/>
    <w:rsid w:val="001F4A4C"/>
    <w:rsid w:val="001F4DB9"/>
    <w:rsid w:val="001F509F"/>
    <w:rsid w:val="001F5121"/>
    <w:rsid w:val="001F5992"/>
    <w:rsid w:val="001F5C39"/>
    <w:rsid w:val="001F5CEF"/>
    <w:rsid w:val="001F5E79"/>
    <w:rsid w:val="001F5E93"/>
    <w:rsid w:val="001F5EB4"/>
    <w:rsid w:val="001F5FCE"/>
    <w:rsid w:val="001F63AE"/>
    <w:rsid w:val="001F6C6D"/>
    <w:rsid w:val="001F70FA"/>
    <w:rsid w:val="001F760B"/>
    <w:rsid w:val="001F7DD5"/>
    <w:rsid w:val="001F7EB9"/>
    <w:rsid w:val="001F7EE7"/>
    <w:rsid w:val="00200D5A"/>
    <w:rsid w:val="00201256"/>
    <w:rsid w:val="00201679"/>
    <w:rsid w:val="00201E34"/>
    <w:rsid w:val="002021F4"/>
    <w:rsid w:val="002025A0"/>
    <w:rsid w:val="002025B9"/>
    <w:rsid w:val="0020273D"/>
    <w:rsid w:val="00202847"/>
    <w:rsid w:val="002028CC"/>
    <w:rsid w:val="002033D5"/>
    <w:rsid w:val="00203974"/>
    <w:rsid w:val="00203FC0"/>
    <w:rsid w:val="00204192"/>
    <w:rsid w:val="00204195"/>
    <w:rsid w:val="00204E2A"/>
    <w:rsid w:val="002051AB"/>
    <w:rsid w:val="00205273"/>
    <w:rsid w:val="002054BF"/>
    <w:rsid w:val="00205CF3"/>
    <w:rsid w:val="00205E2E"/>
    <w:rsid w:val="00205F9F"/>
    <w:rsid w:val="0020695F"/>
    <w:rsid w:val="0020699F"/>
    <w:rsid w:val="002073FE"/>
    <w:rsid w:val="002074C3"/>
    <w:rsid w:val="002075EE"/>
    <w:rsid w:val="0020777E"/>
    <w:rsid w:val="00207A5A"/>
    <w:rsid w:val="00207B32"/>
    <w:rsid w:val="00210283"/>
    <w:rsid w:val="00210451"/>
    <w:rsid w:val="002110A8"/>
    <w:rsid w:val="00211216"/>
    <w:rsid w:val="002115D4"/>
    <w:rsid w:val="002118D7"/>
    <w:rsid w:val="002119F4"/>
    <w:rsid w:val="00211DCF"/>
    <w:rsid w:val="002128B8"/>
    <w:rsid w:val="002131FD"/>
    <w:rsid w:val="00213BBF"/>
    <w:rsid w:val="002144E3"/>
    <w:rsid w:val="002147AF"/>
    <w:rsid w:val="002159EE"/>
    <w:rsid w:val="00215A37"/>
    <w:rsid w:val="00215D57"/>
    <w:rsid w:val="00216146"/>
    <w:rsid w:val="00216AD5"/>
    <w:rsid w:val="00216E51"/>
    <w:rsid w:val="00217074"/>
    <w:rsid w:val="0021742E"/>
    <w:rsid w:val="002179DB"/>
    <w:rsid w:val="00217AC7"/>
    <w:rsid w:val="00217EE4"/>
    <w:rsid w:val="0022046C"/>
    <w:rsid w:val="00220502"/>
    <w:rsid w:val="002206D2"/>
    <w:rsid w:val="00221501"/>
    <w:rsid w:val="00221E0F"/>
    <w:rsid w:val="00222047"/>
    <w:rsid w:val="0022264B"/>
    <w:rsid w:val="002228C1"/>
    <w:rsid w:val="00222EAE"/>
    <w:rsid w:val="00222EE2"/>
    <w:rsid w:val="00222F33"/>
    <w:rsid w:val="00223615"/>
    <w:rsid w:val="00223A60"/>
    <w:rsid w:val="00224737"/>
    <w:rsid w:val="00225442"/>
    <w:rsid w:val="00225C9F"/>
    <w:rsid w:val="00226176"/>
    <w:rsid w:val="002263DC"/>
    <w:rsid w:val="0022682B"/>
    <w:rsid w:val="00226EA6"/>
    <w:rsid w:val="00226ED3"/>
    <w:rsid w:val="002274FB"/>
    <w:rsid w:val="00227558"/>
    <w:rsid w:val="00227B7D"/>
    <w:rsid w:val="00227F14"/>
    <w:rsid w:val="0023092C"/>
    <w:rsid w:val="00230CCA"/>
    <w:rsid w:val="00230F89"/>
    <w:rsid w:val="00231181"/>
    <w:rsid w:val="00231A79"/>
    <w:rsid w:val="00231D43"/>
    <w:rsid w:val="0023278B"/>
    <w:rsid w:val="002331D2"/>
    <w:rsid w:val="002334A6"/>
    <w:rsid w:val="00233A8F"/>
    <w:rsid w:val="00234044"/>
    <w:rsid w:val="00234462"/>
    <w:rsid w:val="00235652"/>
    <w:rsid w:val="00235EA2"/>
    <w:rsid w:val="00236F2E"/>
    <w:rsid w:val="002374C1"/>
    <w:rsid w:val="00237F8E"/>
    <w:rsid w:val="00237FB2"/>
    <w:rsid w:val="00240590"/>
    <w:rsid w:val="002413D6"/>
    <w:rsid w:val="00242213"/>
    <w:rsid w:val="0024231F"/>
    <w:rsid w:val="00242851"/>
    <w:rsid w:val="00242EDF"/>
    <w:rsid w:val="00243238"/>
    <w:rsid w:val="0024437A"/>
    <w:rsid w:val="002451E7"/>
    <w:rsid w:val="00245209"/>
    <w:rsid w:val="002452F0"/>
    <w:rsid w:val="0024537A"/>
    <w:rsid w:val="002453DF"/>
    <w:rsid w:val="00245820"/>
    <w:rsid w:val="00245F8A"/>
    <w:rsid w:val="00245FF2"/>
    <w:rsid w:val="002467C1"/>
    <w:rsid w:val="00247066"/>
    <w:rsid w:val="0024747B"/>
    <w:rsid w:val="002479EF"/>
    <w:rsid w:val="00247DB0"/>
    <w:rsid w:val="00250070"/>
    <w:rsid w:val="002503AA"/>
    <w:rsid w:val="00250B44"/>
    <w:rsid w:val="00250CBF"/>
    <w:rsid w:val="00251CFD"/>
    <w:rsid w:val="00252244"/>
    <w:rsid w:val="002523B8"/>
    <w:rsid w:val="00252575"/>
    <w:rsid w:val="002525F5"/>
    <w:rsid w:val="00252AD5"/>
    <w:rsid w:val="00252B4D"/>
    <w:rsid w:val="00252F98"/>
    <w:rsid w:val="0025336C"/>
    <w:rsid w:val="00253AFE"/>
    <w:rsid w:val="00253EDA"/>
    <w:rsid w:val="00254068"/>
    <w:rsid w:val="002540DB"/>
    <w:rsid w:val="00254549"/>
    <w:rsid w:val="002552D4"/>
    <w:rsid w:val="0025545C"/>
    <w:rsid w:val="002556CD"/>
    <w:rsid w:val="00255ABD"/>
    <w:rsid w:val="00256292"/>
    <w:rsid w:val="002562B7"/>
    <w:rsid w:val="002564CB"/>
    <w:rsid w:val="00256E1C"/>
    <w:rsid w:val="00256FAA"/>
    <w:rsid w:val="002577F7"/>
    <w:rsid w:val="00257D02"/>
    <w:rsid w:val="00260501"/>
    <w:rsid w:val="002607C3"/>
    <w:rsid w:val="00260AF9"/>
    <w:rsid w:val="00260C3D"/>
    <w:rsid w:val="00260C78"/>
    <w:rsid w:val="00260DB6"/>
    <w:rsid w:val="002617AD"/>
    <w:rsid w:val="00261885"/>
    <w:rsid w:val="00261C7F"/>
    <w:rsid w:val="00261C97"/>
    <w:rsid w:val="002621C9"/>
    <w:rsid w:val="00262DE2"/>
    <w:rsid w:val="00262EAA"/>
    <w:rsid w:val="0026304D"/>
    <w:rsid w:val="002633A5"/>
    <w:rsid w:val="0026341A"/>
    <w:rsid w:val="002635FC"/>
    <w:rsid w:val="00263BE2"/>
    <w:rsid w:val="002645F5"/>
    <w:rsid w:val="002649CC"/>
    <w:rsid w:val="00264F52"/>
    <w:rsid w:val="0026512D"/>
    <w:rsid w:val="002653D9"/>
    <w:rsid w:val="00265970"/>
    <w:rsid w:val="00265D0B"/>
    <w:rsid w:val="00265EB7"/>
    <w:rsid w:val="0026786E"/>
    <w:rsid w:val="00267AA5"/>
    <w:rsid w:val="00267E50"/>
    <w:rsid w:val="00270767"/>
    <w:rsid w:val="002708F1"/>
    <w:rsid w:val="00270CA3"/>
    <w:rsid w:val="00271C3F"/>
    <w:rsid w:val="00271D5A"/>
    <w:rsid w:val="00272A0A"/>
    <w:rsid w:val="00272AD5"/>
    <w:rsid w:val="00272F7F"/>
    <w:rsid w:val="00273127"/>
    <w:rsid w:val="00273C85"/>
    <w:rsid w:val="00274037"/>
    <w:rsid w:val="0027413E"/>
    <w:rsid w:val="002747BB"/>
    <w:rsid w:val="00275050"/>
    <w:rsid w:val="0027513F"/>
    <w:rsid w:val="002753ED"/>
    <w:rsid w:val="00275B99"/>
    <w:rsid w:val="00275FFB"/>
    <w:rsid w:val="0027614E"/>
    <w:rsid w:val="002762A5"/>
    <w:rsid w:val="0027658C"/>
    <w:rsid w:val="0027696C"/>
    <w:rsid w:val="00276FC0"/>
    <w:rsid w:val="002772EE"/>
    <w:rsid w:val="00277CC4"/>
    <w:rsid w:val="00277D73"/>
    <w:rsid w:val="00277E2C"/>
    <w:rsid w:val="002806A8"/>
    <w:rsid w:val="00280825"/>
    <w:rsid w:val="0028086C"/>
    <w:rsid w:val="00280FCC"/>
    <w:rsid w:val="0028120E"/>
    <w:rsid w:val="002816F4"/>
    <w:rsid w:val="00281DF4"/>
    <w:rsid w:val="00281EE0"/>
    <w:rsid w:val="002828EA"/>
    <w:rsid w:val="00282AD1"/>
    <w:rsid w:val="00282D1F"/>
    <w:rsid w:val="00282E9C"/>
    <w:rsid w:val="00282F63"/>
    <w:rsid w:val="002831E0"/>
    <w:rsid w:val="002833CA"/>
    <w:rsid w:val="00283783"/>
    <w:rsid w:val="002843FA"/>
    <w:rsid w:val="002844D0"/>
    <w:rsid w:val="00284797"/>
    <w:rsid w:val="0028500C"/>
    <w:rsid w:val="002856C8"/>
    <w:rsid w:val="002856CF"/>
    <w:rsid w:val="002859B3"/>
    <w:rsid w:val="00285AB8"/>
    <w:rsid w:val="00285E11"/>
    <w:rsid w:val="00285F17"/>
    <w:rsid w:val="00285FCA"/>
    <w:rsid w:val="002866E4"/>
    <w:rsid w:val="00286B12"/>
    <w:rsid w:val="00287138"/>
    <w:rsid w:val="00287662"/>
    <w:rsid w:val="00290139"/>
    <w:rsid w:val="0029032E"/>
    <w:rsid w:val="0029052D"/>
    <w:rsid w:val="00290B37"/>
    <w:rsid w:val="0029155B"/>
    <w:rsid w:val="00291A9E"/>
    <w:rsid w:val="00291CC0"/>
    <w:rsid w:val="002925E6"/>
    <w:rsid w:val="00292896"/>
    <w:rsid w:val="00292CB8"/>
    <w:rsid w:val="00293412"/>
    <w:rsid w:val="00293883"/>
    <w:rsid w:val="00294BA6"/>
    <w:rsid w:val="00294BB6"/>
    <w:rsid w:val="0029571C"/>
    <w:rsid w:val="0029597A"/>
    <w:rsid w:val="00296612"/>
    <w:rsid w:val="002973B6"/>
    <w:rsid w:val="00297674"/>
    <w:rsid w:val="00297757"/>
    <w:rsid w:val="00297CF9"/>
    <w:rsid w:val="002A0E51"/>
    <w:rsid w:val="002A143E"/>
    <w:rsid w:val="002A1841"/>
    <w:rsid w:val="002A19CB"/>
    <w:rsid w:val="002A1C20"/>
    <w:rsid w:val="002A2311"/>
    <w:rsid w:val="002A2FEC"/>
    <w:rsid w:val="002A35DC"/>
    <w:rsid w:val="002A3988"/>
    <w:rsid w:val="002A3DE9"/>
    <w:rsid w:val="002A4AC2"/>
    <w:rsid w:val="002A4E64"/>
    <w:rsid w:val="002A5BF8"/>
    <w:rsid w:val="002A60C1"/>
    <w:rsid w:val="002A6185"/>
    <w:rsid w:val="002A6507"/>
    <w:rsid w:val="002A6CAA"/>
    <w:rsid w:val="002A6D56"/>
    <w:rsid w:val="002A737C"/>
    <w:rsid w:val="002A7436"/>
    <w:rsid w:val="002A7992"/>
    <w:rsid w:val="002B02A0"/>
    <w:rsid w:val="002B048A"/>
    <w:rsid w:val="002B09E5"/>
    <w:rsid w:val="002B0BD5"/>
    <w:rsid w:val="002B1852"/>
    <w:rsid w:val="002B1A17"/>
    <w:rsid w:val="002B21CC"/>
    <w:rsid w:val="002B2390"/>
    <w:rsid w:val="002B2774"/>
    <w:rsid w:val="002B2B34"/>
    <w:rsid w:val="002B36E9"/>
    <w:rsid w:val="002B3C49"/>
    <w:rsid w:val="002B453B"/>
    <w:rsid w:val="002B48D5"/>
    <w:rsid w:val="002B48E9"/>
    <w:rsid w:val="002B5096"/>
    <w:rsid w:val="002B530C"/>
    <w:rsid w:val="002B564F"/>
    <w:rsid w:val="002B5CAE"/>
    <w:rsid w:val="002B5E55"/>
    <w:rsid w:val="002B618C"/>
    <w:rsid w:val="002B626C"/>
    <w:rsid w:val="002B6374"/>
    <w:rsid w:val="002B6C13"/>
    <w:rsid w:val="002B6E9B"/>
    <w:rsid w:val="002B6FEA"/>
    <w:rsid w:val="002B7175"/>
    <w:rsid w:val="002B7460"/>
    <w:rsid w:val="002B77A1"/>
    <w:rsid w:val="002C0178"/>
    <w:rsid w:val="002C1072"/>
    <w:rsid w:val="002C1078"/>
    <w:rsid w:val="002C151B"/>
    <w:rsid w:val="002C1832"/>
    <w:rsid w:val="002C1BAC"/>
    <w:rsid w:val="002C2543"/>
    <w:rsid w:val="002C2666"/>
    <w:rsid w:val="002C2D6B"/>
    <w:rsid w:val="002C2F99"/>
    <w:rsid w:val="002C3C81"/>
    <w:rsid w:val="002C487A"/>
    <w:rsid w:val="002C48B4"/>
    <w:rsid w:val="002C49B9"/>
    <w:rsid w:val="002C4F3C"/>
    <w:rsid w:val="002C5742"/>
    <w:rsid w:val="002C5893"/>
    <w:rsid w:val="002C6B71"/>
    <w:rsid w:val="002C6BB6"/>
    <w:rsid w:val="002C7CCB"/>
    <w:rsid w:val="002D017E"/>
    <w:rsid w:val="002D069B"/>
    <w:rsid w:val="002D0958"/>
    <w:rsid w:val="002D0F75"/>
    <w:rsid w:val="002D11BD"/>
    <w:rsid w:val="002D1422"/>
    <w:rsid w:val="002D1C6A"/>
    <w:rsid w:val="002D1F55"/>
    <w:rsid w:val="002D2545"/>
    <w:rsid w:val="002D255B"/>
    <w:rsid w:val="002D39B4"/>
    <w:rsid w:val="002D3E54"/>
    <w:rsid w:val="002D40F5"/>
    <w:rsid w:val="002D439E"/>
    <w:rsid w:val="002D4564"/>
    <w:rsid w:val="002D46EB"/>
    <w:rsid w:val="002D49B1"/>
    <w:rsid w:val="002D4C78"/>
    <w:rsid w:val="002D5543"/>
    <w:rsid w:val="002D56DA"/>
    <w:rsid w:val="002D588F"/>
    <w:rsid w:val="002D5980"/>
    <w:rsid w:val="002D6854"/>
    <w:rsid w:val="002D697A"/>
    <w:rsid w:val="002D69DD"/>
    <w:rsid w:val="002D6FCC"/>
    <w:rsid w:val="002D71E2"/>
    <w:rsid w:val="002D73CF"/>
    <w:rsid w:val="002D764B"/>
    <w:rsid w:val="002D7972"/>
    <w:rsid w:val="002D79A6"/>
    <w:rsid w:val="002D7FD2"/>
    <w:rsid w:val="002E007C"/>
    <w:rsid w:val="002E02F6"/>
    <w:rsid w:val="002E0C2F"/>
    <w:rsid w:val="002E1860"/>
    <w:rsid w:val="002E1AB9"/>
    <w:rsid w:val="002E1D9D"/>
    <w:rsid w:val="002E1DAA"/>
    <w:rsid w:val="002E2305"/>
    <w:rsid w:val="002E25C6"/>
    <w:rsid w:val="002E2D11"/>
    <w:rsid w:val="002E2F28"/>
    <w:rsid w:val="002E3250"/>
    <w:rsid w:val="002E3CB2"/>
    <w:rsid w:val="002E45EE"/>
    <w:rsid w:val="002E4AA7"/>
    <w:rsid w:val="002E4BAA"/>
    <w:rsid w:val="002E4EC7"/>
    <w:rsid w:val="002E56F4"/>
    <w:rsid w:val="002E57E9"/>
    <w:rsid w:val="002E5877"/>
    <w:rsid w:val="002E58B9"/>
    <w:rsid w:val="002E5F93"/>
    <w:rsid w:val="002E6183"/>
    <w:rsid w:val="002E6533"/>
    <w:rsid w:val="002E6E72"/>
    <w:rsid w:val="002E733F"/>
    <w:rsid w:val="002E74D7"/>
    <w:rsid w:val="002E7A5F"/>
    <w:rsid w:val="002E7D6E"/>
    <w:rsid w:val="002E7EB8"/>
    <w:rsid w:val="002F0A0E"/>
    <w:rsid w:val="002F0F3F"/>
    <w:rsid w:val="002F1193"/>
    <w:rsid w:val="002F1424"/>
    <w:rsid w:val="002F1694"/>
    <w:rsid w:val="002F169B"/>
    <w:rsid w:val="002F17C8"/>
    <w:rsid w:val="002F1AF6"/>
    <w:rsid w:val="002F1B34"/>
    <w:rsid w:val="002F1BE7"/>
    <w:rsid w:val="002F1D41"/>
    <w:rsid w:val="002F1E80"/>
    <w:rsid w:val="002F1EF1"/>
    <w:rsid w:val="002F2816"/>
    <w:rsid w:val="002F2AAE"/>
    <w:rsid w:val="002F2F7F"/>
    <w:rsid w:val="002F3A3C"/>
    <w:rsid w:val="002F4773"/>
    <w:rsid w:val="002F4EA4"/>
    <w:rsid w:val="002F591E"/>
    <w:rsid w:val="002F6116"/>
    <w:rsid w:val="002F6301"/>
    <w:rsid w:val="002F67DF"/>
    <w:rsid w:val="002F6AA8"/>
    <w:rsid w:val="002F6E87"/>
    <w:rsid w:val="002F754F"/>
    <w:rsid w:val="002F78AB"/>
    <w:rsid w:val="002F7BF2"/>
    <w:rsid w:val="003005FB"/>
    <w:rsid w:val="00300909"/>
    <w:rsid w:val="00301FCB"/>
    <w:rsid w:val="003022E2"/>
    <w:rsid w:val="0030239D"/>
    <w:rsid w:val="003028BA"/>
    <w:rsid w:val="003029DC"/>
    <w:rsid w:val="00302F4C"/>
    <w:rsid w:val="00303339"/>
    <w:rsid w:val="00303596"/>
    <w:rsid w:val="0030420D"/>
    <w:rsid w:val="00304292"/>
    <w:rsid w:val="0030462E"/>
    <w:rsid w:val="003049FC"/>
    <w:rsid w:val="00304CFE"/>
    <w:rsid w:val="00304DB1"/>
    <w:rsid w:val="00304EFD"/>
    <w:rsid w:val="003059BD"/>
    <w:rsid w:val="003059E5"/>
    <w:rsid w:val="00305C3A"/>
    <w:rsid w:val="00305D4C"/>
    <w:rsid w:val="003065B5"/>
    <w:rsid w:val="00306BC8"/>
    <w:rsid w:val="003073B4"/>
    <w:rsid w:val="00307BEF"/>
    <w:rsid w:val="00307E38"/>
    <w:rsid w:val="0031010F"/>
    <w:rsid w:val="0031046D"/>
    <w:rsid w:val="00310773"/>
    <w:rsid w:val="003108C3"/>
    <w:rsid w:val="00310C22"/>
    <w:rsid w:val="00311689"/>
    <w:rsid w:val="00311999"/>
    <w:rsid w:val="00311D14"/>
    <w:rsid w:val="003124D9"/>
    <w:rsid w:val="003125CF"/>
    <w:rsid w:val="00312E7C"/>
    <w:rsid w:val="00312EE6"/>
    <w:rsid w:val="0031326E"/>
    <w:rsid w:val="003134E3"/>
    <w:rsid w:val="0031370B"/>
    <w:rsid w:val="0031387E"/>
    <w:rsid w:val="00313C0C"/>
    <w:rsid w:val="00313F06"/>
    <w:rsid w:val="003146DC"/>
    <w:rsid w:val="00314848"/>
    <w:rsid w:val="003149A1"/>
    <w:rsid w:val="00315166"/>
    <w:rsid w:val="00315A71"/>
    <w:rsid w:val="00315AB5"/>
    <w:rsid w:val="00316125"/>
    <w:rsid w:val="003165BB"/>
    <w:rsid w:val="0031716F"/>
    <w:rsid w:val="00317538"/>
    <w:rsid w:val="00317922"/>
    <w:rsid w:val="00317A36"/>
    <w:rsid w:val="00320281"/>
    <w:rsid w:val="003204DC"/>
    <w:rsid w:val="00320717"/>
    <w:rsid w:val="00320B7F"/>
    <w:rsid w:val="00320FD7"/>
    <w:rsid w:val="0032114E"/>
    <w:rsid w:val="0032185B"/>
    <w:rsid w:val="00321B43"/>
    <w:rsid w:val="003221A2"/>
    <w:rsid w:val="0032268F"/>
    <w:rsid w:val="0032274E"/>
    <w:rsid w:val="003232F5"/>
    <w:rsid w:val="00323525"/>
    <w:rsid w:val="003239BA"/>
    <w:rsid w:val="00323BE2"/>
    <w:rsid w:val="0032432B"/>
    <w:rsid w:val="00324917"/>
    <w:rsid w:val="00324B99"/>
    <w:rsid w:val="00324F67"/>
    <w:rsid w:val="003255BC"/>
    <w:rsid w:val="003256EB"/>
    <w:rsid w:val="003266DE"/>
    <w:rsid w:val="00326DD5"/>
    <w:rsid w:val="00327999"/>
    <w:rsid w:val="00327C3C"/>
    <w:rsid w:val="003301C6"/>
    <w:rsid w:val="00330278"/>
    <w:rsid w:val="00330445"/>
    <w:rsid w:val="00330F2C"/>
    <w:rsid w:val="0033112D"/>
    <w:rsid w:val="003313B7"/>
    <w:rsid w:val="00331AF9"/>
    <w:rsid w:val="00331DC5"/>
    <w:rsid w:val="00331FF0"/>
    <w:rsid w:val="003327BE"/>
    <w:rsid w:val="00332B93"/>
    <w:rsid w:val="00332B9F"/>
    <w:rsid w:val="00332DBE"/>
    <w:rsid w:val="00332E9A"/>
    <w:rsid w:val="00333007"/>
    <w:rsid w:val="003330E1"/>
    <w:rsid w:val="00333B1B"/>
    <w:rsid w:val="00333CF1"/>
    <w:rsid w:val="003343A2"/>
    <w:rsid w:val="003346E4"/>
    <w:rsid w:val="003348A6"/>
    <w:rsid w:val="00334F51"/>
    <w:rsid w:val="00334FAF"/>
    <w:rsid w:val="003350FF"/>
    <w:rsid w:val="00335358"/>
    <w:rsid w:val="003354FB"/>
    <w:rsid w:val="00335A25"/>
    <w:rsid w:val="00335A4C"/>
    <w:rsid w:val="003360B9"/>
    <w:rsid w:val="0033699E"/>
    <w:rsid w:val="003372CA"/>
    <w:rsid w:val="0033750E"/>
    <w:rsid w:val="00337CCC"/>
    <w:rsid w:val="00337DCC"/>
    <w:rsid w:val="0034043F"/>
    <w:rsid w:val="003405AC"/>
    <w:rsid w:val="00340FF9"/>
    <w:rsid w:val="0034191C"/>
    <w:rsid w:val="00341E5F"/>
    <w:rsid w:val="00342497"/>
    <w:rsid w:val="003424E4"/>
    <w:rsid w:val="00342CBD"/>
    <w:rsid w:val="00343115"/>
    <w:rsid w:val="003433E7"/>
    <w:rsid w:val="00343B87"/>
    <w:rsid w:val="00343C09"/>
    <w:rsid w:val="00343D1F"/>
    <w:rsid w:val="00343E81"/>
    <w:rsid w:val="003444CB"/>
    <w:rsid w:val="0034464D"/>
    <w:rsid w:val="003447E2"/>
    <w:rsid w:val="00344B02"/>
    <w:rsid w:val="00344CA2"/>
    <w:rsid w:val="00345381"/>
    <w:rsid w:val="003456A9"/>
    <w:rsid w:val="003457EA"/>
    <w:rsid w:val="003459D8"/>
    <w:rsid w:val="00345B7F"/>
    <w:rsid w:val="00345DC7"/>
    <w:rsid w:val="00346030"/>
    <w:rsid w:val="00346B95"/>
    <w:rsid w:val="00346E3B"/>
    <w:rsid w:val="00346EEF"/>
    <w:rsid w:val="00347389"/>
    <w:rsid w:val="003474B9"/>
    <w:rsid w:val="00347912"/>
    <w:rsid w:val="0035062C"/>
    <w:rsid w:val="00350AEC"/>
    <w:rsid w:val="0035117D"/>
    <w:rsid w:val="00351447"/>
    <w:rsid w:val="00351579"/>
    <w:rsid w:val="003517BA"/>
    <w:rsid w:val="003524B2"/>
    <w:rsid w:val="0035274C"/>
    <w:rsid w:val="00352A97"/>
    <w:rsid w:val="003536AE"/>
    <w:rsid w:val="00354C57"/>
    <w:rsid w:val="003553F1"/>
    <w:rsid w:val="00355DF3"/>
    <w:rsid w:val="003561C2"/>
    <w:rsid w:val="00356E24"/>
    <w:rsid w:val="0035788F"/>
    <w:rsid w:val="00357DC0"/>
    <w:rsid w:val="00357EC2"/>
    <w:rsid w:val="00360196"/>
    <w:rsid w:val="003603D1"/>
    <w:rsid w:val="00360744"/>
    <w:rsid w:val="0036075A"/>
    <w:rsid w:val="00360CC9"/>
    <w:rsid w:val="00360D28"/>
    <w:rsid w:val="00360EEF"/>
    <w:rsid w:val="003610A5"/>
    <w:rsid w:val="003610DE"/>
    <w:rsid w:val="00361718"/>
    <w:rsid w:val="00361847"/>
    <w:rsid w:val="00361C26"/>
    <w:rsid w:val="00361DDA"/>
    <w:rsid w:val="00361FA7"/>
    <w:rsid w:val="0036277D"/>
    <w:rsid w:val="003627EC"/>
    <w:rsid w:val="00362BCA"/>
    <w:rsid w:val="00362EF2"/>
    <w:rsid w:val="0036372D"/>
    <w:rsid w:val="00364EE4"/>
    <w:rsid w:val="00365133"/>
    <w:rsid w:val="0036524C"/>
    <w:rsid w:val="003662C2"/>
    <w:rsid w:val="00366434"/>
    <w:rsid w:val="0036701B"/>
    <w:rsid w:val="003671FE"/>
    <w:rsid w:val="00367593"/>
    <w:rsid w:val="00367AC8"/>
    <w:rsid w:val="00370176"/>
    <w:rsid w:val="00370662"/>
    <w:rsid w:val="00370A10"/>
    <w:rsid w:val="00370C5B"/>
    <w:rsid w:val="003710E1"/>
    <w:rsid w:val="0037238E"/>
    <w:rsid w:val="00373001"/>
    <w:rsid w:val="0037332C"/>
    <w:rsid w:val="0037497D"/>
    <w:rsid w:val="00374E31"/>
    <w:rsid w:val="003751A3"/>
    <w:rsid w:val="00376B9D"/>
    <w:rsid w:val="00376F72"/>
    <w:rsid w:val="00377A5A"/>
    <w:rsid w:val="00377F5F"/>
    <w:rsid w:val="00380251"/>
    <w:rsid w:val="00380327"/>
    <w:rsid w:val="003806A6"/>
    <w:rsid w:val="0038244F"/>
    <w:rsid w:val="0038284E"/>
    <w:rsid w:val="00383183"/>
    <w:rsid w:val="003831F4"/>
    <w:rsid w:val="0038366F"/>
    <w:rsid w:val="00383957"/>
    <w:rsid w:val="00383A26"/>
    <w:rsid w:val="00383F45"/>
    <w:rsid w:val="003850A4"/>
    <w:rsid w:val="00385431"/>
    <w:rsid w:val="0038545B"/>
    <w:rsid w:val="00385E12"/>
    <w:rsid w:val="003861B3"/>
    <w:rsid w:val="00386862"/>
    <w:rsid w:val="00386CA9"/>
    <w:rsid w:val="00386EF6"/>
    <w:rsid w:val="003875E2"/>
    <w:rsid w:val="00387FD3"/>
    <w:rsid w:val="00390359"/>
    <w:rsid w:val="003903F8"/>
    <w:rsid w:val="00390437"/>
    <w:rsid w:val="003909BC"/>
    <w:rsid w:val="00390CBD"/>
    <w:rsid w:val="00390F4A"/>
    <w:rsid w:val="003911E1"/>
    <w:rsid w:val="00391621"/>
    <w:rsid w:val="00391B88"/>
    <w:rsid w:val="00391ED1"/>
    <w:rsid w:val="00392206"/>
    <w:rsid w:val="00392F9D"/>
    <w:rsid w:val="00393216"/>
    <w:rsid w:val="003935E5"/>
    <w:rsid w:val="00393B4C"/>
    <w:rsid w:val="00393E06"/>
    <w:rsid w:val="00393FFA"/>
    <w:rsid w:val="0039471A"/>
    <w:rsid w:val="003949A6"/>
    <w:rsid w:val="00394A4F"/>
    <w:rsid w:val="00394B90"/>
    <w:rsid w:val="003957D0"/>
    <w:rsid w:val="003957DC"/>
    <w:rsid w:val="003958A9"/>
    <w:rsid w:val="00395C45"/>
    <w:rsid w:val="00395DEE"/>
    <w:rsid w:val="00395FD9"/>
    <w:rsid w:val="003960B4"/>
    <w:rsid w:val="00396805"/>
    <w:rsid w:val="00396AA7"/>
    <w:rsid w:val="00396CC2"/>
    <w:rsid w:val="003972C2"/>
    <w:rsid w:val="003973D8"/>
    <w:rsid w:val="00397726"/>
    <w:rsid w:val="00397F8C"/>
    <w:rsid w:val="003A1258"/>
    <w:rsid w:val="003A1AE5"/>
    <w:rsid w:val="003A1F6F"/>
    <w:rsid w:val="003A1F84"/>
    <w:rsid w:val="003A212C"/>
    <w:rsid w:val="003A226C"/>
    <w:rsid w:val="003A32D7"/>
    <w:rsid w:val="003A37F3"/>
    <w:rsid w:val="003A3DD1"/>
    <w:rsid w:val="003A40F5"/>
    <w:rsid w:val="003A41ED"/>
    <w:rsid w:val="003A50E9"/>
    <w:rsid w:val="003A5294"/>
    <w:rsid w:val="003A6098"/>
    <w:rsid w:val="003A60E0"/>
    <w:rsid w:val="003A630C"/>
    <w:rsid w:val="003A6939"/>
    <w:rsid w:val="003A71B8"/>
    <w:rsid w:val="003A72A7"/>
    <w:rsid w:val="003A7B21"/>
    <w:rsid w:val="003A7C60"/>
    <w:rsid w:val="003B0A61"/>
    <w:rsid w:val="003B0C83"/>
    <w:rsid w:val="003B11BC"/>
    <w:rsid w:val="003B14D2"/>
    <w:rsid w:val="003B1690"/>
    <w:rsid w:val="003B1713"/>
    <w:rsid w:val="003B1D0C"/>
    <w:rsid w:val="003B1DFB"/>
    <w:rsid w:val="003B2B3F"/>
    <w:rsid w:val="003B3407"/>
    <w:rsid w:val="003B34E6"/>
    <w:rsid w:val="003B392F"/>
    <w:rsid w:val="003B3B1F"/>
    <w:rsid w:val="003B4373"/>
    <w:rsid w:val="003B453A"/>
    <w:rsid w:val="003B49F1"/>
    <w:rsid w:val="003B613C"/>
    <w:rsid w:val="003B6553"/>
    <w:rsid w:val="003B68D3"/>
    <w:rsid w:val="003B6A11"/>
    <w:rsid w:val="003B7353"/>
    <w:rsid w:val="003B7987"/>
    <w:rsid w:val="003C0021"/>
    <w:rsid w:val="003C0236"/>
    <w:rsid w:val="003C03C4"/>
    <w:rsid w:val="003C04FF"/>
    <w:rsid w:val="003C09CD"/>
    <w:rsid w:val="003C0C2A"/>
    <w:rsid w:val="003C0D51"/>
    <w:rsid w:val="003C150D"/>
    <w:rsid w:val="003C1E6A"/>
    <w:rsid w:val="003C233E"/>
    <w:rsid w:val="003C23DB"/>
    <w:rsid w:val="003C2543"/>
    <w:rsid w:val="003C2697"/>
    <w:rsid w:val="003C2EFE"/>
    <w:rsid w:val="003C34C7"/>
    <w:rsid w:val="003C37C5"/>
    <w:rsid w:val="003C3840"/>
    <w:rsid w:val="003C3D12"/>
    <w:rsid w:val="003C3D71"/>
    <w:rsid w:val="003C4BC8"/>
    <w:rsid w:val="003C4CBF"/>
    <w:rsid w:val="003C509F"/>
    <w:rsid w:val="003C50AC"/>
    <w:rsid w:val="003C630C"/>
    <w:rsid w:val="003C7290"/>
    <w:rsid w:val="003D025A"/>
    <w:rsid w:val="003D0278"/>
    <w:rsid w:val="003D05E4"/>
    <w:rsid w:val="003D1003"/>
    <w:rsid w:val="003D1008"/>
    <w:rsid w:val="003D12B3"/>
    <w:rsid w:val="003D146D"/>
    <w:rsid w:val="003D15B3"/>
    <w:rsid w:val="003D2703"/>
    <w:rsid w:val="003D2984"/>
    <w:rsid w:val="003D2F23"/>
    <w:rsid w:val="003D3902"/>
    <w:rsid w:val="003D46CD"/>
    <w:rsid w:val="003D470F"/>
    <w:rsid w:val="003D49AA"/>
    <w:rsid w:val="003D4FE7"/>
    <w:rsid w:val="003D5C4E"/>
    <w:rsid w:val="003D65AF"/>
    <w:rsid w:val="003D6793"/>
    <w:rsid w:val="003D67F7"/>
    <w:rsid w:val="003D6A4A"/>
    <w:rsid w:val="003D6DB5"/>
    <w:rsid w:val="003D6E63"/>
    <w:rsid w:val="003D6F23"/>
    <w:rsid w:val="003D71E9"/>
    <w:rsid w:val="003D7705"/>
    <w:rsid w:val="003E0E46"/>
    <w:rsid w:val="003E1080"/>
    <w:rsid w:val="003E1D3E"/>
    <w:rsid w:val="003E27BF"/>
    <w:rsid w:val="003E30CA"/>
    <w:rsid w:val="003E3143"/>
    <w:rsid w:val="003E314B"/>
    <w:rsid w:val="003E36EB"/>
    <w:rsid w:val="003E3ABD"/>
    <w:rsid w:val="003E4D40"/>
    <w:rsid w:val="003E4DB9"/>
    <w:rsid w:val="003E4DDE"/>
    <w:rsid w:val="003E4E86"/>
    <w:rsid w:val="003E4F45"/>
    <w:rsid w:val="003E50BA"/>
    <w:rsid w:val="003E5E35"/>
    <w:rsid w:val="003E61AD"/>
    <w:rsid w:val="003E6F6C"/>
    <w:rsid w:val="003E7C28"/>
    <w:rsid w:val="003E7DFA"/>
    <w:rsid w:val="003F02AD"/>
    <w:rsid w:val="003F05AC"/>
    <w:rsid w:val="003F14A4"/>
    <w:rsid w:val="003F18FF"/>
    <w:rsid w:val="003F1BD5"/>
    <w:rsid w:val="003F1EA1"/>
    <w:rsid w:val="003F2784"/>
    <w:rsid w:val="003F2D39"/>
    <w:rsid w:val="003F2D72"/>
    <w:rsid w:val="003F31A9"/>
    <w:rsid w:val="003F3A61"/>
    <w:rsid w:val="003F3B8E"/>
    <w:rsid w:val="003F3E28"/>
    <w:rsid w:val="003F4939"/>
    <w:rsid w:val="003F4B8F"/>
    <w:rsid w:val="003F4EC7"/>
    <w:rsid w:val="003F5B4D"/>
    <w:rsid w:val="003F5BD2"/>
    <w:rsid w:val="003F5FED"/>
    <w:rsid w:val="003F61E9"/>
    <w:rsid w:val="003F62EE"/>
    <w:rsid w:val="003F62F7"/>
    <w:rsid w:val="003F6584"/>
    <w:rsid w:val="003F6AAB"/>
    <w:rsid w:val="003F7113"/>
    <w:rsid w:val="003F71A5"/>
    <w:rsid w:val="003F724D"/>
    <w:rsid w:val="00400E3F"/>
    <w:rsid w:val="00400F47"/>
    <w:rsid w:val="00401102"/>
    <w:rsid w:val="00401964"/>
    <w:rsid w:val="00401B0B"/>
    <w:rsid w:val="004024A1"/>
    <w:rsid w:val="004027E0"/>
    <w:rsid w:val="00402C46"/>
    <w:rsid w:val="00402FA7"/>
    <w:rsid w:val="004034AA"/>
    <w:rsid w:val="00403546"/>
    <w:rsid w:val="004037C9"/>
    <w:rsid w:val="004038CB"/>
    <w:rsid w:val="00403C10"/>
    <w:rsid w:val="00403FE1"/>
    <w:rsid w:val="00404458"/>
    <w:rsid w:val="00404859"/>
    <w:rsid w:val="004058A3"/>
    <w:rsid w:val="00405A79"/>
    <w:rsid w:val="00406743"/>
    <w:rsid w:val="0040692E"/>
    <w:rsid w:val="00406A2C"/>
    <w:rsid w:val="00406F04"/>
    <w:rsid w:val="0041006E"/>
    <w:rsid w:val="00410521"/>
    <w:rsid w:val="00410828"/>
    <w:rsid w:val="004109F6"/>
    <w:rsid w:val="00411187"/>
    <w:rsid w:val="00411324"/>
    <w:rsid w:val="00411F6D"/>
    <w:rsid w:val="00412300"/>
    <w:rsid w:val="00412578"/>
    <w:rsid w:val="0041266A"/>
    <w:rsid w:val="004126C7"/>
    <w:rsid w:val="004127CF"/>
    <w:rsid w:val="0041315E"/>
    <w:rsid w:val="00413BC4"/>
    <w:rsid w:val="00413C25"/>
    <w:rsid w:val="00413DB7"/>
    <w:rsid w:val="00414874"/>
    <w:rsid w:val="00414A4E"/>
    <w:rsid w:val="00414EAC"/>
    <w:rsid w:val="004157FD"/>
    <w:rsid w:val="00415949"/>
    <w:rsid w:val="00415A58"/>
    <w:rsid w:val="00415A6C"/>
    <w:rsid w:val="00416CD5"/>
    <w:rsid w:val="004170EB"/>
    <w:rsid w:val="0041745E"/>
    <w:rsid w:val="0041754A"/>
    <w:rsid w:val="004175C8"/>
    <w:rsid w:val="004176DA"/>
    <w:rsid w:val="00420019"/>
    <w:rsid w:val="004217AD"/>
    <w:rsid w:val="00421CF7"/>
    <w:rsid w:val="0042229C"/>
    <w:rsid w:val="0042251A"/>
    <w:rsid w:val="004225F5"/>
    <w:rsid w:val="004229DE"/>
    <w:rsid w:val="00423E86"/>
    <w:rsid w:val="0042403D"/>
    <w:rsid w:val="004240B6"/>
    <w:rsid w:val="00424875"/>
    <w:rsid w:val="0042495E"/>
    <w:rsid w:val="00424DB7"/>
    <w:rsid w:val="004251E1"/>
    <w:rsid w:val="004254E0"/>
    <w:rsid w:val="00427910"/>
    <w:rsid w:val="00427DCF"/>
    <w:rsid w:val="00427F7C"/>
    <w:rsid w:val="00430146"/>
    <w:rsid w:val="004301E3"/>
    <w:rsid w:val="0043043D"/>
    <w:rsid w:val="00430C93"/>
    <w:rsid w:val="00430E64"/>
    <w:rsid w:val="00431077"/>
    <w:rsid w:val="0043116F"/>
    <w:rsid w:val="0043172D"/>
    <w:rsid w:val="004326C3"/>
    <w:rsid w:val="00433604"/>
    <w:rsid w:val="00434692"/>
    <w:rsid w:val="0043493D"/>
    <w:rsid w:val="00434AAA"/>
    <w:rsid w:val="00435050"/>
    <w:rsid w:val="00435092"/>
    <w:rsid w:val="0043585E"/>
    <w:rsid w:val="004359A6"/>
    <w:rsid w:val="004359AB"/>
    <w:rsid w:val="004362FC"/>
    <w:rsid w:val="004365FE"/>
    <w:rsid w:val="004369E1"/>
    <w:rsid w:val="00436B9B"/>
    <w:rsid w:val="00437003"/>
    <w:rsid w:val="00437281"/>
    <w:rsid w:val="00437E50"/>
    <w:rsid w:val="00437EE0"/>
    <w:rsid w:val="0044004E"/>
    <w:rsid w:val="00440081"/>
    <w:rsid w:val="00440096"/>
    <w:rsid w:val="004404CF"/>
    <w:rsid w:val="0044168C"/>
    <w:rsid w:val="00441DAF"/>
    <w:rsid w:val="004421FF"/>
    <w:rsid w:val="004423A5"/>
    <w:rsid w:val="0044240A"/>
    <w:rsid w:val="00442B76"/>
    <w:rsid w:val="00443370"/>
    <w:rsid w:val="004438A8"/>
    <w:rsid w:val="00443C90"/>
    <w:rsid w:val="00443DF3"/>
    <w:rsid w:val="0044476E"/>
    <w:rsid w:val="004448C7"/>
    <w:rsid w:val="00444B8C"/>
    <w:rsid w:val="00444CA1"/>
    <w:rsid w:val="00445265"/>
    <w:rsid w:val="00445541"/>
    <w:rsid w:val="00445AD0"/>
    <w:rsid w:val="00445CE3"/>
    <w:rsid w:val="004465B5"/>
    <w:rsid w:val="004469AD"/>
    <w:rsid w:val="00446ABD"/>
    <w:rsid w:val="00447226"/>
    <w:rsid w:val="004474D3"/>
    <w:rsid w:val="004475CF"/>
    <w:rsid w:val="00447F75"/>
    <w:rsid w:val="00450233"/>
    <w:rsid w:val="00450278"/>
    <w:rsid w:val="0045033E"/>
    <w:rsid w:val="00450D7B"/>
    <w:rsid w:val="00450F7F"/>
    <w:rsid w:val="00451000"/>
    <w:rsid w:val="004511FE"/>
    <w:rsid w:val="00451F77"/>
    <w:rsid w:val="00452057"/>
    <w:rsid w:val="0045299E"/>
    <w:rsid w:val="0045320C"/>
    <w:rsid w:val="0045320F"/>
    <w:rsid w:val="00453CC4"/>
    <w:rsid w:val="00453F11"/>
    <w:rsid w:val="004540EB"/>
    <w:rsid w:val="0045410E"/>
    <w:rsid w:val="00454ED9"/>
    <w:rsid w:val="00455132"/>
    <w:rsid w:val="0045519C"/>
    <w:rsid w:val="004557B2"/>
    <w:rsid w:val="0045590C"/>
    <w:rsid w:val="004559B5"/>
    <w:rsid w:val="00455F56"/>
    <w:rsid w:val="0045614C"/>
    <w:rsid w:val="004566B6"/>
    <w:rsid w:val="00456EF1"/>
    <w:rsid w:val="00457193"/>
    <w:rsid w:val="00457266"/>
    <w:rsid w:val="00457893"/>
    <w:rsid w:val="00457B09"/>
    <w:rsid w:val="00460654"/>
    <w:rsid w:val="00460CE5"/>
    <w:rsid w:val="00460FC4"/>
    <w:rsid w:val="00461289"/>
    <w:rsid w:val="004613C9"/>
    <w:rsid w:val="00461416"/>
    <w:rsid w:val="004616D9"/>
    <w:rsid w:val="00461878"/>
    <w:rsid w:val="004619F8"/>
    <w:rsid w:val="00461B21"/>
    <w:rsid w:val="00461BAA"/>
    <w:rsid w:val="00461BD6"/>
    <w:rsid w:val="00462025"/>
    <w:rsid w:val="00462258"/>
    <w:rsid w:val="004622FA"/>
    <w:rsid w:val="00462704"/>
    <w:rsid w:val="00462989"/>
    <w:rsid w:val="00462AA8"/>
    <w:rsid w:val="0046315E"/>
    <w:rsid w:val="004632EC"/>
    <w:rsid w:val="00463812"/>
    <w:rsid w:val="004639C6"/>
    <w:rsid w:val="00463DB1"/>
    <w:rsid w:val="00464E1C"/>
    <w:rsid w:val="00465290"/>
    <w:rsid w:val="00465516"/>
    <w:rsid w:val="00465D9B"/>
    <w:rsid w:val="00466265"/>
    <w:rsid w:val="00466AA3"/>
    <w:rsid w:val="00466C65"/>
    <w:rsid w:val="004670D2"/>
    <w:rsid w:val="00467227"/>
    <w:rsid w:val="00467579"/>
    <w:rsid w:val="00467BC2"/>
    <w:rsid w:val="004706D1"/>
    <w:rsid w:val="00470E52"/>
    <w:rsid w:val="00470F36"/>
    <w:rsid w:val="004722B2"/>
    <w:rsid w:val="00472BF3"/>
    <w:rsid w:val="00472CF4"/>
    <w:rsid w:val="00472E94"/>
    <w:rsid w:val="0047305E"/>
    <w:rsid w:val="0047305F"/>
    <w:rsid w:val="00473753"/>
    <w:rsid w:val="004739E2"/>
    <w:rsid w:val="00473DBD"/>
    <w:rsid w:val="00474A13"/>
    <w:rsid w:val="00474FE1"/>
    <w:rsid w:val="00475524"/>
    <w:rsid w:val="00475C4F"/>
    <w:rsid w:val="00475D86"/>
    <w:rsid w:val="0047644B"/>
    <w:rsid w:val="00476BB0"/>
    <w:rsid w:val="00477688"/>
    <w:rsid w:val="00477EF9"/>
    <w:rsid w:val="00480128"/>
    <w:rsid w:val="00480564"/>
    <w:rsid w:val="004806AB"/>
    <w:rsid w:val="00480B08"/>
    <w:rsid w:val="00480EC6"/>
    <w:rsid w:val="00481490"/>
    <w:rsid w:val="0048182A"/>
    <w:rsid w:val="00482219"/>
    <w:rsid w:val="00482321"/>
    <w:rsid w:val="004826FD"/>
    <w:rsid w:val="00482A75"/>
    <w:rsid w:val="00482DAF"/>
    <w:rsid w:val="0048344A"/>
    <w:rsid w:val="00483ADD"/>
    <w:rsid w:val="004848C4"/>
    <w:rsid w:val="00484ACA"/>
    <w:rsid w:val="00485C0E"/>
    <w:rsid w:val="00485FF9"/>
    <w:rsid w:val="0048603B"/>
    <w:rsid w:val="00486521"/>
    <w:rsid w:val="0048682F"/>
    <w:rsid w:val="00486A7C"/>
    <w:rsid w:val="00486D3E"/>
    <w:rsid w:val="00487464"/>
    <w:rsid w:val="0048794F"/>
    <w:rsid w:val="00487E66"/>
    <w:rsid w:val="00487EAA"/>
    <w:rsid w:val="00487F4B"/>
    <w:rsid w:val="00491107"/>
    <w:rsid w:val="00491189"/>
    <w:rsid w:val="0049141B"/>
    <w:rsid w:val="00491879"/>
    <w:rsid w:val="00491AAD"/>
    <w:rsid w:val="00491FE5"/>
    <w:rsid w:val="00492719"/>
    <w:rsid w:val="00492A8F"/>
    <w:rsid w:val="00493DE2"/>
    <w:rsid w:val="00494DB1"/>
    <w:rsid w:val="004952EC"/>
    <w:rsid w:val="00495841"/>
    <w:rsid w:val="004958E2"/>
    <w:rsid w:val="00495C7F"/>
    <w:rsid w:val="00495FDD"/>
    <w:rsid w:val="00496000"/>
    <w:rsid w:val="00496514"/>
    <w:rsid w:val="0049679E"/>
    <w:rsid w:val="00496C96"/>
    <w:rsid w:val="00496D4A"/>
    <w:rsid w:val="0049732A"/>
    <w:rsid w:val="00497B8B"/>
    <w:rsid w:val="00497DB7"/>
    <w:rsid w:val="004A0269"/>
    <w:rsid w:val="004A0298"/>
    <w:rsid w:val="004A1297"/>
    <w:rsid w:val="004A1458"/>
    <w:rsid w:val="004A171D"/>
    <w:rsid w:val="004A3101"/>
    <w:rsid w:val="004A3315"/>
    <w:rsid w:val="004A390B"/>
    <w:rsid w:val="004A41E7"/>
    <w:rsid w:val="004A4E43"/>
    <w:rsid w:val="004A52A3"/>
    <w:rsid w:val="004A5596"/>
    <w:rsid w:val="004A56B0"/>
    <w:rsid w:val="004A5755"/>
    <w:rsid w:val="004A5761"/>
    <w:rsid w:val="004A5A3B"/>
    <w:rsid w:val="004A5C84"/>
    <w:rsid w:val="004A60E6"/>
    <w:rsid w:val="004A69F9"/>
    <w:rsid w:val="004A6B0A"/>
    <w:rsid w:val="004A6D86"/>
    <w:rsid w:val="004A6E9F"/>
    <w:rsid w:val="004A7D3B"/>
    <w:rsid w:val="004A7FCD"/>
    <w:rsid w:val="004B07DA"/>
    <w:rsid w:val="004B185F"/>
    <w:rsid w:val="004B1D46"/>
    <w:rsid w:val="004B27DC"/>
    <w:rsid w:val="004B2823"/>
    <w:rsid w:val="004B2C88"/>
    <w:rsid w:val="004B2D78"/>
    <w:rsid w:val="004B3849"/>
    <w:rsid w:val="004B3B46"/>
    <w:rsid w:val="004B4223"/>
    <w:rsid w:val="004B470C"/>
    <w:rsid w:val="004B4938"/>
    <w:rsid w:val="004B4E13"/>
    <w:rsid w:val="004B4F8E"/>
    <w:rsid w:val="004B5EA8"/>
    <w:rsid w:val="004B5F66"/>
    <w:rsid w:val="004B6329"/>
    <w:rsid w:val="004B6388"/>
    <w:rsid w:val="004B65DD"/>
    <w:rsid w:val="004B65F7"/>
    <w:rsid w:val="004B668B"/>
    <w:rsid w:val="004B6783"/>
    <w:rsid w:val="004B6C85"/>
    <w:rsid w:val="004C027B"/>
    <w:rsid w:val="004C02F7"/>
    <w:rsid w:val="004C04C8"/>
    <w:rsid w:val="004C08C4"/>
    <w:rsid w:val="004C097D"/>
    <w:rsid w:val="004C09B1"/>
    <w:rsid w:val="004C11C4"/>
    <w:rsid w:val="004C15FE"/>
    <w:rsid w:val="004C17CD"/>
    <w:rsid w:val="004C1874"/>
    <w:rsid w:val="004C1B9F"/>
    <w:rsid w:val="004C1D84"/>
    <w:rsid w:val="004C2709"/>
    <w:rsid w:val="004C2839"/>
    <w:rsid w:val="004C2D26"/>
    <w:rsid w:val="004C30A6"/>
    <w:rsid w:val="004C321B"/>
    <w:rsid w:val="004C40BE"/>
    <w:rsid w:val="004C5E10"/>
    <w:rsid w:val="004C67F1"/>
    <w:rsid w:val="004C6986"/>
    <w:rsid w:val="004C71D9"/>
    <w:rsid w:val="004C7269"/>
    <w:rsid w:val="004C7655"/>
    <w:rsid w:val="004C7909"/>
    <w:rsid w:val="004D04F9"/>
    <w:rsid w:val="004D0D36"/>
    <w:rsid w:val="004D0DA5"/>
    <w:rsid w:val="004D113C"/>
    <w:rsid w:val="004D15BB"/>
    <w:rsid w:val="004D1738"/>
    <w:rsid w:val="004D1853"/>
    <w:rsid w:val="004D1C4F"/>
    <w:rsid w:val="004D2218"/>
    <w:rsid w:val="004D2715"/>
    <w:rsid w:val="004D2793"/>
    <w:rsid w:val="004D2C2E"/>
    <w:rsid w:val="004D2E4E"/>
    <w:rsid w:val="004D34E9"/>
    <w:rsid w:val="004D359B"/>
    <w:rsid w:val="004D3885"/>
    <w:rsid w:val="004D3CFA"/>
    <w:rsid w:val="004D3DB1"/>
    <w:rsid w:val="004D48C0"/>
    <w:rsid w:val="004D49B0"/>
    <w:rsid w:val="004D4A12"/>
    <w:rsid w:val="004D51FA"/>
    <w:rsid w:val="004D5A25"/>
    <w:rsid w:val="004D5C30"/>
    <w:rsid w:val="004D6257"/>
    <w:rsid w:val="004D651F"/>
    <w:rsid w:val="004D6B9D"/>
    <w:rsid w:val="004D6DF4"/>
    <w:rsid w:val="004D71B1"/>
    <w:rsid w:val="004D7212"/>
    <w:rsid w:val="004D7DC5"/>
    <w:rsid w:val="004D7F72"/>
    <w:rsid w:val="004E1422"/>
    <w:rsid w:val="004E156D"/>
    <w:rsid w:val="004E1AE9"/>
    <w:rsid w:val="004E1B13"/>
    <w:rsid w:val="004E1B61"/>
    <w:rsid w:val="004E1D0E"/>
    <w:rsid w:val="004E24F2"/>
    <w:rsid w:val="004E2560"/>
    <w:rsid w:val="004E2B29"/>
    <w:rsid w:val="004E34A7"/>
    <w:rsid w:val="004E36FA"/>
    <w:rsid w:val="004E42DA"/>
    <w:rsid w:val="004E43C0"/>
    <w:rsid w:val="004E480B"/>
    <w:rsid w:val="004E4963"/>
    <w:rsid w:val="004E4AC8"/>
    <w:rsid w:val="004E568D"/>
    <w:rsid w:val="004E56FF"/>
    <w:rsid w:val="004E6B30"/>
    <w:rsid w:val="004E6EEA"/>
    <w:rsid w:val="004E70D7"/>
    <w:rsid w:val="004E70FF"/>
    <w:rsid w:val="004E7147"/>
    <w:rsid w:val="004E7A55"/>
    <w:rsid w:val="004E7E6E"/>
    <w:rsid w:val="004F01C1"/>
    <w:rsid w:val="004F0534"/>
    <w:rsid w:val="004F097B"/>
    <w:rsid w:val="004F0F7E"/>
    <w:rsid w:val="004F1DAA"/>
    <w:rsid w:val="004F1F9E"/>
    <w:rsid w:val="004F23BF"/>
    <w:rsid w:val="004F34D7"/>
    <w:rsid w:val="004F3C67"/>
    <w:rsid w:val="004F4376"/>
    <w:rsid w:val="004F4B6E"/>
    <w:rsid w:val="004F4CAF"/>
    <w:rsid w:val="004F4E61"/>
    <w:rsid w:val="004F53A4"/>
    <w:rsid w:val="004F58B9"/>
    <w:rsid w:val="004F611D"/>
    <w:rsid w:val="004F7A9D"/>
    <w:rsid w:val="004F7AA2"/>
    <w:rsid w:val="0050067F"/>
    <w:rsid w:val="005007BA"/>
    <w:rsid w:val="00500A5A"/>
    <w:rsid w:val="00501A2E"/>
    <w:rsid w:val="00501E3F"/>
    <w:rsid w:val="005031FD"/>
    <w:rsid w:val="005032EE"/>
    <w:rsid w:val="0050344F"/>
    <w:rsid w:val="00503856"/>
    <w:rsid w:val="00503897"/>
    <w:rsid w:val="00503D1B"/>
    <w:rsid w:val="00504127"/>
    <w:rsid w:val="00504944"/>
    <w:rsid w:val="00504C9C"/>
    <w:rsid w:val="00504E13"/>
    <w:rsid w:val="00504E3D"/>
    <w:rsid w:val="005050D2"/>
    <w:rsid w:val="00505E1D"/>
    <w:rsid w:val="0050620C"/>
    <w:rsid w:val="00506438"/>
    <w:rsid w:val="00506DE2"/>
    <w:rsid w:val="005071E8"/>
    <w:rsid w:val="005072C6"/>
    <w:rsid w:val="0050733D"/>
    <w:rsid w:val="00510418"/>
    <w:rsid w:val="0051081A"/>
    <w:rsid w:val="00511079"/>
    <w:rsid w:val="00511401"/>
    <w:rsid w:val="0051212A"/>
    <w:rsid w:val="00512171"/>
    <w:rsid w:val="005128BA"/>
    <w:rsid w:val="005128F9"/>
    <w:rsid w:val="00512B56"/>
    <w:rsid w:val="00512DBD"/>
    <w:rsid w:val="00513464"/>
    <w:rsid w:val="005135AC"/>
    <w:rsid w:val="005141F5"/>
    <w:rsid w:val="00514204"/>
    <w:rsid w:val="00514952"/>
    <w:rsid w:val="00514CE5"/>
    <w:rsid w:val="00515107"/>
    <w:rsid w:val="0051567E"/>
    <w:rsid w:val="0051587E"/>
    <w:rsid w:val="00515942"/>
    <w:rsid w:val="00515C92"/>
    <w:rsid w:val="005161BC"/>
    <w:rsid w:val="00517516"/>
    <w:rsid w:val="005176BB"/>
    <w:rsid w:val="0051787B"/>
    <w:rsid w:val="00517DB7"/>
    <w:rsid w:val="00517F48"/>
    <w:rsid w:val="00517FF9"/>
    <w:rsid w:val="00520421"/>
    <w:rsid w:val="005204F9"/>
    <w:rsid w:val="00520511"/>
    <w:rsid w:val="00520B75"/>
    <w:rsid w:val="00520BA7"/>
    <w:rsid w:val="005216F7"/>
    <w:rsid w:val="00521740"/>
    <w:rsid w:val="00522087"/>
    <w:rsid w:val="00522EFD"/>
    <w:rsid w:val="0052321A"/>
    <w:rsid w:val="00523304"/>
    <w:rsid w:val="005233A9"/>
    <w:rsid w:val="00523BD0"/>
    <w:rsid w:val="005244A0"/>
    <w:rsid w:val="00524755"/>
    <w:rsid w:val="005247C7"/>
    <w:rsid w:val="00525A77"/>
    <w:rsid w:val="00526023"/>
    <w:rsid w:val="00526B00"/>
    <w:rsid w:val="00526B1B"/>
    <w:rsid w:val="005273FD"/>
    <w:rsid w:val="00530B54"/>
    <w:rsid w:val="00531626"/>
    <w:rsid w:val="00531A27"/>
    <w:rsid w:val="00531A39"/>
    <w:rsid w:val="00531DDA"/>
    <w:rsid w:val="00532021"/>
    <w:rsid w:val="00532072"/>
    <w:rsid w:val="005320C1"/>
    <w:rsid w:val="005321B7"/>
    <w:rsid w:val="005325D3"/>
    <w:rsid w:val="005329DA"/>
    <w:rsid w:val="00532B5F"/>
    <w:rsid w:val="00532CAF"/>
    <w:rsid w:val="00533B27"/>
    <w:rsid w:val="00533BB2"/>
    <w:rsid w:val="005342FA"/>
    <w:rsid w:val="005347A4"/>
    <w:rsid w:val="0053490E"/>
    <w:rsid w:val="00534DC3"/>
    <w:rsid w:val="00535322"/>
    <w:rsid w:val="005362DD"/>
    <w:rsid w:val="00536437"/>
    <w:rsid w:val="0053675A"/>
    <w:rsid w:val="00536B7E"/>
    <w:rsid w:val="005371D3"/>
    <w:rsid w:val="005371E2"/>
    <w:rsid w:val="00537452"/>
    <w:rsid w:val="00537D7F"/>
    <w:rsid w:val="00540940"/>
    <w:rsid w:val="00540A9B"/>
    <w:rsid w:val="00540E9E"/>
    <w:rsid w:val="00540FC4"/>
    <w:rsid w:val="00541110"/>
    <w:rsid w:val="005411BE"/>
    <w:rsid w:val="00541D46"/>
    <w:rsid w:val="0054208E"/>
    <w:rsid w:val="00542699"/>
    <w:rsid w:val="005428D2"/>
    <w:rsid w:val="00542961"/>
    <w:rsid w:val="00542A4A"/>
    <w:rsid w:val="00542B03"/>
    <w:rsid w:val="00542BDB"/>
    <w:rsid w:val="00543095"/>
    <w:rsid w:val="0054346E"/>
    <w:rsid w:val="00543670"/>
    <w:rsid w:val="00543F9D"/>
    <w:rsid w:val="00544043"/>
    <w:rsid w:val="005442F2"/>
    <w:rsid w:val="00544DDF"/>
    <w:rsid w:val="00544F27"/>
    <w:rsid w:val="00545219"/>
    <w:rsid w:val="0054571A"/>
    <w:rsid w:val="00545C4A"/>
    <w:rsid w:val="0054646E"/>
    <w:rsid w:val="005467C4"/>
    <w:rsid w:val="0054769A"/>
    <w:rsid w:val="005476CA"/>
    <w:rsid w:val="00547844"/>
    <w:rsid w:val="00547A53"/>
    <w:rsid w:val="00547AAE"/>
    <w:rsid w:val="00547F30"/>
    <w:rsid w:val="005503FC"/>
    <w:rsid w:val="00550730"/>
    <w:rsid w:val="005510F0"/>
    <w:rsid w:val="005511DC"/>
    <w:rsid w:val="0055143E"/>
    <w:rsid w:val="005528B0"/>
    <w:rsid w:val="00552935"/>
    <w:rsid w:val="00552BDC"/>
    <w:rsid w:val="0055345B"/>
    <w:rsid w:val="0055379E"/>
    <w:rsid w:val="00554073"/>
    <w:rsid w:val="0055463B"/>
    <w:rsid w:val="00554696"/>
    <w:rsid w:val="00554AB1"/>
    <w:rsid w:val="00554F9F"/>
    <w:rsid w:val="00555007"/>
    <w:rsid w:val="00555421"/>
    <w:rsid w:val="00556258"/>
    <w:rsid w:val="005564C1"/>
    <w:rsid w:val="00556739"/>
    <w:rsid w:val="0055729A"/>
    <w:rsid w:val="00557884"/>
    <w:rsid w:val="00560117"/>
    <w:rsid w:val="00560DE8"/>
    <w:rsid w:val="0056127B"/>
    <w:rsid w:val="005613D2"/>
    <w:rsid w:val="005614F6"/>
    <w:rsid w:val="0056150C"/>
    <w:rsid w:val="00561BEC"/>
    <w:rsid w:val="00561C0A"/>
    <w:rsid w:val="005623DA"/>
    <w:rsid w:val="00562D77"/>
    <w:rsid w:val="0056359E"/>
    <w:rsid w:val="005635B7"/>
    <w:rsid w:val="00564480"/>
    <w:rsid w:val="00564FD8"/>
    <w:rsid w:val="005650E1"/>
    <w:rsid w:val="00565641"/>
    <w:rsid w:val="00566413"/>
    <w:rsid w:val="00566443"/>
    <w:rsid w:val="00567332"/>
    <w:rsid w:val="00567A90"/>
    <w:rsid w:val="00567BE4"/>
    <w:rsid w:val="005706D3"/>
    <w:rsid w:val="0057116B"/>
    <w:rsid w:val="00571256"/>
    <w:rsid w:val="00571574"/>
    <w:rsid w:val="00571C25"/>
    <w:rsid w:val="00571D36"/>
    <w:rsid w:val="00572424"/>
    <w:rsid w:val="0057259A"/>
    <w:rsid w:val="005725D7"/>
    <w:rsid w:val="005738F3"/>
    <w:rsid w:val="00573F21"/>
    <w:rsid w:val="00574FD5"/>
    <w:rsid w:val="00575617"/>
    <w:rsid w:val="00575BCF"/>
    <w:rsid w:val="00575C2A"/>
    <w:rsid w:val="00575D09"/>
    <w:rsid w:val="00576305"/>
    <w:rsid w:val="005763C4"/>
    <w:rsid w:val="005763D3"/>
    <w:rsid w:val="00576400"/>
    <w:rsid w:val="0057660C"/>
    <w:rsid w:val="005766B6"/>
    <w:rsid w:val="00576AB0"/>
    <w:rsid w:val="00576C79"/>
    <w:rsid w:val="00576F2B"/>
    <w:rsid w:val="00577374"/>
    <w:rsid w:val="00580720"/>
    <w:rsid w:val="00581B6D"/>
    <w:rsid w:val="00581EE6"/>
    <w:rsid w:val="00582323"/>
    <w:rsid w:val="00582363"/>
    <w:rsid w:val="005827B1"/>
    <w:rsid w:val="005827EC"/>
    <w:rsid w:val="00583001"/>
    <w:rsid w:val="0058361C"/>
    <w:rsid w:val="00583867"/>
    <w:rsid w:val="00583F0E"/>
    <w:rsid w:val="005841A2"/>
    <w:rsid w:val="00584DEF"/>
    <w:rsid w:val="005853A0"/>
    <w:rsid w:val="0058554F"/>
    <w:rsid w:val="0058556C"/>
    <w:rsid w:val="005855D4"/>
    <w:rsid w:val="005855DF"/>
    <w:rsid w:val="00585840"/>
    <w:rsid w:val="00586366"/>
    <w:rsid w:val="005865B2"/>
    <w:rsid w:val="00586AA8"/>
    <w:rsid w:val="00586CB7"/>
    <w:rsid w:val="00586D69"/>
    <w:rsid w:val="00586E80"/>
    <w:rsid w:val="00587428"/>
    <w:rsid w:val="00587A11"/>
    <w:rsid w:val="00587AA5"/>
    <w:rsid w:val="00587DFB"/>
    <w:rsid w:val="00590EBE"/>
    <w:rsid w:val="00590EDD"/>
    <w:rsid w:val="005919E5"/>
    <w:rsid w:val="00591E25"/>
    <w:rsid w:val="00591FB6"/>
    <w:rsid w:val="00592DF2"/>
    <w:rsid w:val="005937B9"/>
    <w:rsid w:val="0059411E"/>
    <w:rsid w:val="005945B2"/>
    <w:rsid w:val="00594EDF"/>
    <w:rsid w:val="00595B83"/>
    <w:rsid w:val="00595BDC"/>
    <w:rsid w:val="0059625B"/>
    <w:rsid w:val="00596320"/>
    <w:rsid w:val="00596837"/>
    <w:rsid w:val="005970DB"/>
    <w:rsid w:val="0059779C"/>
    <w:rsid w:val="00597800"/>
    <w:rsid w:val="00597CA2"/>
    <w:rsid w:val="005A04F9"/>
    <w:rsid w:val="005A0997"/>
    <w:rsid w:val="005A09DC"/>
    <w:rsid w:val="005A0B83"/>
    <w:rsid w:val="005A12BE"/>
    <w:rsid w:val="005A1845"/>
    <w:rsid w:val="005A26CB"/>
    <w:rsid w:val="005A27E6"/>
    <w:rsid w:val="005A2A65"/>
    <w:rsid w:val="005A2E3E"/>
    <w:rsid w:val="005A2F2C"/>
    <w:rsid w:val="005A3F3A"/>
    <w:rsid w:val="005A3F95"/>
    <w:rsid w:val="005A4127"/>
    <w:rsid w:val="005A475A"/>
    <w:rsid w:val="005A5466"/>
    <w:rsid w:val="005A62A2"/>
    <w:rsid w:val="005A64B6"/>
    <w:rsid w:val="005A6569"/>
    <w:rsid w:val="005A667C"/>
    <w:rsid w:val="005A6A0A"/>
    <w:rsid w:val="005A71C4"/>
    <w:rsid w:val="005A7495"/>
    <w:rsid w:val="005A76C6"/>
    <w:rsid w:val="005A7923"/>
    <w:rsid w:val="005A7D34"/>
    <w:rsid w:val="005A7FF6"/>
    <w:rsid w:val="005B00F3"/>
    <w:rsid w:val="005B0345"/>
    <w:rsid w:val="005B0605"/>
    <w:rsid w:val="005B09C3"/>
    <w:rsid w:val="005B0E3F"/>
    <w:rsid w:val="005B1213"/>
    <w:rsid w:val="005B19B1"/>
    <w:rsid w:val="005B1D55"/>
    <w:rsid w:val="005B26CE"/>
    <w:rsid w:val="005B3FF0"/>
    <w:rsid w:val="005B4393"/>
    <w:rsid w:val="005B47E5"/>
    <w:rsid w:val="005B495D"/>
    <w:rsid w:val="005B4CC8"/>
    <w:rsid w:val="005B4E95"/>
    <w:rsid w:val="005B4F64"/>
    <w:rsid w:val="005B5118"/>
    <w:rsid w:val="005B5136"/>
    <w:rsid w:val="005B5812"/>
    <w:rsid w:val="005B585C"/>
    <w:rsid w:val="005B5B12"/>
    <w:rsid w:val="005B5CB4"/>
    <w:rsid w:val="005B61E9"/>
    <w:rsid w:val="005B64A8"/>
    <w:rsid w:val="005B6E93"/>
    <w:rsid w:val="005B70A4"/>
    <w:rsid w:val="005B7B9C"/>
    <w:rsid w:val="005C06D1"/>
    <w:rsid w:val="005C0AC9"/>
    <w:rsid w:val="005C0E88"/>
    <w:rsid w:val="005C1152"/>
    <w:rsid w:val="005C1356"/>
    <w:rsid w:val="005C1578"/>
    <w:rsid w:val="005C1697"/>
    <w:rsid w:val="005C1A9B"/>
    <w:rsid w:val="005C1C79"/>
    <w:rsid w:val="005C1DA2"/>
    <w:rsid w:val="005C225F"/>
    <w:rsid w:val="005C2364"/>
    <w:rsid w:val="005C26D1"/>
    <w:rsid w:val="005C3646"/>
    <w:rsid w:val="005C3A0E"/>
    <w:rsid w:val="005C3AC5"/>
    <w:rsid w:val="005C3CAB"/>
    <w:rsid w:val="005C4476"/>
    <w:rsid w:val="005C4BCD"/>
    <w:rsid w:val="005C57D1"/>
    <w:rsid w:val="005C5858"/>
    <w:rsid w:val="005C5BCB"/>
    <w:rsid w:val="005C5F03"/>
    <w:rsid w:val="005C6566"/>
    <w:rsid w:val="005C761D"/>
    <w:rsid w:val="005C764D"/>
    <w:rsid w:val="005C78DF"/>
    <w:rsid w:val="005C7D6C"/>
    <w:rsid w:val="005D0258"/>
    <w:rsid w:val="005D1663"/>
    <w:rsid w:val="005D1BCA"/>
    <w:rsid w:val="005D2398"/>
    <w:rsid w:val="005D261A"/>
    <w:rsid w:val="005D362A"/>
    <w:rsid w:val="005D3ED3"/>
    <w:rsid w:val="005D3F7E"/>
    <w:rsid w:val="005D4271"/>
    <w:rsid w:val="005D443B"/>
    <w:rsid w:val="005D4DAE"/>
    <w:rsid w:val="005D570F"/>
    <w:rsid w:val="005D5C9B"/>
    <w:rsid w:val="005D5CC2"/>
    <w:rsid w:val="005D5DEE"/>
    <w:rsid w:val="005D5F61"/>
    <w:rsid w:val="005D62B7"/>
    <w:rsid w:val="005D6B49"/>
    <w:rsid w:val="005D6D85"/>
    <w:rsid w:val="005D74D5"/>
    <w:rsid w:val="005E092B"/>
    <w:rsid w:val="005E0AF9"/>
    <w:rsid w:val="005E0F72"/>
    <w:rsid w:val="005E10E3"/>
    <w:rsid w:val="005E15EB"/>
    <w:rsid w:val="005E1683"/>
    <w:rsid w:val="005E1A50"/>
    <w:rsid w:val="005E2296"/>
    <w:rsid w:val="005E2420"/>
    <w:rsid w:val="005E2A58"/>
    <w:rsid w:val="005E2E27"/>
    <w:rsid w:val="005E3102"/>
    <w:rsid w:val="005E34C3"/>
    <w:rsid w:val="005E35A5"/>
    <w:rsid w:val="005E41D2"/>
    <w:rsid w:val="005E5210"/>
    <w:rsid w:val="005E52D4"/>
    <w:rsid w:val="005E542B"/>
    <w:rsid w:val="005E5656"/>
    <w:rsid w:val="005E6863"/>
    <w:rsid w:val="005E6A86"/>
    <w:rsid w:val="005E6E6D"/>
    <w:rsid w:val="005E72C0"/>
    <w:rsid w:val="005E7828"/>
    <w:rsid w:val="005E7E0A"/>
    <w:rsid w:val="005F059B"/>
    <w:rsid w:val="005F05C4"/>
    <w:rsid w:val="005F086C"/>
    <w:rsid w:val="005F08AD"/>
    <w:rsid w:val="005F0AD7"/>
    <w:rsid w:val="005F0D5D"/>
    <w:rsid w:val="005F0FD5"/>
    <w:rsid w:val="005F1072"/>
    <w:rsid w:val="005F16E2"/>
    <w:rsid w:val="005F1EBE"/>
    <w:rsid w:val="005F202C"/>
    <w:rsid w:val="005F208C"/>
    <w:rsid w:val="005F28C6"/>
    <w:rsid w:val="005F28D8"/>
    <w:rsid w:val="005F2C80"/>
    <w:rsid w:val="005F2DC8"/>
    <w:rsid w:val="005F3232"/>
    <w:rsid w:val="005F32C6"/>
    <w:rsid w:val="005F337A"/>
    <w:rsid w:val="005F34EF"/>
    <w:rsid w:val="005F36C3"/>
    <w:rsid w:val="005F4446"/>
    <w:rsid w:val="005F4A71"/>
    <w:rsid w:val="005F4AF3"/>
    <w:rsid w:val="005F5CB3"/>
    <w:rsid w:val="005F5FD1"/>
    <w:rsid w:val="005F6175"/>
    <w:rsid w:val="005F638A"/>
    <w:rsid w:val="005F6878"/>
    <w:rsid w:val="005F6897"/>
    <w:rsid w:val="005F6A69"/>
    <w:rsid w:val="005F750B"/>
    <w:rsid w:val="005F7E6B"/>
    <w:rsid w:val="00601C07"/>
    <w:rsid w:val="00601F74"/>
    <w:rsid w:val="006023CD"/>
    <w:rsid w:val="00602B1A"/>
    <w:rsid w:val="00602CBC"/>
    <w:rsid w:val="0060375F"/>
    <w:rsid w:val="00603B19"/>
    <w:rsid w:val="00604DAD"/>
    <w:rsid w:val="00605163"/>
    <w:rsid w:val="00605357"/>
    <w:rsid w:val="00605395"/>
    <w:rsid w:val="006053C9"/>
    <w:rsid w:val="0060626A"/>
    <w:rsid w:val="006068BE"/>
    <w:rsid w:val="00606A8B"/>
    <w:rsid w:val="00607107"/>
    <w:rsid w:val="00607635"/>
    <w:rsid w:val="00607796"/>
    <w:rsid w:val="00610EC3"/>
    <w:rsid w:val="0061171D"/>
    <w:rsid w:val="00611AF8"/>
    <w:rsid w:val="006121AC"/>
    <w:rsid w:val="006125A9"/>
    <w:rsid w:val="00612D59"/>
    <w:rsid w:val="00612D90"/>
    <w:rsid w:val="00613B87"/>
    <w:rsid w:val="0061414D"/>
    <w:rsid w:val="006148BD"/>
    <w:rsid w:val="00614C92"/>
    <w:rsid w:val="00615166"/>
    <w:rsid w:val="0061555C"/>
    <w:rsid w:val="006155B0"/>
    <w:rsid w:val="00615CC5"/>
    <w:rsid w:val="00616076"/>
    <w:rsid w:val="0061658C"/>
    <w:rsid w:val="00616D97"/>
    <w:rsid w:val="0062003B"/>
    <w:rsid w:val="0062085F"/>
    <w:rsid w:val="00620D4D"/>
    <w:rsid w:val="00620FA6"/>
    <w:rsid w:val="00621057"/>
    <w:rsid w:val="00621990"/>
    <w:rsid w:val="00621AE6"/>
    <w:rsid w:val="0062221E"/>
    <w:rsid w:val="00622461"/>
    <w:rsid w:val="00622523"/>
    <w:rsid w:val="00622BD0"/>
    <w:rsid w:val="00623B0F"/>
    <w:rsid w:val="00623E0A"/>
    <w:rsid w:val="00623F58"/>
    <w:rsid w:val="006249BC"/>
    <w:rsid w:val="00624F09"/>
    <w:rsid w:val="00625464"/>
    <w:rsid w:val="0062595B"/>
    <w:rsid w:val="00626322"/>
    <w:rsid w:val="00626389"/>
    <w:rsid w:val="006264CF"/>
    <w:rsid w:val="00626D9A"/>
    <w:rsid w:val="00627316"/>
    <w:rsid w:val="00627636"/>
    <w:rsid w:val="00627BC7"/>
    <w:rsid w:val="00630081"/>
    <w:rsid w:val="00630A73"/>
    <w:rsid w:val="00630E11"/>
    <w:rsid w:val="00630F55"/>
    <w:rsid w:val="006319DA"/>
    <w:rsid w:val="006322F6"/>
    <w:rsid w:val="006323F0"/>
    <w:rsid w:val="00632700"/>
    <w:rsid w:val="0063302F"/>
    <w:rsid w:val="006336FB"/>
    <w:rsid w:val="006341B0"/>
    <w:rsid w:val="0063460B"/>
    <w:rsid w:val="006346AF"/>
    <w:rsid w:val="0063567F"/>
    <w:rsid w:val="00636196"/>
    <w:rsid w:val="006364B6"/>
    <w:rsid w:val="006369EB"/>
    <w:rsid w:val="00636ECB"/>
    <w:rsid w:val="0063720B"/>
    <w:rsid w:val="00637A34"/>
    <w:rsid w:val="00637C4F"/>
    <w:rsid w:val="00640252"/>
    <w:rsid w:val="00640688"/>
    <w:rsid w:val="00640766"/>
    <w:rsid w:val="006408EB"/>
    <w:rsid w:val="006411CA"/>
    <w:rsid w:val="0064123A"/>
    <w:rsid w:val="00642010"/>
    <w:rsid w:val="00642379"/>
    <w:rsid w:val="00642884"/>
    <w:rsid w:val="00642A72"/>
    <w:rsid w:val="00643304"/>
    <w:rsid w:val="006441CE"/>
    <w:rsid w:val="006447F4"/>
    <w:rsid w:val="00644860"/>
    <w:rsid w:val="006448C9"/>
    <w:rsid w:val="00644CA9"/>
    <w:rsid w:val="00644D1B"/>
    <w:rsid w:val="0064555F"/>
    <w:rsid w:val="0064563E"/>
    <w:rsid w:val="00645A37"/>
    <w:rsid w:val="006463F2"/>
    <w:rsid w:val="00647CCC"/>
    <w:rsid w:val="00650491"/>
    <w:rsid w:val="00650539"/>
    <w:rsid w:val="00650B07"/>
    <w:rsid w:val="00650D61"/>
    <w:rsid w:val="00650F07"/>
    <w:rsid w:val="00650F1E"/>
    <w:rsid w:val="006514E7"/>
    <w:rsid w:val="00652C05"/>
    <w:rsid w:val="00652E13"/>
    <w:rsid w:val="00653226"/>
    <w:rsid w:val="00653330"/>
    <w:rsid w:val="00653473"/>
    <w:rsid w:val="006534A6"/>
    <w:rsid w:val="00653D98"/>
    <w:rsid w:val="006546AB"/>
    <w:rsid w:val="00654FBB"/>
    <w:rsid w:val="00655724"/>
    <w:rsid w:val="006557B8"/>
    <w:rsid w:val="00655BED"/>
    <w:rsid w:val="006565CB"/>
    <w:rsid w:val="00656BDB"/>
    <w:rsid w:val="006574B1"/>
    <w:rsid w:val="00657591"/>
    <w:rsid w:val="00657876"/>
    <w:rsid w:val="0065795E"/>
    <w:rsid w:val="00660812"/>
    <w:rsid w:val="00660997"/>
    <w:rsid w:val="00660C4D"/>
    <w:rsid w:val="0066156C"/>
    <w:rsid w:val="00661656"/>
    <w:rsid w:val="00661C43"/>
    <w:rsid w:val="00661D49"/>
    <w:rsid w:val="0066239A"/>
    <w:rsid w:val="006626FB"/>
    <w:rsid w:val="00662781"/>
    <w:rsid w:val="006630FC"/>
    <w:rsid w:val="0066340B"/>
    <w:rsid w:val="00663CC6"/>
    <w:rsid w:val="00663EB5"/>
    <w:rsid w:val="006640A2"/>
    <w:rsid w:val="006641C4"/>
    <w:rsid w:val="006641E6"/>
    <w:rsid w:val="006646D7"/>
    <w:rsid w:val="006648F9"/>
    <w:rsid w:val="006649AC"/>
    <w:rsid w:val="00664A9E"/>
    <w:rsid w:val="006655CC"/>
    <w:rsid w:val="00665666"/>
    <w:rsid w:val="0066585B"/>
    <w:rsid w:val="00665F6E"/>
    <w:rsid w:val="006662D5"/>
    <w:rsid w:val="0066638D"/>
    <w:rsid w:val="00666455"/>
    <w:rsid w:val="00666505"/>
    <w:rsid w:val="0066691E"/>
    <w:rsid w:val="00666D5C"/>
    <w:rsid w:val="00666D5D"/>
    <w:rsid w:val="006675D2"/>
    <w:rsid w:val="006677BF"/>
    <w:rsid w:val="00667ED9"/>
    <w:rsid w:val="0067032A"/>
    <w:rsid w:val="00670A29"/>
    <w:rsid w:val="00670A4D"/>
    <w:rsid w:val="006713EC"/>
    <w:rsid w:val="00671DC2"/>
    <w:rsid w:val="006720D5"/>
    <w:rsid w:val="006723BE"/>
    <w:rsid w:val="00672614"/>
    <w:rsid w:val="00672DD1"/>
    <w:rsid w:val="006731D5"/>
    <w:rsid w:val="0067376C"/>
    <w:rsid w:val="00673E70"/>
    <w:rsid w:val="00673F55"/>
    <w:rsid w:val="0067402C"/>
    <w:rsid w:val="006749EE"/>
    <w:rsid w:val="00674C7D"/>
    <w:rsid w:val="00674E15"/>
    <w:rsid w:val="006752AD"/>
    <w:rsid w:val="0067605B"/>
    <w:rsid w:val="00676C23"/>
    <w:rsid w:val="00676D49"/>
    <w:rsid w:val="0067715C"/>
    <w:rsid w:val="006776D3"/>
    <w:rsid w:val="00677E5E"/>
    <w:rsid w:val="006803C1"/>
    <w:rsid w:val="00680A7B"/>
    <w:rsid w:val="006827AE"/>
    <w:rsid w:val="006827D6"/>
    <w:rsid w:val="00683584"/>
    <w:rsid w:val="006836E2"/>
    <w:rsid w:val="00683C68"/>
    <w:rsid w:val="00683FD3"/>
    <w:rsid w:val="006842E3"/>
    <w:rsid w:val="0068441B"/>
    <w:rsid w:val="00684599"/>
    <w:rsid w:val="00684703"/>
    <w:rsid w:val="00684B59"/>
    <w:rsid w:val="00685099"/>
    <w:rsid w:val="00685210"/>
    <w:rsid w:val="006854A7"/>
    <w:rsid w:val="006856FE"/>
    <w:rsid w:val="00685853"/>
    <w:rsid w:val="0068723B"/>
    <w:rsid w:val="0068733F"/>
    <w:rsid w:val="00687B07"/>
    <w:rsid w:val="00687DF0"/>
    <w:rsid w:val="006910B1"/>
    <w:rsid w:val="006914E6"/>
    <w:rsid w:val="006914FE"/>
    <w:rsid w:val="00691826"/>
    <w:rsid w:val="0069223E"/>
    <w:rsid w:val="006924F6"/>
    <w:rsid w:val="006929B8"/>
    <w:rsid w:val="00692A35"/>
    <w:rsid w:val="00692A64"/>
    <w:rsid w:val="00692B0F"/>
    <w:rsid w:val="00692CE0"/>
    <w:rsid w:val="00693665"/>
    <w:rsid w:val="00693898"/>
    <w:rsid w:val="00693EFB"/>
    <w:rsid w:val="00693F67"/>
    <w:rsid w:val="006945C6"/>
    <w:rsid w:val="006949A4"/>
    <w:rsid w:val="00694C06"/>
    <w:rsid w:val="00694E5C"/>
    <w:rsid w:val="00694E85"/>
    <w:rsid w:val="006950F9"/>
    <w:rsid w:val="00695105"/>
    <w:rsid w:val="006951CF"/>
    <w:rsid w:val="00695A53"/>
    <w:rsid w:val="00695E2C"/>
    <w:rsid w:val="006965F5"/>
    <w:rsid w:val="00696680"/>
    <w:rsid w:val="00696909"/>
    <w:rsid w:val="006973D4"/>
    <w:rsid w:val="006976CA"/>
    <w:rsid w:val="006A08E0"/>
    <w:rsid w:val="006A0F8B"/>
    <w:rsid w:val="006A0FE2"/>
    <w:rsid w:val="006A106B"/>
    <w:rsid w:val="006A19D0"/>
    <w:rsid w:val="006A2128"/>
    <w:rsid w:val="006A22E4"/>
    <w:rsid w:val="006A2CF0"/>
    <w:rsid w:val="006A31DF"/>
    <w:rsid w:val="006A36E2"/>
    <w:rsid w:val="006A4516"/>
    <w:rsid w:val="006A466A"/>
    <w:rsid w:val="006A46BC"/>
    <w:rsid w:val="006A46EC"/>
    <w:rsid w:val="006A4CE6"/>
    <w:rsid w:val="006A4D6A"/>
    <w:rsid w:val="006A51A4"/>
    <w:rsid w:val="006A51AD"/>
    <w:rsid w:val="006A55FC"/>
    <w:rsid w:val="006A561C"/>
    <w:rsid w:val="006A5C7A"/>
    <w:rsid w:val="006A5EF1"/>
    <w:rsid w:val="006A6074"/>
    <w:rsid w:val="006A687E"/>
    <w:rsid w:val="006A6B6B"/>
    <w:rsid w:val="006A6E00"/>
    <w:rsid w:val="006A736C"/>
    <w:rsid w:val="006A790D"/>
    <w:rsid w:val="006A7AD5"/>
    <w:rsid w:val="006A7AE5"/>
    <w:rsid w:val="006A7E32"/>
    <w:rsid w:val="006B007D"/>
    <w:rsid w:val="006B052E"/>
    <w:rsid w:val="006B0873"/>
    <w:rsid w:val="006B158C"/>
    <w:rsid w:val="006B159A"/>
    <w:rsid w:val="006B1A57"/>
    <w:rsid w:val="006B1F04"/>
    <w:rsid w:val="006B1FAD"/>
    <w:rsid w:val="006B262B"/>
    <w:rsid w:val="006B2BD9"/>
    <w:rsid w:val="006B3958"/>
    <w:rsid w:val="006B3A2C"/>
    <w:rsid w:val="006B3AF4"/>
    <w:rsid w:val="006B3D7A"/>
    <w:rsid w:val="006B3E83"/>
    <w:rsid w:val="006B3F0A"/>
    <w:rsid w:val="006B3F74"/>
    <w:rsid w:val="006B41B7"/>
    <w:rsid w:val="006B5387"/>
    <w:rsid w:val="006B56A5"/>
    <w:rsid w:val="006B5790"/>
    <w:rsid w:val="006B5B0C"/>
    <w:rsid w:val="006B71A8"/>
    <w:rsid w:val="006B7333"/>
    <w:rsid w:val="006B77D6"/>
    <w:rsid w:val="006B7B35"/>
    <w:rsid w:val="006B7C36"/>
    <w:rsid w:val="006C0250"/>
    <w:rsid w:val="006C03BF"/>
    <w:rsid w:val="006C10D3"/>
    <w:rsid w:val="006C16F0"/>
    <w:rsid w:val="006C203E"/>
    <w:rsid w:val="006C224D"/>
    <w:rsid w:val="006C2588"/>
    <w:rsid w:val="006C25BF"/>
    <w:rsid w:val="006C2F31"/>
    <w:rsid w:val="006C2F37"/>
    <w:rsid w:val="006C3358"/>
    <w:rsid w:val="006C396C"/>
    <w:rsid w:val="006C3F71"/>
    <w:rsid w:val="006C404F"/>
    <w:rsid w:val="006C4333"/>
    <w:rsid w:val="006C446F"/>
    <w:rsid w:val="006C4B82"/>
    <w:rsid w:val="006C4BC3"/>
    <w:rsid w:val="006C5234"/>
    <w:rsid w:val="006C5708"/>
    <w:rsid w:val="006C5C53"/>
    <w:rsid w:val="006C6018"/>
    <w:rsid w:val="006C66A5"/>
    <w:rsid w:val="006C69C7"/>
    <w:rsid w:val="006C6B45"/>
    <w:rsid w:val="006C7967"/>
    <w:rsid w:val="006D0240"/>
    <w:rsid w:val="006D043B"/>
    <w:rsid w:val="006D0443"/>
    <w:rsid w:val="006D0697"/>
    <w:rsid w:val="006D06DB"/>
    <w:rsid w:val="006D07CA"/>
    <w:rsid w:val="006D0DC1"/>
    <w:rsid w:val="006D0F17"/>
    <w:rsid w:val="006D1263"/>
    <w:rsid w:val="006D1420"/>
    <w:rsid w:val="006D144F"/>
    <w:rsid w:val="006D1D88"/>
    <w:rsid w:val="006D1F42"/>
    <w:rsid w:val="006D201A"/>
    <w:rsid w:val="006D2179"/>
    <w:rsid w:val="006D2666"/>
    <w:rsid w:val="006D3056"/>
    <w:rsid w:val="006D39EF"/>
    <w:rsid w:val="006D3EE5"/>
    <w:rsid w:val="006D4492"/>
    <w:rsid w:val="006D48A5"/>
    <w:rsid w:val="006D4C6A"/>
    <w:rsid w:val="006D5062"/>
    <w:rsid w:val="006D51A7"/>
    <w:rsid w:val="006D5232"/>
    <w:rsid w:val="006D56E2"/>
    <w:rsid w:val="006D615F"/>
    <w:rsid w:val="006D68C5"/>
    <w:rsid w:val="006D6D26"/>
    <w:rsid w:val="006D7362"/>
    <w:rsid w:val="006D749F"/>
    <w:rsid w:val="006D7761"/>
    <w:rsid w:val="006D785A"/>
    <w:rsid w:val="006D7FF4"/>
    <w:rsid w:val="006E0E50"/>
    <w:rsid w:val="006E1157"/>
    <w:rsid w:val="006E19DC"/>
    <w:rsid w:val="006E1C27"/>
    <w:rsid w:val="006E1EB8"/>
    <w:rsid w:val="006E1F00"/>
    <w:rsid w:val="006E2025"/>
    <w:rsid w:val="006E2317"/>
    <w:rsid w:val="006E282B"/>
    <w:rsid w:val="006E29DE"/>
    <w:rsid w:val="006E2C85"/>
    <w:rsid w:val="006E2DA6"/>
    <w:rsid w:val="006E5065"/>
    <w:rsid w:val="006E583C"/>
    <w:rsid w:val="006E5F2B"/>
    <w:rsid w:val="006E6612"/>
    <w:rsid w:val="006E6753"/>
    <w:rsid w:val="006E6D3F"/>
    <w:rsid w:val="006F02D6"/>
    <w:rsid w:val="006F08F2"/>
    <w:rsid w:val="006F1AF1"/>
    <w:rsid w:val="006F2256"/>
    <w:rsid w:val="006F22AD"/>
    <w:rsid w:val="006F23A5"/>
    <w:rsid w:val="006F24E4"/>
    <w:rsid w:val="006F2A64"/>
    <w:rsid w:val="006F34CC"/>
    <w:rsid w:val="006F382A"/>
    <w:rsid w:val="006F3E66"/>
    <w:rsid w:val="006F4041"/>
    <w:rsid w:val="006F415F"/>
    <w:rsid w:val="006F4DF7"/>
    <w:rsid w:val="006F4E7F"/>
    <w:rsid w:val="006F525F"/>
    <w:rsid w:val="006F53DA"/>
    <w:rsid w:val="006F5A9D"/>
    <w:rsid w:val="006F669D"/>
    <w:rsid w:val="006F6BFE"/>
    <w:rsid w:val="006F76A3"/>
    <w:rsid w:val="006F76B2"/>
    <w:rsid w:val="006F7CB5"/>
    <w:rsid w:val="006F7CF1"/>
    <w:rsid w:val="0070117C"/>
    <w:rsid w:val="007015A9"/>
    <w:rsid w:val="00701612"/>
    <w:rsid w:val="0070179A"/>
    <w:rsid w:val="00701CBF"/>
    <w:rsid w:val="00701F8A"/>
    <w:rsid w:val="00702C6F"/>
    <w:rsid w:val="00703181"/>
    <w:rsid w:val="00703EBC"/>
    <w:rsid w:val="00704471"/>
    <w:rsid w:val="0070456B"/>
    <w:rsid w:val="0070489D"/>
    <w:rsid w:val="007049D0"/>
    <w:rsid w:val="00704C5A"/>
    <w:rsid w:val="00704EE3"/>
    <w:rsid w:val="00705ADC"/>
    <w:rsid w:val="00705D48"/>
    <w:rsid w:val="00705F40"/>
    <w:rsid w:val="00706AFE"/>
    <w:rsid w:val="00707D9C"/>
    <w:rsid w:val="00710251"/>
    <w:rsid w:val="00710A04"/>
    <w:rsid w:val="00710A24"/>
    <w:rsid w:val="00711458"/>
    <w:rsid w:val="00711606"/>
    <w:rsid w:val="00711B2C"/>
    <w:rsid w:val="00711C75"/>
    <w:rsid w:val="00712096"/>
    <w:rsid w:val="00712117"/>
    <w:rsid w:val="00712678"/>
    <w:rsid w:val="00712E8A"/>
    <w:rsid w:val="0071318A"/>
    <w:rsid w:val="00713753"/>
    <w:rsid w:val="00713BBD"/>
    <w:rsid w:val="00713D48"/>
    <w:rsid w:val="00713E27"/>
    <w:rsid w:val="00714102"/>
    <w:rsid w:val="0071479E"/>
    <w:rsid w:val="007148C0"/>
    <w:rsid w:val="00714B36"/>
    <w:rsid w:val="00714CEA"/>
    <w:rsid w:val="00714CF1"/>
    <w:rsid w:val="00715739"/>
    <w:rsid w:val="00715A33"/>
    <w:rsid w:val="007162A4"/>
    <w:rsid w:val="007162DB"/>
    <w:rsid w:val="00716428"/>
    <w:rsid w:val="00716515"/>
    <w:rsid w:val="00716FFD"/>
    <w:rsid w:val="007204A1"/>
    <w:rsid w:val="00720719"/>
    <w:rsid w:val="00721055"/>
    <w:rsid w:val="007210D3"/>
    <w:rsid w:val="0072144E"/>
    <w:rsid w:val="00721ED6"/>
    <w:rsid w:val="007220DC"/>
    <w:rsid w:val="00722238"/>
    <w:rsid w:val="00722370"/>
    <w:rsid w:val="00722614"/>
    <w:rsid w:val="00722A0E"/>
    <w:rsid w:val="007231DD"/>
    <w:rsid w:val="007232F8"/>
    <w:rsid w:val="007238DD"/>
    <w:rsid w:val="0072437C"/>
    <w:rsid w:val="00724961"/>
    <w:rsid w:val="00724B85"/>
    <w:rsid w:val="00724F42"/>
    <w:rsid w:val="00725BA5"/>
    <w:rsid w:val="00725EFE"/>
    <w:rsid w:val="0072626A"/>
    <w:rsid w:val="007266AA"/>
    <w:rsid w:val="00726881"/>
    <w:rsid w:val="00726953"/>
    <w:rsid w:val="00726970"/>
    <w:rsid w:val="00726E02"/>
    <w:rsid w:val="00726E90"/>
    <w:rsid w:val="00726EBD"/>
    <w:rsid w:val="007271CF"/>
    <w:rsid w:val="007274BC"/>
    <w:rsid w:val="007277DA"/>
    <w:rsid w:val="00727E42"/>
    <w:rsid w:val="00730717"/>
    <w:rsid w:val="007316B6"/>
    <w:rsid w:val="00731A84"/>
    <w:rsid w:val="00731CDC"/>
    <w:rsid w:val="00731D67"/>
    <w:rsid w:val="007324EB"/>
    <w:rsid w:val="00732509"/>
    <w:rsid w:val="00732FF4"/>
    <w:rsid w:val="00733663"/>
    <w:rsid w:val="00733A57"/>
    <w:rsid w:val="00734859"/>
    <w:rsid w:val="007351DF"/>
    <w:rsid w:val="00735443"/>
    <w:rsid w:val="0073648F"/>
    <w:rsid w:val="00737229"/>
    <w:rsid w:val="0073759F"/>
    <w:rsid w:val="007409EF"/>
    <w:rsid w:val="00740BD5"/>
    <w:rsid w:val="00741196"/>
    <w:rsid w:val="007412BD"/>
    <w:rsid w:val="00741EFE"/>
    <w:rsid w:val="00743329"/>
    <w:rsid w:val="007435DE"/>
    <w:rsid w:val="00743A33"/>
    <w:rsid w:val="0074400C"/>
    <w:rsid w:val="00744A6A"/>
    <w:rsid w:val="00744C33"/>
    <w:rsid w:val="00744D01"/>
    <w:rsid w:val="00745233"/>
    <w:rsid w:val="007456E3"/>
    <w:rsid w:val="00745839"/>
    <w:rsid w:val="00745E57"/>
    <w:rsid w:val="00746234"/>
    <w:rsid w:val="007462AB"/>
    <w:rsid w:val="007477C3"/>
    <w:rsid w:val="007502AA"/>
    <w:rsid w:val="00750641"/>
    <w:rsid w:val="00750EA6"/>
    <w:rsid w:val="00751D79"/>
    <w:rsid w:val="00751F65"/>
    <w:rsid w:val="0075215C"/>
    <w:rsid w:val="007529DE"/>
    <w:rsid w:val="00752D00"/>
    <w:rsid w:val="00752EA8"/>
    <w:rsid w:val="0075366A"/>
    <w:rsid w:val="00753B0B"/>
    <w:rsid w:val="00753DB6"/>
    <w:rsid w:val="00754AD3"/>
    <w:rsid w:val="00754CF4"/>
    <w:rsid w:val="00756233"/>
    <w:rsid w:val="007566B5"/>
    <w:rsid w:val="00756DA7"/>
    <w:rsid w:val="00756EA1"/>
    <w:rsid w:val="00757086"/>
    <w:rsid w:val="007570A3"/>
    <w:rsid w:val="007572E0"/>
    <w:rsid w:val="00757E22"/>
    <w:rsid w:val="0076000C"/>
    <w:rsid w:val="00760D5F"/>
    <w:rsid w:val="00760E30"/>
    <w:rsid w:val="00760F46"/>
    <w:rsid w:val="00761012"/>
    <w:rsid w:val="007611C6"/>
    <w:rsid w:val="00762757"/>
    <w:rsid w:val="00763204"/>
    <w:rsid w:val="0076353E"/>
    <w:rsid w:val="00763A2C"/>
    <w:rsid w:val="00763D09"/>
    <w:rsid w:val="00764444"/>
    <w:rsid w:val="007646C6"/>
    <w:rsid w:val="00765244"/>
    <w:rsid w:val="0076565E"/>
    <w:rsid w:val="00765699"/>
    <w:rsid w:val="0076649D"/>
    <w:rsid w:val="00766A4C"/>
    <w:rsid w:val="00766A7D"/>
    <w:rsid w:val="00767985"/>
    <w:rsid w:val="007679FB"/>
    <w:rsid w:val="0077053F"/>
    <w:rsid w:val="00770C2D"/>
    <w:rsid w:val="0077101F"/>
    <w:rsid w:val="00771815"/>
    <w:rsid w:val="00771E77"/>
    <w:rsid w:val="00772A6A"/>
    <w:rsid w:val="00772B15"/>
    <w:rsid w:val="00772FA8"/>
    <w:rsid w:val="007733AB"/>
    <w:rsid w:val="00773639"/>
    <w:rsid w:val="00773F6B"/>
    <w:rsid w:val="00773FB5"/>
    <w:rsid w:val="00774463"/>
    <w:rsid w:val="0077450B"/>
    <w:rsid w:val="00774994"/>
    <w:rsid w:val="00775446"/>
    <w:rsid w:val="007756AB"/>
    <w:rsid w:val="007756D3"/>
    <w:rsid w:val="007759E1"/>
    <w:rsid w:val="00775CD2"/>
    <w:rsid w:val="00775D22"/>
    <w:rsid w:val="007761F8"/>
    <w:rsid w:val="0077626C"/>
    <w:rsid w:val="00776CCB"/>
    <w:rsid w:val="00776FD0"/>
    <w:rsid w:val="007778F2"/>
    <w:rsid w:val="00777A49"/>
    <w:rsid w:val="00777FCD"/>
    <w:rsid w:val="00780360"/>
    <w:rsid w:val="00780587"/>
    <w:rsid w:val="0078123B"/>
    <w:rsid w:val="0078135B"/>
    <w:rsid w:val="0078147F"/>
    <w:rsid w:val="00781678"/>
    <w:rsid w:val="00781F64"/>
    <w:rsid w:val="00781F8E"/>
    <w:rsid w:val="00782887"/>
    <w:rsid w:val="00783AE8"/>
    <w:rsid w:val="00783E58"/>
    <w:rsid w:val="00784748"/>
    <w:rsid w:val="00784AB2"/>
    <w:rsid w:val="0078528F"/>
    <w:rsid w:val="00785A23"/>
    <w:rsid w:val="007864A4"/>
    <w:rsid w:val="00786FF5"/>
    <w:rsid w:val="0078750F"/>
    <w:rsid w:val="00787901"/>
    <w:rsid w:val="00787A7F"/>
    <w:rsid w:val="00787FB5"/>
    <w:rsid w:val="0079002F"/>
    <w:rsid w:val="00791063"/>
    <w:rsid w:val="00791D94"/>
    <w:rsid w:val="007924C6"/>
    <w:rsid w:val="00792D42"/>
    <w:rsid w:val="007932C4"/>
    <w:rsid w:val="007936C6"/>
    <w:rsid w:val="00793706"/>
    <w:rsid w:val="00793ED1"/>
    <w:rsid w:val="00793F9B"/>
    <w:rsid w:val="00795699"/>
    <w:rsid w:val="00795C8A"/>
    <w:rsid w:val="00796ED0"/>
    <w:rsid w:val="00797616"/>
    <w:rsid w:val="00797830"/>
    <w:rsid w:val="00797A03"/>
    <w:rsid w:val="007A0241"/>
    <w:rsid w:val="007A0A2B"/>
    <w:rsid w:val="007A0F72"/>
    <w:rsid w:val="007A1293"/>
    <w:rsid w:val="007A15B3"/>
    <w:rsid w:val="007A17C4"/>
    <w:rsid w:val="007A2441"/>
    <w:rsid w:val="007A2ED8"/>
    <w:rsid w:val="007A34E2"/>
    <w:rsid w:val="007A3980"/>
    <w:rsid w:val="007A3DC0"/>
    <w:rsid w:val="007A3E0E"/>
    <w:rsid w:val="007A3E22"/>
    <w:rsid w:val="007A41FC"/>
    <w:rsid w:val="007A51B0"/>
    <w:rsid w:val="007A51FB"/>
    <w:rsid w:val="007A5A0F"/>
    <w:rsid w:val="007A63E2"/>
    <w:rsid w:val="007A64A6"/>
    <w:rsid w:val="007A6603"/>
    <w:rsid w:val="007A67C0"/>
    <w:rsid w:val="007A6D03"/>
    <w:rsid w:val="007A70D3"/>
    <w:rsid w:val="007A7729"/>
    <w:rsid w:val="007A7E88"/>
    <w:rsid w:val="007B0595"/>
    <w:rsid w:val="007B095A"/>
    <w:rsid w:val="007B096A"/>
    <w:rsid w:val="007B0DF7"/>
    <w:rsid w:val="007B0F62"/>
    <w:rsid w:val="007B15C2"/>
    <w:rsid w:val="007B2521"/>
    <w:rsid w:val="007B3073"/>
    <w:rsid w:val="007B35D9"/>
    <w:rsid w:val="007B39DC"/>
    <w:rsid w:val="007B3CF8"/>
    <w:rsid w:val="007B4CF5"/>
    <w:rsid w:val="007B4F02"/>
    <w:rsid w:val="007B50E5"/>
    <w:rsid w:val="007B524B"/>
    <w:rsid w:val="007B57DE"/>
    <w:rsid w:val="007B6219"/>
    <w:rsid w:val="007B6DB4"/>
    <w:rsid w:val="007B7675"/>
    <w:rsid w:val="007B76F6"/>
    <w:rsid w:val="007B7D6B"/>
    <w:rsid w:val="007B7F03"/>
    <w:rsid w:val="007C0084"/>
    <w:rsid w:val="007C06C5"/>
    <w:rsid w:val="007C0A43"/>
    <w:rsid w:val="007C1236"/>
    <w:rsid w:val="007C1567"/>
    <w:rsid w:val="007C1CF3"/>
    <w:rsid w:val="007C1D16"/>
    <w:rsid w:val="007C1D4D"/>
    <w:rsid w:val="007C29AA"/>
    <w:rsid w:val="007C355B"/>
    <w:rsid w:val="007C3847"/>
    <w:rsid w:val="007C3C69"/>
    <w:rsid w:val="007C3F85"/>
    <w:rsid w:val="007C51B6"/>
    <w:rsid w:val="007C548E"/>
    <w:rsid w:val="007C5D6C"/>
    <w:rsid w:val="007C5F16"/>
    <w:rsid w:val="007C6020"/>
    <w:rsid w:val="007C6090"/>
    <w:rsid w:val="007C63A6"/>
    <w:rsid w:val="007C6431"/>
    <w:rsid w:val="007C6E68"/>
    <w:rsid w:val="007C73C5"/>
    <w:rsid w:val="007C74A0"/>
    <w:rsid w:val="007D0C5C"/>
    <w:rsid w:val="007D0CBB"/>
    <w:rsid w:val="007D0DEA"/>
    <w:rsid w:val="007D0E48"/>
    <w:rsid w:val="007D145E"/>
    <w:rsid w:val="007D2005"/>
    <w:rsid w:val="007D247F"/>
    <w:rsid w:val="007D2CFA"/>
    <w:rsid w:val="007D32A6"/>
    <w:rsid w:val="007D3C14"/>
    <w:rsid w:val="007D4427"/>
    <w:rsid w:val="007D4F73"/>
    <w:rsid w:val="007D52AE"/>
    <w:rsid w:val="007D5328"/>
    <w:rsid w:val="007D539E"/>
    <w:rsid w:val="007D5962"/>
    <w:rsid w:val="007D59E9"/>
    <w:rsid w:val="007D5C21"/>
    <w:rsid w:val="007D5FD7"/>
    <w:rsid w:val="007D60E5"/>
    <w:rsid w:val="007D64DF"/>
    <w:rsid w:val="007D6E84"/>
    <w:rsid w:val="007D7B0D"/>
    <w:rsid w:val="007D7EF9"/>
    <w:rsid w:val="007E059D"/>
    <w:rsid w:val="007E09C1"/>
    <w:rsid w:val="007E0A48"/>
    <w:rsid w:val="007E0AB4"/>
    <w:rsid w:val="007E13B8"/>
    <w:rsid w:val="007E18BB"/>
    <w:rsid w:val="007E193B"/>
    <w:rsid w:val="007E1DC6"/>
    <w:rsid w:val="007E2291"/>
    <w:rsid w:val="007E2F97"/>
    <w:rsid w:val="007E3D3C"/>
    <w:rsid w:val="007E3E78"/>
    <w:rsid w:val="007E456A"/>
    <w:rsid w:val="007E48CC"/>
    <w:rsid w:val="007E4B2F"/>
    <w:rsid w:val="007E4D9F"/>
    <w:rsid w:val="007E567E"/>
    <w:rsid w:val="007E5848"/>
    <w:rsid w:val="007E5C5F"/>
    <w:rsid w:val="007E5E6A"/>
    <w:rsid w:val="007E6356"/>
    <w:rsid w:val="007E662C"/>
    <w:rsid w:val="007E6870"/>
    <w:rsid w:val="007E72BA"/>
    <w:rsid w:val="007E7613"/>
    <w:rsid w:val="007E781C"/>
    <w:rsid w:val="007E7A9F"/>
    <w:rsid w:val="007E7B23"/>
    <w:rsid w:val="007E7D19"/>
    <w:rsid w:val="007F050C"/>
    <w:rsid w:val="007F08D8"/>
    <w:rsid w:val="007F0B4A"/>
    <w:rsid w:val="007F17A8"/>
    <w:rsid w:val="007F1FD0"/>
    <w:rsid w:val="007F256F"/>
    <w:rsid w:val="007F2573"/>
    <w:rsid w:val="007F271B"/>
    <w:rsid w:val="007F275A"/>
    <w:rsid w:val="007F2AAF"/>
    <w:rsid w:val="007F2AC5"/>
    <w:rsid w:val="007F2D2E"/>
    <w:rsid w:val="007F3186"/>
    <w:rsid w:val="007F31E5"/>
    <w:rsid w:val="007F3264"/>
    <w:rsid w:val="007F37C6"/>
    <w:rsid w:val="007F3E9C"/>
    <w:rsid w:val="007F4026"/>
    <w:rsid w:val="007F4742"/>
    <w:rsid w:val="007F4B40"/>
    <w:rsid w:val="007F52CE"/>
    <w:rsid w:val="007F5418"/>
    <w:rsid w:val="007F56D7"/>
    <w:rsid w:val="007F6C5F"/>
    <w:rsid w:val="007F6D9F"/>
    <w:rsid w:val="007F7754"/>
    <w:rsid w:val="007F7F7B"/>
    <w:rsid w:val="008002AD"/>
    <w:rsid w:val="008003A8"/>
    <w:rsid w:val="00800BB3"/>
    <w:rsid w:val="008016FA"/>
    <w:rsid w:val="00802581"/>
    <w:rsid w:val="00802921"/>
    <w:rsid w:val="00802B05"/>
    <w:rsid w:val="00802C27"/>
    <w:rsid w:val="00803493"/>
    <w:rsid w:val="008040D4"/>
    <w:rsid w:val="0080420E"/>
    <w:rsid w:val="00804607"/>
    <w:rsid w:val="0080488F"/>
    <w:rsid w:val="00804BA3"/>
    <w:rsid w:val="00805551"/>
    <w:rsid w:val="00805969"/>
    <w:rsid w:val="00805CDC"/>
    <w:rsid w:val="008060B7"/>
    <w:rsid w:val="00806376"/>
    <w:rsid w:val="00806C6B"/>
    <w:rsid w:val="00806D52"/>
    <w:rsid w:val="008071A5"/>
    <w:rsid w:val="00807498"/>
    <w:rsid w:val="0080776F"/>
    <w:rsid w:val="0081067A"/>
    <w:rsid w:val="00810E78"/>
    <w:rsid w:val="008113DA"/>
    <w:rsid w:val="008114B0"/>
    <w:rsid w:val="0081187B"/>
    <w:rsid w:val="00811CD2"/>
    <w:rsid w:val="00811DF8"/>
    <w:rsid w:val="00811E92"/>
    <w:rsid w:val="0081263E"/>
    <w:rsid w:val="008126C7"/>
    <w:rsid w:val="00813535"/>
    <w:rsid w:val="0081398E"/>
    <w:rsid w:val="00813D37"/>
    <w:rsid w:val="00813D72"/>
    <w:rsid w:val="00814609"/>
    <w:rsid w:val="00814871"/>
    <w:rsid w:val="00815216"/>
    <w:rsid w:val="0081561C"/>
    <w:rsid w:val="00815986"/>
    <w:rsid w:val="00815A5E"/>
    <w:rsid w:val="00816122"/>
    <w:rsid w:val="00816566"/>
    <w:rsid w:val="008166F3"/>
    <w:rsid w:val="0081740C"/>
    <w:rsid w:val="0081778E"/>
    <w:rsid w:val="00817B68"/>
    <w:rsid w:val="00817BCE"/>
    <w:rsid w:val="00817EA9"/>
    <w:rsid w:val="00817FA2"/>
    <w:rsid w:val="008200B2"/>
    <w:rsid w:val="008203D5"/>
    <w:rsid w:val="008204A7"/>
    <w:rsid w:val="008205A1"/>
    <w:rsid w:val="008205DD"/>
    <w:rsid w:val="0082085F"/>
    <w:rsid w:val="008209E9"/>
    <w:rsid w:val="00820ADB"/>
    <w:rsid w:val="00821008"/>
    <w:rsid w:val="00821741"/>
    <w:rsid w:val="0082177E"/>
    <w:rsid w:val="00821985"/>
    <w:rsid w:val="00821ED7"/>
    <w:rsid w:val="0082319A"/>
    <w:rsid w:val="008232EF"/>
    <w:rsid w:val="00823331"/>
    <w:rsid w:val="00824357"/>
    <w:rsid w:val="0082435D"/>
    <w:rsid w:val="00824ADD"/>
    <w:rsid w:val="008251FB"/>
    <w:rsid w:val="0082520F"/>
    <w:rsid w:val="008256D1"/>
    <w:rsid w:val="00825E14"/>
    <w:rsid w:val="008260AB"/>
    <w:rsid w:val="008260DB"/>
    <w:rsid w:val="00826CDF"/>
    <w:rsid w:val="00826D9E"/>
    <w:rsid w:val="00826F20"/>
    <w:rsid w:val="008270AA"/>
    <w:rsid w:val="00827410"/>
    <w:rsid w:val="00827708"/>
    <w:rsid w:val="0083038A"/>
    <w:rsid w:val="00831339"/>
    <w:rsid w:val="00831B0C"/>
    <w:rsid w:val="00831CE6"/>
    <w:rsid w:val="00831D84"/>
    <w:rsid w:val="00831ECA"/>
    <w:rsid w:val="008322A2"/>
    <w:rsid w:val="008322AB"/>
    <w:rsid w:val="0083245B"/>
    <w:rsid w:val="00832461"/>
    <w:rsid w:val="008328FA"/>
    <w:rsid w:val="00832AE3"/>
    <w:rsid w:val="00832D4C"/>
    <w:rsid w:val="00834213"/>
    <w:rsid w:val="00834AA5"/>
    <w:rsid w:val="00834AD6"/>
    <w:rsid w:val="00834DFA"/>
    <w:rsid w:val="00835831"/>
    <w:rsid w:val="00835BA9"/>
    <w:rsid w:val="00835D6A"/>
    <w:rsid w:val="0083615B"/>
    <w:rsid w:val="0083693A"/>
    <w:rsid w:val="008373E6"/>
    <w:rsid w:val="00840818"/>
    <w:rsid w:val="00840CB6"/>
    <w:rsid w:val="00841286"/>
    <w:rsid w:val="00841981"/>
    <w:rsid w:val="00841A67"/>
    <w:rsid w:val="00842049"/>
    <w:rsid w:val="0084226E"/>
    <w:rsid w:val="0084230D"/>
    <w:rsid w:val="00842442"/>
    <w:rsid w:val="00842ED4"/>
    <w:rsid w:val="00842FEE"/>
    <w:rsid w:val="008432B3"/>
    <w:rsid w:val="008440D6"/>
    <w:rsid w:val="00844A4E"/>
    <w:rsid w:val="00844CD9"/>
    <w:rsid w:val="00845484"/>
    <w:rsid w:val="00845531"/>
    <w:rsid w:val="00845891"/>
    <w:rsid w:val="0084681D"/>
    <w:rsid w:val="008468BF"/>
    <w:rsid w:val="00846900"/>
    <w:rsid w:val="00846B1E"/>
    <w:rsid w:val="00847028"/>
    <w:rsid w:val="00847D55"/>
    <w:rsid w:val="00847F15"/>
    <w:rsid w:val="00850094"/>
    <w:rsid w:val="00850941"/>
    <w:rsid w:val="00850A15"/>
    <w:rsid w:val="00850B86"/>
    <w:rsid w:val="00850D5D"/>
    <w:rsid w:val="008511CA"/>
    <w:rsid w:val="00851278"/>
    <w:rsid w:val="00851AE0"/>
    <w:rsid w:val="00851F8F"/>
    <w:rsid w:val="00852F7B"/>
    <w:rsid w:val="00853035"/>
    <w:rsid w:val="00853A1A"/>
    <w:rsid w:val="00854066"/>
    <w:rsid w:val="00854191"/>
    <w:rsid w:val="00854464"/>
    <w:rsid w:val="00854702"/>
    <w:rsid w:val="00855009"/>
    <w:rsid w:val="008550D8"/>
    <w:rsid w:val="00855154"/>
    <w:rsid w:val="008553F0"/>
    <w:rsid w:val="0085572D"/>
    <w:rsid w:val="008558D2"/>
    <w:rsid w:val="00855C49"/>
    <w:rsid w:val="00855F19"/>
    <w:rsid w:val="008566B9"/>
    <w:rsid w:val="00856A4C"/>
    <w:rsid w:val="00857066"/>
    <w:rsid w:val="0085711A"/>
    <w:rsid w:val="00857445"/>
    <w:rsid w:val="008575E7"/>
    <w:rsid w:val="0085773E"/>
    <w:rsid w:val="00857832"/>
    <w:rsid w:val="00857A4B"/>
    <w:rsid w:val="00857E6B"/>
    <w:rsid w:val="00860281"/>
    <w:rsid w:val="00860969"/>
    <w:rsid w:val="00861932"/>
    <w:rsid w:val="00861A5D"/>
    <w:rsid w:val="00861BF5"/>
    <w:rsid w:val="00861E31"/>
    <w:rsid w:val="00862020"/>
    <w:rsid w:val="008634A6"/>
    <w:rsid w:val="008638F2"/>
    <w:rsid w:val="00863F70"/>
    <w:rsid w:val="00864110"/>
    <w:rsid w:val="0086468C"/>
    <w:rsid w:val="00865315"/>
    <w:rsid w:val="0086535E"/>
    <w:rsid w:val="008657EE"/>
    <w:rsid w:val="00865A03"/>
    <w:rsid w:val="00865A0A"/>
    <w:rsid w:val="00865A20"/>
    <w:rsid w:val="00866AE7"/>
    <w:rsid w:val="00866C4C"/>
    <w:rsid w:val="00866DB8"/>
    <w:rsid w:val="00867524"/>
    <w:rsid w:val="0086759A"/>
    <w:rsid w:val="00867A04"/>
    <w:rsid w:val="00867CAB"/>
    <w:rsid w:val="00870D96"/>
    <w:rsid w:val="00871B6F"/>
    <w:rsid w:val="00871F80"/>
    <w:rsid w:val="00872240"/>
    <w:rsid w:val="0087228A"/>
    <w:rsid w:val="00872527"/>
    <w:rsid w:val="00872A28"/>
    <w:rsid w:val="00872E27"/>
    <w:rsid w:val="008738C5"/>
    <w:rsid w:val="00873D5F"/>
    <w:rsid w:val="00873E7B"/>
    <w:rsid w:val="00873EC5"/>
    <w:rsid w:val="00874091"/>
    <w:rsid w:val="008740EF"/>
    <w:rsid w:val="008746E0"/>
    <w:rsid w:val="00874967"/>
    <w:rsid w:val="00874973"/>
    <w:rsid w:val="00874EB6"/>
    <w:rsid w:val="00874EFB"/>
    <w:rsid w:val="008750AA"/>
    <w:rsid w:val="00875770"/>
    <w:rsid w:val="0087584F"/>
    <w:rsid w:val="00875990"/>
    <w:rsid w:val="00875B3D"/>
    <w:rsid w:val="00875DC4"/>
    <w:rsid w:val="00876B6E"/>
    <w:rsid w:val="00876C62"/>
    <w:rsid w:val="008772A6"/>
    <w:rsid w:val="00877372"/>
    <w:rsid w:val="00877591"/>
    <w:rsid w:val="008779CD"/>
    <w:rsid w:val="00877A53"/>
    <w:rsid w:val="00877A5D"/>
    <w:rsid w:val="00881171"/>
    <w:rsid w:val="008812B4"/>
    <w:rsid w:val="00881B0A"/>
    <w:rsid w:val="00882087"/>
    <w:rsid w:val="00882524"/>
    <w:rsid w:val="00882DE5"/>
    <w:rsid w:val="00882E3C"/>
    <w:rsid w:val="00883101"/>
    <w:rsid w:val="008833E5"/>
    <w:rsid w:val="00884121"/>
    <w:rsid w:val="008841F9"/>
    <w:rsid w:val="008859A5"/>
    <w:rsid w:val="00885DFF"/>
    <w:rsid w:val="00886064"/>
    <w:rsid w:val="00886072"/>
    <w:rsid w:val="008860B1"/>
    <w:rsid w:val="0088647F"/>
    <w:rsid w:val="00886AE3"/>
    <w:rsid w:val="008871DE"/>
    <w:rsid w:val="008874D0"/>
    <w:rsid w:val="0088785C"/>
    <w:rsid w:val="008878F4"/>
    <w:rsid w:val="00887DCA"/>
    <w:rsid w:val="0089031C"/>
    <w:rsid w:val="008903BB"/>
    <w:rsid w:val="00890547"/>
    <w:rsid w:val="00891487"/>
    <w:rsid w:val="008916D0"/>
    <w:rsid w:val="008919B1"/>
    <w:rsid w:val="00891A78"/>
    <w:rsid w:val="00891BCA"/>
    <w:rsid w:val="00891C33"/>
    <w:rsid w:val="008927DC"/>
    <w:rsid w:val="00892836"/>
    <w:rsid w:val="00892862"/>
    <w:rsid w:val="00892884"/>
    <w:rsid w:val="0089294C"/>
    <w:rsid w:val="00892DE2"/>
    <w:rsid w:val="00892EE2"/>
    <w:rsid w:val="00893632"/>
    <w:rsid w:val="00893985"/>
    <w:rsid w:val="008940B8"/>
    <w:rsid w:val="00894114"/>
    <w:rsid w:val="008944D9"/>
    <w:rsid w:val="00894856"/>
    <w:rsid w:val="00894C9C"/>
    <w:rsid w:val="0089554D"/>
    <w:rsid w:val="008955C0"/>
    <w:rsid w:val="00895B13"/>
    <w:rsid w:val="00896149"/>
    <w:rsid w:val="008961B1"/>
    <w:rsid w:val="0089642F"/>
    <w:rsid w:val="00896944"/>
    <w:rsid w:val="00897439"/>
    <w:rsid w:val="00897BC1"/>
    <w:rsid w:val="008A0089"/>
    <w:rsid w:val="008A0F77"/>
    <w:rsid w:val="008A12D4"/>
    <w:rsid w:val="008A1C91"/>
    <w:rsid w:val="008A1E6F"/>
    <w:rsid w:val="008A282D"/>
    <w:rsid w:val="008A2BA4"/>
    <w:rsid w:val="008A2D36"/>
    <w:rsid w:val="008A2E4A"/>
    <w:rsid w:val="008A301C"/>
    <w:rsid w:val="008A38B9"/>
    <w:rsid w:val="008A3D3A"/>
    <w:rsid w:val="008A4398"/>
    <w:rsid w:val="008A4A44"/>
    <w:rsid w:val="008A4CA0"/>
    <w:rsid w:val="008A54EC"/>
    <w:rsid w:val="008A58FB"/>
    <w:rsid w:val="008A59CD"/>
    <w:rsid w:val="008A5C9B"/>
    <w:rsid w:val="008A5FF8"/>
    <w:rsid w:val="008A62CE"/>
    <w:rsid w:val="008A6778"/>
    <w:rsid w:val="008A6D1E"/>
    <w:rsid w:val="008A71E9"/>
    <w:rsid w:val="008A730C"/>
    <w:rsid w:val="008A7780"/>
    <w:rsid w:val="008A7B9B"/>
    <w:rsid w:val="008A7DA7"/>
    <w:rsid w:val="008B0321"/>
    <w:rsid w:val="008B05A0"/>
    <w:rsid w:val="008B0E1A"/>
    <w:rsid w:val="008B0E3B"/>
    <w:rsid w:val="008B1541"/>
    <w:rsid w:val="008B21C9"/>
    <w:rsid w:val="008B2FA9"/>
    <w:rsid w:val="008B3101"/>
    <w:rsid w:val="008B31FE"/>
    <w:rsid w:val="008B392C"/>
    <w:rsid w:val="008B3956"/>
    <w:rsid w:val="008B3C5B"/>
    <w:rsid w:val="008B3E9D"/>
    <w:rsid w:val="008B462B"/>
    <w:rsid w:val="008B4839"/>
    <w:rsid w:val="008B4A93"/>
    <w:rsid w:val="008B5465"/>
    <w:rsid w:val="008B5982"/>
    <w:rsid w:val="008B610C"/>
    <w:rsid w:val="008B6261"/>
    <w:rsid w:val="008B69B6"/>
    <w:rsid w:val="008B765C"/>
    <w:rsid w:val="008B7E77"/>
    <w:rsid w:val="008B7F2A"/>
    <w:rsid w:val="008C06EF"/>
    <w:rsid w:val="008C07DB"/>
    <w:rsid w:val="008C0985"/>
    <w:rsid w:val="008C0F02"/>
    <w:rsid w:val="008C1671"/>
    <w:rsid w:val="008C1935"/>
    <w:rsid w:val="008C1BBA"/>
    <w:rsid w:val="008C1FDA"/>
    <w:rsid w:val="008C2294"/>
    <w:rsid w:val="008C24B1"/>
    <w:rsid w:val="008C2A28"/>
    <w:rsid w:val="008C2ACE"/>
    <w:rsid w:val="008C354D"/>
    <w:rsid w:val="008C3EE8"/>
    <w:rsid w:val="008C3F49"/>
    <w:rsid w:val="008C41D6"/>
    <w:rsid w:val="008C45ED"/>
    <w:rsid w:val="008C4CA6"/>
    <w:rsid w:val="008C50D6"/>
    <w:rsid w:val="008C521F"/>
    <w:rsid w:val="008C5985"/>
    <w:rsid w:val="008C629D"/>
    <w:rsid w:val="008C6CA1"/>
    <w:rsid w:val="008C7130"/>
    <w:rsid w:val="008C71D8"/>
    <w:rsid w:val="008C7431"/>
    <w:rsid w:val="008C7C75"/>
    <w:rsid w:val="008C7DB5"/>
    <w:rsid w:val="008D010B"/>
    <w:rsid w:val="008D07AC"/>
    <w:rsid w:val="008D1422"/>
    <w:rsid w:val="008D1E4D"/>
    <w:rsid w:val="008D2012"/>
    <w:rsid w:val="008D2645"/>
    <w:rsid w:val="008D2A9F"/>
    <w:rsid w:val="008D2C52"/>
    <w:rsid w:val="008D347D"/>
    <w:rsid w:val="008D3637"/>
    <w:rsid w:val="008D36A6"/>
    <w:rsid w:val="008D3806"/>
    <w:rsid w:val="008D40DD"/>
    <w:rsid w:val="008D4737"/>
    <w:rsid w:val="008D4981"/>
    <w:rsid w:val="008D4CC7"/>
    <w:rsid w:val="008D4CE3"/>
    <w:rsid w:val="008D4DB0"/>
    <w:rsid w:val="008D5C3F"/>
    <w:rsid w:val="008D60F0"/>
    <w:rsid w:val="008D6F98"/>
    <w:rsid w:val="008D70DD"/>
    <w:rsid w:val="008D71D0"/>
    <w:rsid w:val="008D72DE"/>
    <w:rsid w:val="008D758D"/>
    <w:rsid w:val="008D7C8C"/>
    <w:rsid w:val="008D7EBB"/>
    <w:rsid w:val="008D7F95"/>
    <w:rsid w:val="008E0E30"/>
    <w:rsid w:val="008E10DB"/>
    <w:rsid w:val="008E1A2D"/>
    <w:rsid w:val="008E25DB"/>
    <w:rsid w:val="008E2CD3"/>
    <w:rsid w:val="008E3120"/>
    <w:rsid w:val="008E31A3"/>
    <w:rsid w:val="008E3283"/>
    <w:rsid w:val="008E3D65"/>
    <w:rsid w:val="008E3DF5"/>
    <w:rsid w:val="008E4785"/>
    <w:rsid w:val="008E4CCB"/>
    <w:rsid w:val="008E50B9"/>
    <w:rsid w:val="008E53EF"/>
    <w:rsid w:val="008E5890"/>
    <w:rsid w:val="008E6F1C"/>
    <w:rsid w:val="008E7323"/>
    <w:rsid w:val="008E7472"/>
    <w:rsid w:val="008E78B3"/>
    <w:rsid w:val="008E7F41"/>
    <w:rsid w:val="008F02CA"/>
    <w:rsid w:val="008F04B5"/>
    <w:rsid w:val="008F0526"/>
    <w:rsid w:val="008F0DF8"/>
    <w:rsid w:val="008F0E62"/>
    <w:rsid w:val="008F0F90"/>
    <w:rsid w:val="008F187D"/>
    <w:rsid w:val="008F38DA"/>
    <w:rsid w:val="008F452F"/>
    <w:rsid w:val="008F4B05"/>
    <w:rsid w:val="008F4D27"/>
    <w:rsid w:val="008F4E59"/>
    <w:rsid w:val="008F5624"/>
    <w:rsid w:val="008F56D4"/>
    <w:rsid w:val="008F5D15"/>
    <w:rsid w:val="008F5D4B"/>
    <w:rsid w:val="008F6CCB"/>
    <w:rsid w:val="008F7727"/>
    <w:rsid w:val="008F7CDE"/>
    <w:rsid w:val="008F7F3C"/>
    <w:rsid w:val="00900309"/>
    <w:rsid w:val="009006ED"/>
    <w:rsid w:val="0090073E"/>
    <w:rsid w:val="00900A52"/>
    <w:rsid w:val="00900BF4"/>
    <w:rsid w:val="0090185F"/>
    <w:rsid w:val="0090186D"/>
    <w:rsid w:val="00901D34"/>
    <w:rsid w:val="00902253"/>
    <w:rsid w:val="0090244E"/>
    <w:rsid w:val="00902C1D"/>
    <w:rsid w:val="00902F35"/>
    <w:rsid w:val="00903187"/>
    <w:rsid w:val="00903583"/>
    <w:rsid w:val="0090370E"/>
    <w:rsid w:val="00903EAA"/>
    <w:rsid w:val="00905097"/>
    <w:rsid w:val="009050BC"/>
    <w:rsid w:val="00905438"/>
    <w:rsid w:val="00905616"/>
    <w:rsid w:val="00905C39"/>
    <w:rsid w:val="009068AE"/>
    <w:rsid w:val="00910312"/>
    <w:rsid w:val="009105FF"/>
    <w:rsid w:val="009110D4"/>
    <w:rsid w:val="009118D2"/>
    <w:rsid w:val="0091241B"/>
    <w:rsid w:val="009129A5"/>
    <w:rsid w:val="0091308E"/>
    <w:rsid w:val="009130EA"/>
    <w:rsid w:val="00913B9E"/>
    <w:rsid w:val="00913CC7"/>
    <w:rsid w:val="00913FDB"/>
    <w:rsid w:val="009140E8"/>
    <w:rsid w:val="0091497F"/>
    <w:rsid w:val="00914A68"/>
    <w:rsid w:val="00915755"/>
    <w:rsid w:val="00915CF7"/>
    <w:rsid w:val="00916033"/>
    <w:rsid w:val="00916C57"/>
    <w:rsid w:val="009179AB"/>
    <w:rsid w:val="009201C8"/>
    <w:rsid w:val="00920433"/>
    <w:rsid w:val="0092073A"/>
    <w:rsid w:val="00920AD3"/>
    <w:rsid w:val="00920BDC"/>
    <w:rsid w:val="00920E27"/>
    <w:rsid w:val="0092142C"/>
    <w:rsid w:val="00921679"/>
    <w:rsid w:val="00921EA9"/>
    <w:rsid w:val="00921F5F"/>
    <w:rsid w:val="009228B2"/>
    <w:rsid w:val="00922B7F"/>
    <w:rsid w:val="00922BFE"/>
    <w:rsid w:val="009231DC"/>
    <w:rsid w:val="009234E2"/>
    <w:rsid w:val="00924BE6"/>
    <w:rsid w:val="00924DA3"/>
    <w:rsid w:val="00924DD5"/>
    <w:rsid w:val="00924E5F"/>
    <w:rsid w:val="00925107"/>
    <w:rsid w:val="009251A9"/>
    <w:rsid w:val="009259E7"/>
    <w:rsid w:val="00925AC7"/>
    <w:rsid w:val="00925FF7"/>
    <w:rsid w:val="00926188"/>
    <w:rsid w:val="009267DC"/>
    <w:rsid w:val="00926AB4"/>
    <w:rsid w:val="00926EB1"/>
    <w:rsid w:val="00926EE5"/>
    <w:rsid w:val="00927451"/>
    <w:rsid w:val="009274F3"/>
    <w:rsid w:val="00930483"/>
    <w:rsid w:val="00930580"/>
    <w:rsid w:val="009305D2"/>
    <w:rsid w:val="00930724"/>
    <w:rsid w:val="00930AD5"/>
    <w:rsid w:val="00930CD8"/>
    <w:rsid w:val="00931362"/>
    <w:rsid w:val="00931E3A"/>
    <w:rsid w:val="00931F3C"/>
    <w:rsid w:val="00932013"/>
    <w:rsid w:val="009322F7"/>
    <w:rsid w:val="00932AC6"/>
    <w:rsid w:val="00932E33"/>
    <w:rsid w:val="00933078"/>
    <w:rsid w:val="00933121"/>
    <w:rsid w:val="00933F85"/>
    <w:rsid w:val="00934061"/>
    <w:rsid w:val="00934372"/>
    <w:rsid w:val="009345D9"/>
    <w:rsid w:val="00934C31"/>
    <w:rsid w:val="00935043"/>
    <w:rsid w:val="0093527F"/>
    <w:rsid w:val="00935385"/>
    <w:rsid w:val="009356F4"/>
    <w:rsid w:val="0093593F"/>
    <w:rsid w:val="0093612F"/>
    <w:rsid w:val="009367AC"/>
    <w:rsid w:val="00936B3B"/>
    <w:rsid w:val="00936C31"/>
    <w:rsid w:val="00936F1D"/>
    <w:rsid w:val="00937517"/>
    <w:rsid w:val="00937A20"/>
    <w:rsid w:val="00937D2D"/>
    <w:rsid w:val="00937EFC"/>
    <w:rsid w:val="00937F53"/>
    <w:rsid w:val="00937FC4"/>
    <w:rsid w:val="00940C1E"/>
    <w:rsid w:val="00940CE8"/>
    <w:rsid w:val="00942FAD"/>
    <w:rsid w:val="009434C6"/>
    <w:rsid w:val="00943D96"/>
    <w:rsid w:val="00944406"/>
    <w:rsid w:val="00944683"/>
    <w:rsid w:val="00944EE0"/>
    <w:rsid w:val="00945035"/>
    <w:rsid w:val="009453B6"/>
    <w:rsid w:val="00945D70"/>
    <w:rsid w:val="009469CC"/>
    <w:rsid w:val="00946D11"/>
    <w:rsid w:val="00947866"/>
    <w:rsid w:val="0094793B"/>
    <w:rsid w:val="009479AB"/>
    <w:rsid w:val="00947C55"/>
    <w:rsid w:val="00950403"/>
    <w:rsid w:val="0095063F"/>
    <w:rsid w:val="009506B7"/>
    <w:rsid w:val="00950958"/>
    <w:rsid w:val="00950AEF"/>
    <w:rsid w:val="00950D6F"/>
    <w:rsid w:val="00950EDE"/>
    <w:rsid w:val="00950F6A"/>
    <w:rsid w:val="0095163C"/>
    <w:rsid w:val="00951A01"/>
    <w:rsid w:val="00951FB6"/>
    <w:rsid w:val="0095248A"/>
    <w:rsid w:val="0095251B"/>
    <w:rsid w:val="00952617"/>
    <w:rsid w:val="00953618"/>
    <w:rsid w:val="00953A43"/>
    <w:rsid w:val="00953B97"/>
    <w:rsid w:val="00953DC9"/>
    <w:rsid w:val="00954A6A"/>
    <w:rsid w:val="00955392"/>
    <w:rsid w:val="009557AD"/>
    <w:rsid w:val="00955EAD"/>
    <w:rsid w:val="00956798"/>
    <w:rsid w:val="00956D29"/>
    <w:rsid w:val="00957480"/>
    <w:rsid w:val="00957B57"/>
    <w:rsid w:val="00960051"/>
    <w:rsid w:val="00960110"/>
    <w:rsid w:val="0096018E"/>
    <w:rsid w:val="009601FC"/>
    <w:rsid w:val="00960779"/>
    <w:rsid w:val="00960FDC"/>
    <w:rsid w:val="009610C6"/>
    <w:rsid w:val="0096211E"/>
    <w:rsid w:val="009622C6"/>
    <w:rsid w:val="009627B4"/>
    <w:rsid w:val="00963A8C"/>
    <w:rsid w:val="009644BB"/>
    <w:rsid w:val="00964555"/>
    <w:rsid w:val="009647C2"/>
    <w:rsid w:val="00964AD7"/>
    <w:rsid w:val="00965401"/>
    <w:rsid w:val="0096544F"/>
    <w:rsid w:val="00965681"/>
    <w:rsid w:val="00965B3A"/>
    <w:rsid w:val="00965E20"/>
    <w:rsid w:val="00966150"/>
    <w:rsid w:val="009669F9"/>
    <w:rsid w:val="009672BA"/>
    <w:rsid w:val="009675F6"/>
    <w:rsid w:val="00970618"/>
    <w:rsid w:val="00970677"/>
    <w:rsid w:val="009718B4"/>
    <w:rsid w:val="00971E21"/>
    <w:rsid w:val="00972036"/>
    <w:rsid w:val="00972157"/>
    <w:rsid w:val="009726B1"/>
    <w:rsid w:val="00972E10"/>
    <w:rsid w:val="00972E84"/>
    <w:rsid w:val="009737C8"/>
    <w:rsid w:val="009742C2"/>
    <w:rsid w:val="0097482C"/>
    <w:rsid w:val="009751DF"/>
    <w:rsid w:val="00975538"/>
    <w:rsid w:val="009756C4"/>
    <w:rsid w:val="00975CA2"/>
    <w:rsid w:val="00975D52"/>
    <w:rsid w:val="00975FF3"/>
    <w:rsid w:val="009763A7"/>
    <w:rsid w:val="009764CB"/>
    <w:rsid w:val="0097762F"/>
    <w:rsid w:val="00977648"/>
    <w:rsid w:val="00977C4F"/>
    <w:rsid w:val="00980C03"/>
    <w:rsid w:val="00980ED7"/>
    <w:rsid w:val="009811BB"/>
    <w:rsid w:val="009812B2"/>
    <w:rsid w:val="009813F0"/>
    <w:rsid w:val="00981461"/>
    <w:rsid w:val="009821D8"/>
    <w:rsid w:val="00982C2A"/>
    <w:rsid w:val="009836C0"/>
    <w:rsid w:val="009837A4"/>
    <w:rsid w:val="00984217"/>
    <w:rsid w:val="009842D1"/>
    <w:rsid w:val="009846F4"/>
    <w:rsid w:val="0098532A"/>
    <w:rsid w:val="00985973"/>
    <w:rsid w:val="009861B5"/>
    <w:rsid w:val="0098634D"/>
    <w:rsid w:val="00986643"/>
    <w:rsid w:val="009866A3"/>
    <w:rsid w:val="00986ACE"/>
    <w:rsid w:val="00986D3F"/>
    <w:rsid w:val="00986EE1"/>
    <w:rsid w:val="00987E13"/>
    <w:rsid w:val="009904D8"/>
    <w:rsid w:val="00990AB5"/>
    <w:rsid w:val="00990EA9"/>
    <w:rsid w:val="009915D2"/>
    <w:rsid w:val="00991980"/>
    <w:rsid w:val="00991BAC"/>
    <w:rsid w:val="00991C99"/>
    <w:rsid w:val="00992621"/>
    <w:rsid w:val="00992A64"/>
    <w:rsid w:val="00993F14"/>
    <w:rsid w:val="00994250"/>
    <w:rsid w:val="00994DB7"/>
    <w:rsid w:val="00994EA6"/>
    <w:rsid w:val="00995038"/>
    <w:rsid w:val="00995698"/>
    <w:rsid w:val="0099599D"/>
    <w:rsid w:val="009969D1"/>
    <w:rsid w:val="00997DCB"/>
    <w:rsid w:val="009A00A1"/>
    <w:rsid w:val="009A0A4C"/>
    <w:rsid w:val="009A0ECF"/>
    <w:rsid w:val="009A10DB"/>
    <w:rsid w:val="009A11EA"/>
    <w:rsid w:val="009A1202"/>
    <w:rsid w:val="009A15B7"/>
    <w:rsid w:val="009A1B02"/>
    <w:rsid w:val="009A27E0"/>
    <w:rsid w:val="009A2AEA"/>
    <w:rsid w:val="009A2D02"/>
    <w:rsid w:val="009A3B21"/>
    <w:rsid w:val="009A3C5C"/>
    <w:rsid w:val="009A4321"/>
    <w:rsid w:val="009A477D"/>
    <w:rsid w:val="009A4917"/>
    <w:rsid w:val="009A4963"/>
    <w:rsid w:val="009A4C4F"/>
    <w:rsid w:val="009A4DE0"/>
    <w:rsid w:val="009A5039"/>
    <w:rsid w:val="009A5083"/>
    <w:rsid w:val="009A572A"/>
    <w:rsid w:val="009A62F5"/>
    <w:rsid w:val="009A6A3A"/>
    <w:rsid w:val="009A748C"/>
    <w:rsid w:val="009A7C8D"/>
    <w:rsid w:val="009A7EA3"/>
    <w:rsid w:val="009B05CB"/>
    <w:rsid w:val="009B07F0"/>
    <w:rsid w:val="009B099E"/>
    <w:rsid w:val="009B0C68"/>
    <w:rsid w:val="009B1C58"/>
    <w:rsid w:val="009B20B5"/>
    <w:rsid w:val="009B227C"/>
    <w:rsid w:val="009B3EA6"/>
    <w:rsid w:val="009B4713"/>
    <w:rsid w:val="009B4C2F"/>
    <w:rsid w:val="009B4D27"/>
    <w:rsid w:val="009B5788"/>
    <w:rsid w:val="009B6078"/>
    <w:rsid w:val="009B6974"/>
    <w:rsid w:val="009B6F21"/>
    <w:rsid w:val="009B6FAC"/>
    <w:rsid w:val="009B702F"/>
    <w:rsid w:val="009B7A81"/>
    <w:rsid w:val="009B7B8A"/>
    <w:rsid w:val="009B7B92"/>
    <w:rsid w:val="009C049B"/>
    <w:rsid w:val="009C0E66"/>
    <w:rsid w:val="009C13E9"/>
    <w:rsid w:val="009C1401"/>
    <w:rsid w:val="009C1A9D"/>
    <w:rsid w:val="009C1B38"/>
    <w:rsid w:val="009C1C7F"/>
    <w:rsid w:val="009C208D"/>
    <w:rsid w:val="009C21EC"/>
    <w:rsid w:val="009C26D1"/>
    <w:rsid w:val="009C29D6"/>
    <w:rsid w:val="009C2D16"/>
    <w:rsid w:val="009C2E2A"/>
    <w:rsid w:val="009C32B1"/>
    <w:rsid w:val="009C36E0"/>
    <w:rsid w:val="009C4547"/>
    <w:rsid w:val="009C454D"/>
    <w:rsid w:val="009C47F6"/>
    <w:rsid w:val="009C565E"/>
    <w:rsid w:val="009C58CF"/>
    <w:rsid w:val="009C5F95"/>
    <w:rsid w:val="009C60A8"/>
    <w:rsid w:val="009C69D3"/>
    <w:rsid w:val="009C6A23"/>
    <w:rsid w:val="009C6E75"/>
    <w:rsid w:val="009C74F6"/>
    <w:rsid w:val="009C790F"/>
    <w:rsid w:val="009C797E"/>
    <w:rsid w:val="009C7A74"/>
    <w:rsid w:val="009C7AAF"/>
    <w:rsid w:val="009C7B14"/>
    <w:rsid w:val="009C7BEA"/>
    <w:rsid w:val="009D03D2"/>
    <w:rsid w:val="009D06FF"/>
    <w:rsid w:val="009D09EB"/>
    <w:rsid w:val="009D0A53"/>
    <w:rsid w:val="009D1077"/>
    <w:rsid w:val="009D1DEE"/>
    <w:rsid w:val="009D2546"/>
    <w:rsid w:val="009D3698"/>
    <w:rsid w:val="009D3B52"/>
    <w:rsid w:val="009D484A"/>
    <w:rsid w:val="009D4C72"/>
    <w:rsid w:val="009D4E09"/>
    <w:rsid w:val="009D4F71"/>
    <w:rsid w:val="009D55C4"/>
    <w:rsid w:val="009D5AC5"/>
    <w:rsid w:val="009D5CFE"/>
    <w:rsid w:val="009D67DC"/>
    <w:rsid w:val="009D682C"/>
    <w:rsid w:val="009D6DE5"/>
    <w:rsid w:val="009D6FDD"/>
    <w:rsid w:val="009D7010"/>
    <w:rsid w:val="009D7329"/>
    <w:rsid w:val="009D74F5"/>
    <w:rsid w:val="009D76CE"/>
    <w:rsid w:val="009D797D"/>
    <w:rsid w:val="009D7FF0"/>
    <w:rsid w:val="009E03F3"/>
    <w:rsid w:val="009E0550"/>
    <w:rsid w:val="009E0603"/>
    <w:rsid w:val="009E06F1"/>
    <w:rsid w:val="009E086F"/>
    <w:rsid w:val="009E0E54"/>
    <w:rsid w:val="009E130D"/>
    <w:rsid w:val="009E1656"/>
    <w:rsid w:val="009E1D4A"/>
    <w:rsid w:val="009E2C70"/>
    <w:rsid w:val="009E300B"/>
    <w:rsid w:val="009E3847"/>
    <w:rsid w:val="009E3FB3"/>
    <w:rsid w:val="009E48D0"/>
    <w:rsid w:val="009E5623"/>
    <w:rsid w:val="009E61F0"/>
    <w:rsid w:val="009E634A"/>
    <w:rsid w:val="009E6596"/>
    <w:rsid w:val="009E6A20"/>
    <w:rsid w:val="009E726F"/>
    <w:rsid w:val="009E74B4"/>
    <w:rsid w:val="009E7A88"/>
    <w:rsid w:val="009E7EE9"/>
    <w:rsid w:val="009F096C"/>
    <w:rsid w:val="009F0D13"/>
    <w:rsid w:val="009F0FCB"/>
    <w:rsid w:val="009F1043"/>
    <w:rsid w:val="009F1318"/>
    <w:rsid w:val="009F19D5"/>
    <w:rsid w:val="009F1D9C"/>
    <w:rsid w:val="009F1F2F"/>
    <w:rsid w:val="009F2008"/>
    <w:rsid w:val="009F210D"/>
    <w:rsid w:val="009F265D"/>
    <w:rsid w:val="009F358C"/>
    <w:rsid w:val="009F41C3"/>
    <w:rsid w:val="009F4214"/>
    <w:rsid w:val="009F42F9"/>
    <w:rsid w:val="009F45BE"/>
    <w:rsid w:val="009F4655"/>
    <w:rsid w:val="009F506E"/>
    <w:rsid w:val="009F5F24"/>
    <w:rsid w:val="009F61A0"/>
    <w:rsid w:val="009F66F7"/>
    <w:rsid w:val="009F6A31"/>
    <w:rsid w:val="009F6D0C"/>
    <w:rsid w:val="009F6D2B"/>
    <w:rsid w:val="009F6DC2"/>
    <w:rsid w:val="00A00D80"/>
    <w:rsid w:val="00A01866"/>
    <w:rsid w:val="00A019A5"/>
    <w:rsid w:val="00A01BDD"/>
    <w:rsid w:val="00A02D8B"/>
    <w:rsid w:val="00A03115"/>
    <w:rsid w:val="00A033C3"/>
    <w:rsid w:val="00A03480"/>
    <w:rsid w:val="00A036A3"/>
    <w:rsid w:val="00A04C2F"/>
    <w:rsid w:val="00A04FEC"/>
    <w:rsid w:val="00A0619D"/>
    <w:rsid w:val="00A06741"/>
    <w:rsid w:val="00A0766E"/>
    <w:rsid w:val="00A10044"/>
    <w:rsid w:val="00A105BE"/>
    <w:rsid w:val="00A10921"/>
    <w:rsid w:val="00A1111E"/>
    <w:rsid w:val="00A11334"/>
    <w:rsid w:val="00A1247A"/>
    <w:rsid w:val="00A12697"/>
    <w:rsid w:val="00A1270E"/>
    <w:rsid w:val="00A12802"/>
    <w:rsid w:val="00A12A9F"/>
    <w:rsid w:val="00A12B19"/>
    <w:rsid w:val="00A13861"/>
    <w:rsid w:val="00A13B57"/>
    <w:rsid w:val="00A13BA3"/>
    <w:rsid w:val="00A13C76"/>
    <w:rsid w:val="00A13EF0"/>
    <w:rsid w:val="00A1410C"/>
    <w:rsid w:val="00A141E2"/>
    <w:rsid w:val="00A14FC0"/>
    <w:rsid w:val="00A156D5"/>
    <w:rsid w:val="00A15EEC"/>
    <w:rsid w:val="00A1688A"/>
    <w:rsid w:val="00A16B05"/>
    <w:rsid w:val="00A16B73"/>
    <w:rsid w:val="00A172BB"/>
    <w:rsid w:val="00A172DA"/>
    <w:rsid w:val="00A17573"/>
    <w:rsid w:val="00A175D7"/>
    <w:rsid w:val="00A1771F"/>
    <w:rsid w:val="00A17A4D"/>
    <w:rsid w:val="00A17E0A"/>
    <w:rsid w:val="00A20234"/>
    <w:rsid w:val="00A209FE"/>
    <w:rsid w:val="00A20B40"/>
    <w:rsid w:val="00A20D8E"/>
    <w:rsid w:val="00A21296"/>
    <w:rsid w:val="00A213AB"/>
    <w:rsid w:val="00A21587"/>
    <w:rsid w:val="00A2174C"/>
    <w:rsid w:val="00A217B0"/>
    <w:rsid w:val="00A21817"/>
    <w:rsid w:val="00A21AF4"/>
    <w:rsid w:val="00A21DB2"/>
    <w:rsid w:val="00A220FE"/>
    <w:rsid w:val="00A22ACA"/>
    <w:rsid w:val="00A23232"/>
    <w:rsid w:val="00A234FF"/>
    <w:rsid w:val="00A23880"/>
    <w:rsid w:val="00A23924"/>
    <w:rsid w:val="00A24451"/>
    <w:rsid w:val="00A248BF"/>
    <w:rsid w:val="00A25BD1"/>
    <w:rsid w:val="00A2607A"/>
    <w:rsid w:val="00A267F9"/>
    <w:rsid w:val="00A27323"/>
    <w:rsid w:val="00A27895"/>
    <w:rsid w:val="00A27BA0"/>
    <w:rsid w:val="00A3021A"/>
    <w:rsid w:val="00A304E3"/>
    <w:rsid w:val="00A30692"/>
    <w:rsid w:val="00A30D8D"/>
    <w:rsid w:val="00A30EEE"/>
    <w:rsid w:val="00A3105D"/>
    <w:rsid w:val="00A3166A"/>
    <w:rsid w:val="00A318BB"/>
    <w:rsid w:val="00A31BE3"/>
    <w:rsid w:val="00A323DC"/>
    <w:rsid w:val="00A32443"/>
    <w:rsid w:val="00A32542"/>
    <w:rsid w:val="00A32B5B"/>
    <w:rsid w:val="00A32D9D"/>
    <w:rsid w:val="00A33315"/>
    <w:rsid w:val="00A335C0"/>
    <w:rsid w:val="00A337C7"/>
    <w:rsid w:val="00A33E67"/>
    <w:rsid w:val="00A34AE0"/>
    <w:rsid w:val="00A34B74"/>
    <w:rsid w:val="00A354EB"/>
    <w:rsid w:val="00A35F25"/>
    <w:rsid w:val="00A35FA2"/>
    <w:rsid w:val="00A36265"/>
    <w:rsid w:val="00A3633C"/>
    <w:rsid w:val="00A3690B"/>
    <w:rsid w:val="00A374EA"/>
    <w:rsid w:val="00A37647"/>
    <w:rsid w:val="00A37C46"/>
    <w:rsid w:val="00A4067F"/>
    <w:rsid w:val="00A409C1"/>
    <w:rsid w:val="00A4148E"/>
    <w:rsid w:val="00A414CE"/>
    <w:rsid w:val="00A417B3"/>
    <w:rsid w:val="00A417D4"/>
    <w:rsid w:val="00A418B1"/>
    <w:rsid w:val="00A41C72"/>
    <w:rsid w:val="00A42282"/>
    <w:rsid w:val="00A42498"/>
    <w:rsid w:val="00A43114"/>
    <w:rsid w:val="00A43149"/>
    <w:rsid w:val="00A4319C"/>
    <w:rsid w:val="00A43221"/>
    <w:rsid w:val="00A43435"/>
    <w:rsid w:val="00A43760"/>
    <w:rsid w:val="00A4389D"/>
    <w:rsid w:val="00A43EEA"/>
    <w:rsid w:val="00A4444B"/>
    <w:rsid w:val="00A44458"/>
    <w:rsid w:val="00A45057"/>
    <w:rsid w:val="00A45589"/>
    <w:rsid w:val="00A45605"/>
    <w:rsid w:val="00A45765"/>
    <w:rsid w:val="00A45942"/>
    <w:rsid w:val="00A45D15"/>
    <w:rsid w:val="00A46CD5"/>
    <w:rsid w:val="00A46D03"/>
    <w:rsid w:val="00A471CA"/>
    <w:rsid w:val="00A471EA"/>
    <w:rsid w:val="00A472B3"/>
    <w:rsid w:val="00A4739C"/>
    <w:rsid w:val="00A476C5"/>
    <w:rsid w:val="00A47BAA"/>
    <w:rsid w:val="00A47D86"/>
    <w:rsid w:val="00A47E1F"/>
    <w:rsid w:val="00A47F7A"/>
    <w:rsid w:val="00A500FB"/>
    <w:rsid w:val="00A501B0"/>
    <w:rsid w:val="00A50210"/>
    <w:rsid w:val="00A502F2"/>
    <w:rsid w:val="00A504D9"/>
    <w:rsid w:val="00A50AE5"/>
    <w:rsid w:val="00A50C94"/>
    <w:rsid w:val="00A50DD8"/>
    <w:rsid w:val="00A50E52"/>
    <w:rsid w:val="00A517C5"/>
    <w:rsid w:val="00A5227C"/>
    <w:rsid w:val="00A52469"/>
    <w:rsid w:val="00A531A7"/>
    <w:rsid w:val="00A5338D"/>
    <w:rsid w:val="00A539BE"/>
    <w:rsid w:val="00A53AD7"/>
    <w:rsid w:val="00A53FB0"/>
    <w:rsid w:val="00A541E9"/>
    <w:rsid w:val="00A54289"/>
    <w:rsid w:val="00A5569C"/>
    <w:rsid w:val="00A55948"/>
    <w:rsid w:val="00A567D4"/>
    <w:rsid w:val="00A57CC4"/>
    <w:rsid w:val="00A57CEB"/>
    <w:rsid w:val="00A60454"/>
    <w:rsid w:val="00A607B5"/>
    <w:rsid w:val="00A60E8C"/>
    <w:rsid w:val="00A610A8"/>
    <w:rsid w:val="00A6118D"/>
    <w:rsid w:val="00A622B2"/>
    <w:rsid w:val="00A62349"/>
    <w:rsid w:val="00A630AB"/>
    <w:rsid w:val="00A63101"/>
    <w:rsid w:val="00A640A1"/>
    <w:rsid w:val="00A6429E"/>
    <w:rsid w:val="00A643D6"/>
    <w:rsid w:val="00A6497B"/>
    <w:rsid w:val="00A65A98"/>
    <w:rsid w:val="00A65E81"/>
    <w:rsid w:val="00A65F94"/>
    <w:rsid w:val="00A6612E"/>
    <w:rsid w:val="00A6674C"/>
    <w:rsid w:val="00A66F7E"/>
    <w:rsid w:val="00A67A0A"/>
    <w:rsid w:val="00A7008A"/>
    <w:rsid w:val="00A70144"/>
    <w:rsid w:val="00A7069E"/>
    <w:rsid w:val="00A70CC5"/>
    <w:rsid w:val="00A70F27"/>
    <w:rsid w:val="00A7142D"/>
    <w:rsid w:val="00A717A1"/>
    <w:rsid w:val="00A71C87"/>
    <w:rsid w:val="00A71F33"/>
    <w:rsid w:val="00A71F5F"/>
    <w:rsid w:val="00A72525"/>
    <w:rsid w:val="00A72571"/>
    <w:rsid w:val="00A72CB5"/>
    <w:rsid w:val="00A72D9A"/>
    <w:rsid w:val="00A72FBC"/>
    <w:rsid w:val="00A730DA"/>
    <w:rsid w:val="00A731DC"/>
    <w:rsid w:val="00A733AB"/>
    <w:rsid w:val="00A73837"/>
    <w:rsid w:val="00A74416"/>
    <w:rsid w:val="00A7461D"/>
    <w:rsid w:val="00A74E45"/>
    <w:rsid w:val="00A7589B"/>
    <w:rsid w:val="00A76737"/>
    <w:rsid w:val="00A76784"/>
    <w:rsid w:val="00A76BCE"/>
    <w:rsid w:val="00A76EED"/>
    <w:rsid w:val="00A7703C"/>
    <w:rsid w:val="00A77471"/>
    <w:rsid w:val="00A774E9"/>
    <w:rsid w:val="00A7782A"/>
    <w:rsid w:val="00A77A21"/>
    <w:rsid w:val="00A77AD6"/>
    <w:rsid w:val="00A803AF"/>
    <w:rsid w:val="00A8064B"/>
    <w:rsid w:val="00A80C94"/>
    <w:rsid w:val="00A80CEB"/>
    <w:rsid w:val="00A80D3C"/>
    <w:rsid w:val="00A81112"/>
    <w:rsid w:val="00A82998"/>
    <w:rsid w:val="00A82A85"/>
    <w:rsid w:val="00A83422"/>
    <w:rsid w:val="00A838AD"/>
    <w:rsid w:val="00A83F2B"/>
    <w:rsid w:val="00A846E8"/>
    <w:rsid w:val="00A84827"/>
    <w:rsid w:val="00A8562A"/>
    <w:rsid w:val="00A86075"/>
    <w:rsid w:val="00A86A4B"/>
    <w:rsid w:val="00A86B47"/>
    <w:rsid w:val="00A86C9A"/>
    <w:rsid w:val="00A86D1B"/>
    <w:rsid w:val="00A86FAA"/>
    <w:rsid w:val="00A91286"/>
    <w:rsid w:val="00A91AC6"/>
    <w:rsid w:val="00A91EA3"/>
    <w:rsid w:val="00A924EA"/>
    <w:rsid w:val="00A940C8"/>
    <w:rsid w:val="00A941A0"/>
    <w:rsid w:val="00A942A3"/>
    <w:rsid w:val="00A945EB"/>
    <w:rsid w:val="00A949FF"/>
    <w:rsid w:val="00A94B7F"/>
    <w:rsid w:val="00A94F1D"/>
    <w:rsid w:val="00A950D9"/>
    <w:rsid w:val="00A9530B"/>
    <w:rsid w:val="00A955A7"/>
    <w:rsid w:val="00A95702"/>
    <w:rsid w:val="00A95A36"/>
    <w:rsid w:val="00A95ECE"/>
    <w:rsid w:val="00A963FA"/>
    <w:rsid w:val="00A97581"/>
    <w:rsid w:val="00A97860"/>
    <w:rsid w:val="00A97B39"/>
    <w:rsid w:val="00AA0A3E"/>
    <w:rsid w:val="00AA0C2E"/>
    <w:rsid w:val="00AA1125"/>
    <w:rsid w:val="00AA11C8"/>
    <w:rsid w:val="00AA1365"/>
    <w:rsid w:val="00AA1556"/>
    <w:rsid w:val="00AA16AC"/>
    <w:rsid w:val="00AA1943"/>
    <w:rsid w:val="00AA1F03"/>
    <w:rsid w:val="00AA2999"/>
    <w:rsid w:val="00AA2BCE"/>
    <w:rsid w:val="00AA30D6"/>
    <w:rsid w:val="00AA3183"/>
    <w:rsid w:val="00AA4A2B"/>
    <w:rsid w:val="00AA5210"/>
    <w:rsid w:val="00AA5B16"/>
    <w:rsid w:val="00AA5B1B"/>
    <w:rsid w:val="00AA5D54"/>
    <w:rsid w:val="00AA5D97"/>
    <w:rsid w:val="00AA773E"/>
    <w:rsid w:val="00AA7932"/>
    <w:rsid w:val="00AA7ABE"/>
    <w:rsid w:val="00AB000E"/>
    <w:rsid w:val="00AB00A2"/>
    <w:rsid w:val="00AB0162"/>
    <w:rsid w:val="00AB02D1"/>
    <w:rsid w:val="00AB0337"/>
    <w:rsid w:val="00AB04EC"/>
    <w:rsid w:val="00AB0A62"/>
    <w:rsid w:val="00AB0DAA"/>
    <w:rsid w:val="00AB0DBB"/>
    <w:rsid w:val="00AB0DBD"/>
    <w:rsid w:val="00AB119F"/>
    <w:rsid w:val="00AB1D63"/>
    <w:rsid w:val="00AB2548"/>
    <w:rsid w:val="00AB2636"/>
    <w:rsid w:val="00AB299D"/>
    <w:rsid w:val="00AB3412"/>
    <w:rsid w:val="00AB3797"/>
    <w:rsid w:val="00AB3834"/>
    <w:rsid w:val="00AB3841"/>
    <w:rsid w:val="00AB3E3B"/>
    <w:rsid w:val="00AB3FEF"/>
    <w:rsid w:val="00AB438B"/>
    <w:rsid w:val="00AB4436"/>
    <w:rsid w:val="00AB462D"/>
    <w:rsid w:val="00AB54C6"/>
    <w:rsid w:val="00AB553E"/>
    <w:rsid w:val="00AB56A8"/>
    <w:rsid w:val="00AB647A"/>
    <w:rsid w:val="00AB68B0"/>
    <w:rsid w:val="00AB6FAA"/>
    <w:rsid w:val="00AB73C5"/>
    <w:rsid w:val="00AB7E1B"/>
    <w:rsid w:val="00AC01A8"/>
    <w:rsid w:val="00AC0498"/>
    <w:rsid w:val="00AC0663"/>
    <w:rsid w:val="00AC0B6D"/>
    <w:rsid w:val="00AC0DA4"/>
    <w:rsid w:val="00AC0E1C"/>
    <w:rsid w:val="00AC1743"/>
    <w:rsid w:val="00AC1C3F"/>
    <w:rsid w:val="00AC23BF"/>
    <w:rsid w:val="00AC241B"/>
    <w:rsid w:val="00AC3016"/>
    <w:rsid w:val="00AC305F"/>
    <w:rsid w:val="00AC372B"/>
    <w:rsid w:val="00AC3BE0"/>
    <w:rsid w:val="00AC5350"/>
    <w:rsid w:val="00AC53AF"/>
    <w:rsid w:val="00AC5657"/>
    <w:rsid w:val="00AC5CB3"/>
    <w:rsid w:val="00AC62A8"/>
    <w:rsid w:val="00AC6307"/>
    <w:rsid w:val="00AC6FD5"/>
    <w:rsid w:val="00AC71C9"/>
    <w:rsid w:val="00AC7334"/>
    <w:rsid w:val="00AC7CF3"/>
    <w:rsid w:val="00AD027A"/>
    <w:rsid w:val="00AD03A2"/>
    <w:rsid w:val="00AD03F7"/>
    <w:rsid w:val="00AD0BB3"/>
    <w:rsid w:val="00AD104A"/>
    <w:rsid w:val="00AD1661"/>
    <w:rsid w:val="00AD1AE6"/>
    <w:rsid w:val="00AD1E36"/>
    <w:rsid w:val="00AD1ECE"/>
    <w:rsid w:val="00AD1FDD"/>
    <w:rsid w:val="00AD2185"/>
    <w:rsid w:val="00AD231A"/>
    <w:rsid w:val="00AD2E68"/>
    <w:rsid w:val="00AD2EF6"/>
    <w:rsid w:val="00AD33D3"/>
    <w:rsid w:val="00AD3A60"/>
    <w:rsid w:val="00AD3C98"/>
    <w:rsid w:val="00AD400E"/>
    <w:rsid w:val="00AD4448"/>
    <w:rsid w:val="00AD4494"/>
    <w:rsid w:val="00AD472B"/>
    <w:rsid w:val="00AD48FD"/>
    <w:rsid w:val="00AD4B88"/>
    <w:rsid w:val="00AD4F59"/>
    <w:rsid w:val="00AD54BC"/>
    <w:rsid w:val="00AD5B79"/>
    <w:rsid w:val="00AD5C86"/>
    <w:rsid w:val="00AD65CC"/>
    <w:rsid w:val="00AD68CE"/>
    <w:rsid w:val="00AD6C21"/>
    <w:rsid w:val="00AD6CE3"/>
    <w:rsid w:val="00AD6D27"/>
    <w:rsid w:val="00AD725D"/>
    <w:rsid w:val="00AD7367"/>
    <w:rsid w:val="00AD7FF2"/>
    <w:rsid w:val="00AE0A01"/>
    <w:rsid w:val="00AE0D63"/>
    <w:rsid w:val="00AE1072"/>
    <w:rsid w:val="00AE11C5"/>
    <w:rsid w:val="00AE1B49"/>
    <w:rsid w:val="00AE1B81"/>
    <w:rsid w:val="00AE2806"/>
    <w:rsid w:val="00AE3496"/>
    <w:rsid w:val="00AE3651"/>
    <w:rsid w:val="00AE3E72"/>
    <w:rsid w:val="00AE4293"/>
    <w:rsid w:val="00AE43C5"/>
    <w:rsid w:val="00AE4611"/>
    <w:rsid w:val="00AE4664"/>
    <w:rsid w:val="00AE47D0"/>
    <w:rsid w:val="00AE4E5E"/>
    <w:rsid w:val="00AE4F80"/>
    <w:rsid w:val="00AE586F"/>
    <w:rsid w:val="00AE6414"/>
    <w:rsid w:val="00AE6989"/>
    <w:rsid w:val="00AE6F28"/>
    <w:rsid w:val="00AE7AE2"/>
    <w:rsid w:val="00AE7C29"/>
    <w:rsid w:val="00AE7CC6"/>
    <w:rsid w:val="00AF09D7"/>
    <w:rsid w:val="00AF1212"/>
    <w:rsid w:val="00AF12F7"/>
    <w:rsid w:val="00AF1789"/>
    <w:rsid w:val="00AF1820"/>
    <w:rsid w:val="00AF1E07"/>
    <w:rsid w:val="00AF2084"/>
    <w:rsid w:val="00AF2990"/>
    <w:rsid w:val="00AF2F8D"/>
    <w:rsid w:val="00AF3790"/>
    <w:rsid w:val="00AF3941"/>
    <w:rsid w:val="00AF3AFD"/>
    <w:rsid w:val="00AF4367"/>
    <w:rsid w:val="00AF494B"/>
    <w:rsid w:val="00AF4BF1"/>
    <w:rsid w:val="00AF4FBC"/>
    <w:rsid w:val="00AF539F"/>
    <w:rsid w:val="00AF5556"/>
    <w:rsid w:val="00AF5C96"/>
    <w:rsid w:val="00AF6474"/>
    <w:rsid w:val="00AF68E8"/>
    <w:rsid w:val="00AF6A65"/>
    <w:rsid w:val="00AF7037"/>
    <w:rsid w:val="00AF706D"/>
    <w:rsid w:val="00AF73ED"/>
    <w:rsid w:val="00AF7661"/>
    <w:rsid w:val="00AF7713"/>
    <w:rsid w:val="00B00F3D"/>
    <w:rsid w:val="00B011D2"/>
    <w:rsid w:val="00B011E4"/>
    <w:rsid w:val="00B01422"/>
    <w:rsid w:val="00B014BB"/>
    <w:rsid w:val="00B01D57"/>
    <w:rsid w:val="00B02658"/>
    <w:rsid w:val="00B02B74"/>
    <w:rsid w:val="00B02E34"/>
    <w:rsid w:val="00B03E02"/>
    <w:rsid w:val="00B03EAC"/>
    <w:rsid w:val="00B04017"/>
    <w:rsid w:val="00B0501C"/>
    <w:rsid w:val="00B0636B"/>
    <w:rsid w:val="00B06E2F"/>
    <w:rsid w:val="00B0738B"/>
    <w:rsid w:val="00B07A5F"/>
    <w:rsid w:val="00B07F20"/>
    <w:rsid w:val="00B1078F"/>
    <w:rsid w:val="00B10A6B"/>
    <w:rsid w:val="00B11049"/>
    <w:rsid w:val="00B1162B"/>
    <w:rsid w:val="00B11774"/>
    <w:rsid w:val="00B11B00"/>
    <w:rsid w:val="00B1231B"/>
    <w:rsid w:val="00B12E7F"/>
    <w:rsid w:val="00B13157"/>
    <w:rsid w:val="00B1427C"/>
    <w:rsid w:val="00B14C5D"/>
    <w:rsid w:val="00B14CA0"/>
    <w:rsid w:val="00B154FB"/>
    <w:rsid w:val="00B154FC"/>
    <w:rsid w:val="00B155C8"/>
    <w:rsid w:val="00B15863"/>
    <w:rsid w:val="00B15AA1"/>
    <w:rsid w:val="00B161A8"/>
    <w:rsid w:val="00B1640D"/>
    <w:rsid w:val="00B16DC0"/>
    <w:rsid w:val="00B172DE"/>
    <w:rsid w:val="00B1741A"/>
    <w:rsid w:val="00B2045E"/>
    <w:rsid w:val="00B20B77"/>
    <w:rsid w:val="00B20BEB"/>
    <w:rsid w:val="00B21453"/>
    <w:rsid w:val="00B21D26"/>
    <w:rsid w:val="00B21F3E"/>
    <w:rsid w:val="00B2207B"/>
    <w:rsid w:val="00B228CA"/>
    <w:rsid w:val="00B22AD4"/>
    <w:rsid w:val="00B22B7F"/>
    <w:rsid w:val="00B22CD5"/>
    <w:rsid w:val="00B22ECA"/>
    <w:rsid w:val="00B230D8"/>
    <w:rsid w:val="00B23585"/>
    <w:rsid w:val="00B235B6"/>
    <w:rsid w:val="00B24244"/>
    <w:rsid w:val="00B24356"/>
    <w:rsid w:val="00B243D2"/>
    <w:rsid w:val="00B255C3"/>
    <w:rsid w:val="00B2593D"/>
    <w:rsid w:val="00B2685C"/>
    <w:rsid w:val="00B26911"/>
    <w:rsid w:val="00B26D42"/>
    <w:rsid w:val="00B271B8"/>
    <w:rsid w:val="00B304C4"/>
    <w:rsid w:val="00B308D8"/>
    <w:rsid w:val="00B30910"/>
    <w:rsid w:val="00B30D40"/>
    <w:rsid w:val="00B318BF"/>
    <w:rsid w:val="00B318F1"/>
    <w:rsid w:val="00B31B3D"/>
    <w:rsid w:val="00B31CCE"/>
    <w:rsid w:val="00B32227"/>
    <w:rsid w:val="00B32B14"/>
    <w:rsid w:val="00B32B7D"/>
    <w:rsid w:val="00B32E69"/>
    <w:rsid w:val="00B3319D"/>
    <w:rsid w:val="00B33371"/>
    <w:rsid w:val="00B33714"/>
    <w:rsid w:val="00B338A2"/>
    <w:rsid w:val="00B33952"/>
    <w:rsid w:val="00B34015"/>
    <w:rsid w:val="00B34A30"/>
    <w:rsid w:val="00B34BCD"/>
    <w:rsid w:val="00B34E81"/>
    <w:rsid w:val="00B35164"/>
    <w:rsid w:val="00B35211"/>
    <w:rsid w:val="00B355C9"/>
    <w:rsid w:val="00B358B4"/>
    <w:rsid w:val="00B35E82"/>
    <w:rsid w:val="00B36094"/>
    <w:rsid w:val="00B361C3"/>
    <w:rsid w:val="00B3622B"/>
    <w:rsid w:val="00B3697E"/>
    <w:rsid w:val="00B374A2"/>
    <w:rsid w:val="00B378A7"/>
    <w:rsid w:val="00B37BDC"/>
    <w:rsid w:val="00B37C69"/>
    <w:rsid w:val="00B40270"/>
    <w:rsid w:val="00B40B57"/>
    <w:rsid w:val="00B40B70"/>
    <w:rsid w:val="00B411DB"/>
    <w:rsid w:val="00B42181"/>
    <w:rsid w:val="00B42597"/>
    <w:rsid w:val="00B4294F"/>
    <w:rsid w:val="00B42A84"/>
    <w:rsid w:val="00B4349E"/>
    <w:rsid w:val="00B435C3"/>
    <w:rsid w:val="00B440E7"/>
    <w:rsid w:val="00B441DD"/>
    <w:rsid w:val="00B44404"/>
    <w:rsid w:val="00B44564"/>
    <w:rsid w:val="00B44684"/>
    <w:rsid w:val="00B4468B"/>
    <w:rsid w:val="00B45113"/>
    <w:rsid w:val="00B451A0"/>
    <w:rsid w:val="00B46068"/>
    <w:rsid w:val="00B462D9"/>
    <w:rsid w:val="00B4682C"/>
    <w:rsid w:val="00B468F2"/>
    <w:rsid w:val="00B46D2B"/>
    <w:rsid w:val="00B47605"/>
    <w:rsid w:val="00B477F0"/>
    <w:rsid w:val="00B479C8"/>
    <w:rsid w:val="00B47BC7"/>
    <w:rsid w:val="00B47DF5"/>
    <w:rsid w:val="00B5031A"/>
    <w:rsid w:val="00B50410"/>
    <w:rsid w:val="00B50479"/>
    <w:rsid w:val="00B509F1"/>
    <w:rsid w:val="00B50F86"/>
    <w:rsid w:val="00B518EF"/>
    <w:rsid w:val="00B525EA"/>
    <w:rsid w:val="00B52EAD"/>
    <w:rsid w:val="00B52FFF"/>
    <w:rsid w:val="00B53A2F"/>
    <w:rsid w:val="00B54E25"/>
    <w:rsid w:val="00B553A2"/>
    <w:rsid w:val="00B55A66"/>
    <w:rsid w:val="00B567F8"/>
    <w:rsid w:val="00B5682B"/>
    <w:rsid w:val="00B56F72"/>
    <w:rsid w:val="00B57416"/>
    <w:rsid w:val="00B575B3"/>
    <w:rsid w:val="00B611B0"/>
    <w:rsid w:val="00B61253"/>
    <w:rsid w:val="00B61644"/>
    <w:rsid w:val="00B6194F"/>
    <w:rsid w:val="00B61ACE"/>
    <w:rsid w:val="00B61EF5"/>
    <w:rsid w:val="00B62405"/>
    <w:rsid w:val="00B626C8"/>
    <w:rsid w:val="00B62E63"/>
    <w:rsid w:val="00B63052"/>
    <w:rsid w:val="00B6354E"/>
    <w:rsid w:val="00B63B65"/>
    <w:rsid w:val="00B63B9B"/>
    <w:rsid w:val="00B63F3E"/>
    <w:rsid w:val="00B640D2"/>
    <w:rsid w:val="00B643DB"/>
    <w:rsid w:val="00B6441D"/>
    <w:rsid w:val="00B6492F"/>
    <w:rsid w:val="00B64A9D"/>
    <w:rsid w:val="00B64B1A"/>
    <w:rsid w:val="00B64FE5"/>
    <w:rsid w:val="00B65268"/>
    <w:rsid w:val="00B654C1"/>
    <w:rsid w:val="00B65B87"/>
    <w:rsid w:val="00B66227"/>
    <w:rsid w:val="00B67673"/>
    <w:rsid w:val="00B67D05"/>
    <w:rsid w:val="00B67D3B"/>
    <w:rsid w:val="00B702B2"/>
    <w:rsid w:val="00B70425"/>
    <w:rsid w:val="00B70595"/>
    <w:rsid w:val="00B7062A"/>
    <w:rsid w:val="00B7090C"/>
    <w:rsid w:val="00B70E28"/>
    <w:rsid w:val="00B712A7"/>
    <w:rsid w:val="00B7146D"/>
    <w:rsid w:val="00B715A5"/>
    <w:rsid w:val="00B71675"/>
    <w:rsid w:val="00B71971"/>
    <w:rsid w:val="00B72552"/>
    <w:rsid w:val="00B729AB"/>
    <w:rsid w:val="00B72A7E"/>
    <w:rsid w:val="00B72F4C"/>
    <w:rsid w:val="00B72F8E"/>
    <w:rsid w:val="00B7488B"/>
    <w:rsid w:val="00B74A12"/>
    <w:rsid w:val="00B75078"/>
    <w:rsid w:val="00B7513F"/>
    <w:rsid w:val="00B752BE"/>
    <w:rsid w:val="00B758F6"/>
    <w:rsid w:val="00B75909"/>
    <w:rsid w:val="00B760A8"/>
    <w:rsid w:val="00B76695"/>
    <w:rsid w:val="00B76C87"/>
    <w:rsid w:val="00B76DF8"/>
    <w:rsid w:val="00B771A4"/>
    <w:rsid w:val="00B77371"/>
    <w:rsid w:val="00B775FE"/>
    <w:rsid w:val="00B77C89"/>
    <w:rsid w:val="00B77C9B"/>
    <w:rsid w:val="00B77E28"/>
    <w:rsid w:val="00B8047D"/>
    <w:rsid w:val="00B807F3"/>
    <w:rsid w:val="00B8094F"/>
    <w:rsid w:val="00B80B1D"/>
    <w:rsid w:val="00B80E05"/>
    <w:rsid w:val="00B813EB"/>
    <w:rsid w:val="00B81564"/>
    <w:rsid w:val="00B81A65"/>
    <w:rsid w:val="00B81CA2"/>
    <w:rsid w:val="00B81DB5"/>
    <w:rsid w:val="00B81E7D"/>
    <w:rsid w:val="00B81EF9"/>
    <w:rsid w:val="00B81FB0"/>
    <w:rsid w:val="00B82076"/>
    <w:rsid w:val="00B82175"/>
    <w:rsid w:val="00B824DC"/>
    <w:rsid w:val="00B83796"/>
    <w:rsid w:val="00B838D1"/>
    <w:rsid w:val="00B83B51"/>
    <w:rsid w:val="00B83BB3"/>
    <w:rsid w:val="00B8440C"/>
    <w:rsid w:val="00B84591"/>
    <w:rsid w:val="00B845A0"/>
    <w:rsid w:val="00B851D1"/>
    <w:rsid w:val="00B8534F"/>
    <w:rsid w:val="00B85511"/>
    <w:rsid w:val="00B86241"/>
    <w:rsid w:val="00B86591"/>
    <w:rsid w:val="00B87300"/>
    <w:rsid w:val="00B873CB"/>
    <w:rsid w:val="00B8778D"/>
    <w:rsid w:val="00B87846"/>
    <w:rsid w:val="00B90496"/>
    <w:rsid w:val="00B907D6"/>
    <w:rsid w:val="00B90825"/>
    <w:rsid w:val="00B909B6"/>
    <w:rsid w:val="00B90DAD"/>
    <w:rsid w:val="00B91033"/>
    <w:rsid w:val="00B91291"/>
    <w:rsid w:val="00B9131D"/>
    <w:rsid w:val="00B91833"/>
    <w:rsid w:val="00B91B5C"/>
    <w:rsid w:val="00B91C5C"/>
    <w:rsid w:val="00B92371"/>
    <w:rsid w:val="00B92444"/>
    <w:rsid w:val="00B9287D"/>
    <w:rsid w:val="00B929AD"/>
    <w:rsid w:val="00B92B60"/>
    <w:rsid w:val="00B930F3"/>
    <w:rsid w:val="00B93242"/>
    <w:rsid w:val="00B934FE"/>
    <w:rsid w:val="00B93707"/>
    <w:rsid w:val="00B938DF"/>
    <w:rsid w:val="00B9392A"/>
    <w:rsid w:val="00B93A2F"/>
    <w:rsid w:val="00B9437C"/>
    <w:rsid w:val="00B94BF5"/>
    <w:rsid w:val="00B94F3E"/>
    <w:rsid w:val="00B94FA3"/>
    <w:rsid w:val="00B965B1"/>
    <w:rsid w:val="00B96A14"/>
    <w:rsid w:val="00B974E6"/>
    <w:rsid w:val="00B978ED"/>
    <w:rsid w:val="00B97D30"/>
    <w:rsid w:val="00B97F45"/>
    <w:rsid w:val="00BA060C"/>
    <w:rsid w:val="00BA088F"/>
    <w:rsid w:val="00BA09E7"/>
    <w:rsid w:val="00BA0DA6"/>
    <w:rsid w:val="00BA11D0"/>
    <w:rsid w:val="00BA139E"/>
    <w:rsid w:val="00BA1ED8"/>
    <w:rsid w:val="00BA2138"/>
    <w:rsid w:val="00BA2223"/>
    <w:rsid w:val="00BA24CC"/>
    <w:rsid w:val="00BA27D9"/>
    <w:rsid w:val="00BA303B"/>
    <w:rsid w:val="00BA336D"/>
    <w:rsid w:val="00BA3D5C"/>
    <w:rsid w:val="00BA437F"/>
    <w:rsid w:val="00BA44A4"/>
    <w:rsid w:val="00BA48CF"/>
    <w:rsid w:val="00BA4F4A"/>
    <w:rsid w:val="00BA50F0"/>
    <w:rsid w:val="00BA53A8"/>
    <w:rsid w:val="00BA53FB"/>
    <w:rsid w:val="00BA595D"/>
    <w:rsid w:val="00BA5D10"/>
    <w:rsid w:val="00BA6646"/>
    <w:rsid w:val="00BA6763"/>
    <w:rsid w:val="00BA7163"/>
    <w:rsid w:val="00BA79FF"/>
    <w:rsid w:val="00BA7B82"/>
    <w:rsid w:val="00BA7D1F"/>
    <w:rsid w:val="00BA7DD8"/>
    <w:rsid w:val="00BB00DE"/>
    <w:rsid w:val="00BB04CD"/>
    <w:rsid w:val="00BB154E"/>
    <w:rsid w:val="00BB1730"/>
    <w:rsid w:val="00BB188C"/>
    <w:rsid w:val="00BB1970"/>
    <w:rsid w:val="00BB19AF"/>
    <w:rsid w:val="00BB1D0D"/>
    <w:rsid w:val="00BB203E"/>
    <w:rsid w:val="00BB214F"/>
    <w:rsid w:val="00BB23F5"/>
    <w:rsid w:val="00BB25D7"/>
    <w:rsid w:val="00BB29C9"/>
    <w:rsid w:val="00BB3224"/>
    <w:rsid w:val="00BB33A4"/>
    <w:rsid w:val="00BB346F"/>
    <w:rsid w:val="00BB3786"/>
    <w:rsid w:val="00BB388F"/>
    <w:rsid w:val="00BB4115"/>
    <w:rsid w:val="00BB416E"/>
    <w:rsid w:val="00BB52BE"/>
    <w:rsid w:val="00BB54CF"/>
    <w:rsid w:val="00BB5C33"/>
    <w:rsid w:val="00BB5E0A"/>
    <w:rsid w:val="00BB615C"/>
    <w:rsid w:val="00BB640F"/>
    <w:rsid w:val="00BB64D9"/>
    <w:rsid w:val="00BB709F"/>
    <w:rsid w:val="00BB7430"/>
    <w:rsid w:val="00BB7640"/>
    <w:rsid w:val="00BB7910"/>
    <w:rsid w:val="00BC0659"/>
    <w:rsid w:val="00BC0703"/>
    <w:rsid w:val="00BC08D9"/>
    <w:rsid w:val="00BC0D08"/>
    <w:rsid w:val="00BC1006"/>
    <w:rsid w:val="00BC2260"/>
    <w:rsid w:val="00BC4163"/>
    <w:rsid w:val="00BC41E0"/>
    <w:rsid w:val="00BC426E"/>
    <w:rsid w:val="00BC4307"/>
    <w:rsid w:val="00BC44D6"/>
    <w:rsid w:val="00BC4973"/>
    <w:rsid w:val="00BC5276"/>
    <w:rsid w:val="00BC571C"/>
    <w:rsid w:val="00BC60DC"/>
    <w:rsid w:val="00BC7575"/>
    <w:rsid w:val="00BC7770"/>
    <w:rsid w:val="00BC78DB"/>
    <w:rsid w:val="00BD0A73"/>
    <w:rsid w:val="00BD0B78"/>
    <w:rsid w:val="00BD15BE"/>
    <w:rsid w:val="00BD19BB"/>
    <w:rsid w:val="00BD19CB"/>
    <w:rsid w:val="00BD20DA"/>
    <w:rsid w:val="00BD2653"/>
    <w:rsid w:val="00BD288B"/>
    <w:rsid w:val="00BD2940"/>
    <w:rsid w:val="00BD2CE4"/>
    <w:rsid w:val="00BD32CF"/>
    <w:rsid w:val="00BD32E2"/>
    <w:rsid w:val="00BD3A36"/>
    <w:rsid w:val="00BD4031"/>
    <w:rsid w:val="00BD4603"/>
    <w:rsid w:val="00BD4671"/>
    <w:rsid w:val="00BD47B6"/>
    <w:rsid w:val="00BD488F"/>
    <w:rsid w:val="00BD4B72"/>
    <w:rsid w:val="00BD519B"/>
    <w:rsid w:val="00BD5223"/>
    <w:rsid w:val="00BD5AE8"/>
    <w:rsid w:val="00BD75E1"/>
    <w:rsid w:val="00BD78B9"/>
    <w:rsid w:val="00BD7EE6"/>
    <w:rsid w:val="00BE064B"/>
    <w:rsid w:val="00BE0817"/>
    <w:rsid w:val="00BE1464"/>
    <w:rsid w:val="00BE1680"/>
    <w:rsid w:val="00BE1794"/>
    <w:rsid w:val="00BE192E"/>
    <w:rsid w:val="00BE249B"/>
    <w:rsid w:val="00BE2729"/>
    <w:rsid w:val="00BE31D7"/>
    <w:rsid w:val="00BE3740"/>
    <w:rsid w:val="00BE41A0"/>
    <w:rsid w:val="00BE46EC"/>
    <w:rsid w:val="00BE5567"/>
    <w:rsid w:val="00BE56E3"/>
    <w:rsid w:val="00BE5C2C"/>
    <w:rsid w:val="00BE5F17"/>
    <w:rsid w:val="00BE6221"/>
    <w:rsid w:val="00BE6608"/>
    <w:rsid w:val="00BE6813"/>
    <w:rsid w:val="00BE69AB"/>
    <w:rsid w:val="00BE6A77"/>
    <w:rsid w:val="00BE6D5B"/>
    <w:rsid w:val="00BE7D5D"/>
    <w:rsid w:val="00BE7DCF"/>
    <w:rsid w:val="00BE7EE4"/>
    <w:rsid w:val="00BF0056"/>
    <w:rsid w:val="00BF0684"/>
    <w:rsid w:val="00BF09D1"/>
    <w:rsid w:val="00BF0E9B"/>
    <w:rsid w:val="00BF1196"/>
    <w:rsid w:val="00BF125E"/>
    <w:rsid w:val="00BF2BBC"/>
    <w:rsid w:val="00BF3CCB"/>
    <w:rsid w:val="00BF412F"/>
    <w:rsid w:val="00BF4586"/>
    <w:rsid w:val="00BF553B"/>
    <w:rsid w:val="00BF56F8"/>
    <w:rsid w:val="00BF5B83"/>
    <w:rsid w:val="00BF5D50"/>
    <w:rsid w:val="00BF5F91"/>
    <w:rsid w:val="00BF6E6D"/>
    <w:rsid w:val="00BF6F44"/>
    <w:rsid w:val="00BF7436"/>
    <w:rsid w:val="00BF7923"/>
    <w:rsid w:val="00BF7F1E"/>
    <w:rsid w:val="00C00185"/>
    <w:rsid w:val="00C00A9B"/>
    <w:rsid w:val="00C00F84"/>
    <w:rsid w:val="00C014F9"/>
    <w:rsid w:val="00C01D29"/>
    <w:rsid w:val="00C02638"/>
    <w:rsid w:val="00C03180"/>
    <w:rsid w:val="00C031A6"/>
    <w:rsid w:val="00C036BE"/>
    <w:rsid w:val="00C0409F"/>
    <w:rsid w:val="00C041E0"/>
    <w:rsid w:val="00C047E0"/>
    <w:rsid w:val="00C05024"/>
    <w:rsid w:val="00C059CC"/>
    <w:rsid w:val="00C05B3B"/>
    <w:rsid w:val="00C05D22"/>
    <w:rsid w:val="00C066CB"/>
    <w:rsid w:val="00C06BDB"/>
    <w:rsid w:val="00C06F72"/>
    <w:rsid w:val="00C078AC"/>
    <w:rsid w:val="00C07E31"/>
    <w:rsid w:val="00C100E6"/>
    <w:rsid w:val="00C10AE9"/>
    <w:rsid w:val="00C10C8F"/>
    <w:rsid w:val="00C10EBF"/>
    <w:rsid w:val="00C11B26"/>
    <w:rsid w:val="00C11FAB"/>
    <w:rsid w:val="00C1223D"/>
    <w:rsid w:val="00C129CE"/>
    <w:rsid w:val="00C12B24"/>
    <w:rsid w:val="00C12F81"/>
    <w:rsid w:val="00C13EB6"/>
    <w:rsid w:val="00C13FC7"/>
    <w:rsid w:val="00C143DB"/>
    <w:rsid w:val="00C14831"/>
    <w:rsid w:val="00C14E4B"/>
    <w:rsid w:val="00C15094"/>
    <w:rsid w:val="00C15269"/>
    <w:rsid w:val="00C1535F"/>
    <w:rsid w:val="00C159FC"/>
    <w:rsid w:val="00C15B13"/>
    <w:rsid w:val="00C15E54"/>
    <w:rsid w:val="00C15F21"/>
    <w:rsid w:val="00C16A1E"/>
    <w:rsid w:val="00C16B74"/>
    <w:rsid w:val="00C1715A"/>
    <w:rsid w:val="00C174E7"/>
    <w:rsid w:val="00C176B8"/>
    <w:rsid w:val="00C17D62"/>
    <w:rsid w:val="00C201CD"/>
    <w:rsid w:val="00C20631"/>
    <w:rsid w:val="00C20D12"/>
    <w:rsid w:val="00C21ACB"/>
    <w:rsid w:val="00C21C67"/>
    <w:rsid w:val="00C22058"/>
    <w:rsid w:val="00C2231E"/>
    <w:rsid w:val="00C223B9"/>
    <w:rsid w:val="00C22827"/>
    <w:rsid w:val="00C22BCD"/>
    <w:rsid w:val="00C22F4D"/>
    <w:rsid w:val="00C23550"/>
    <w:rsid w:val="00C23B54"/>
    <w:rsid w:val="00C23C63"/>
    <w:rsid w:val="00C240A2"/>
    <w:rsid w:val="00C240DA"/>
    <w:rsid w:val="00C24141"/>
    <w:rsid w:val="00C245B7"/>
    <w:rsid w:val="00C24C5E"/>
    <w:rsid w:val="00C250D7"/>
    <w:rsid w:val="00C25A88"/>
    <w:rsid w:val="00C265AF"/>
    <w:rsid w:val="00C2725C"/>
    <w:rsid w:val="00C27E2B"/>
    <w:rsid w:val="00C301FB"/>
    <w:rsid w:val="00C302A5"/>
    <w:rsid w:val="00C302F4"/>
    <w:rsid w:val="00C30D6C"/>
    <w:rsid w:val="00C31269"/>
    <w:rsid w:val="00C316D1"/>
    <w:rsid w:val="00C3208B"/>
    <w:rsid w:val="00C32B20"/>
    <w:rsid w:val="00C32B32"/>
    <w:rsid w:val="00C3318D"/>
    <w:rsid w:val="00C33B5F"/>
    <w:rsid w:val="00C33DA3"/>
    <w:rsid w:val="00C34088"/>
    <w:rsid w:val="00C3517C"/>
    <w:rsid w:val="00C353F0"/>
    <w:rsid w:val="00C355B0"/>
    <w:rsid w:val="00C35B06"/>
    <w:rsid w:val="00C35E30"/>
    <w:rsid w:val="00C36FB4"/>
    <w:rsid w:val="00C377DE"/>
    <w:rsid w:val="00C37B24"/>
    <w:rsid w:val="00C37EB4"/>
    <w:rsid w:val="00C406A7"/>
    <w:rsid w:val="00C40BD3"/>
    <w:rsid w:val="00C40F89"/>
    <w:rsid w:val="00C41E6C"/>
    <w:rsid w:val="00C421BA"/>
    <w:rsid w:val="00C42497"/>
    <w:rsid w:val="00C42D4B"/>
    <w:rsid w:val="00C43845"/>
    <w:rsid w:val="00C43A63"/>
    <w:rsid w:val="00C43EB2"/>
    <w:rsid w:val="00C448D6"/>
    <w:rsid w:val="00C44A5C"/>
    <w:rsid w:val="00C44C44"/>
    <w:rsid w:val="00C44E4F"/>
    <w:rsid w:val="00C4523B"/>
    <w:rsid w:val="00C45704"/>
    <w:rsid w:val="00C460AB"/>
    <w:rsid w:val="00C46102"/>
    <w:rsid w:val="00C46279"/>
    <w:rsid w:val="00C46338"/>
    <w:rsid w:val="00C46540"/>
    <w:rsid w:val="00C46EA3"/>
    <w:rsid w:val="00C46F8D"/>
    <w:rsid w:val="00C47155"/>
    <w:rsid w:val="00C47D4A"/>
    <w:rsid w:val="00C47F2E"/>
    <w:rsid w:val="00C5003E"/>
    <w:rsid w:val="00C5003F"/>
    <w:rsid w:val="00C50598"/>
    <w:rsid w:val="00C506A3"/>
    <w:rsid w:val="00C50AF6"/>
    <w:rsid w:val="00C50F8F"/>
    <w:rsid w:val="00C51166"/>
    <w:rsid w:val="00C511A9"/>
    <w:rsid w:val="00C517CA"/>
    <w:rsid w:val="00C51D9A"/>
    <w:rsid w:val="00C5223A"/>
    <w:rsid w:val="00C52575"/>
    <w:rsid w:val="00C52C8C"/>
    <w:rsid w:val="00C52F82"/>
    <w:rsid w:val="00C53092"/>
    <w:rsid w:val="00C53243"/>
    <w:rsid w:val="00C53649"/>
    <w:rsid w:val="00C53B9D"/>
    <w:rsid w:val="00C543FA"/>
    <w:rsid w:val="00C54919"/>
    <w:rsid w:val="00C55004"/>
    <w:rsid w:val="00C55197"/>
    <w:rsid w:val="00C55858"/>
    <w:rsid w:val="00C55935"/>
    <w:rsid w:val="00C55B92"/>
    <w:rsid w:val="00C55BE3"/>
    <w:rsid w:val="00C55DD2"/>
    <w:rsid w:val="00C56463"/>
    <w:rsid w:val="00C56950"/>
    <w:rsid w:val="00C56B7E"/>
    <w:rsid w:val="00C56FDD"/>
    <w:rsid w:val="00C57321"/>
    <w:rsid w:val="00C576B4"/>
    <w:rsid w:val="00C57816"/>
    <w:rsid w:val="00C57828"/>
    <w:rsid w:val="00C60769"/>
    <w:rsid w:val="00C60940"/>
    <w:rsid w:val="00C60A43"/>
    <w:rsid w:val="00C6108C"/>
    <w:rsid w:val="00C615DA"/>
    <w:rsid w:val="00C6167E"/>
    <w:rsid w:val="00C61767"/>
    <w:rsid w:val="00C61981"/>
    <w:rsid w:val="00C61F3A"/>
    <w:rsid w:val="00C629DF"/>
    <w:rsid w:val="00C62E01"/>
    <w:rsid w:val="00C634E8"/>
    <w:rsid w:val="00C635CC"/>
    <w:rsid w:val="00C636C4"/>
    <w:rsid w:val="00C63C68"/>
    <w:rsid w:val="00C6404E"/>
    <w:rsid w:val="00C64710"/>
    <w:rsid w:val="00C65567"/>
    <w:rsid w:val="00C65941"/>
    <w:rsid w:val="00C663FD"/>
    <w:rsid w:val="00C66432"/>
    <w:rsid w:val="00C6644F"/>
    <w:rsid w:val="00C66897"/>
    <w:rsid w:val="00C66A92"/>
    <w:rsid w:val="00C66BE7"/>
    <w:rsid w:val="00C66FF0"/>
    <w:rsid w:val="00C677E4"/>
    <w:rsid w:val="00C6788E"/>
    <w:rsid w:val="00C700AF"/>
    <w:rsid w:val="00C7057C"/>
    <w:rsid w:val="00C70654"/>
    <w:rsid w:val="00C707E8"/>
    <w:rsid w:val="00C70C38"/>
    <w:rsid w:val="00C70CEC"/>
    <w:rsid w:val="00C70E65"/>
    <w:rsid w:val="00C71635"/>
    <w:rsid w:val="00C719F6"/>
    <w:rsid w:val="00C71F14"/>
    <w:rsid w:val="00C73ECF"/>
    <w:rsid w:val="00C740BC"/>
    <w:rsid w:val="00C74244"/>
    <w:rsid w:val="00C742F4"/>
    <w:rsid w:val="00C74600"/>
    <w:rsid w:val="00C74A0F"/>
    <w:rsid w:val="00C74C26"/>
    <w:rsid w:val="00C74D35"/>
    <w:rsid w:val="00C75067"/>
    <w:rsid w:val="00C750DC"/>
    <w:rsid w:val="00C75325"/>
    <w:rsid w:val="00C758A5"/>
    <w:rsid w:val="00C75C58"/>
    <w:rsid w:val="00C7686F"/>
    <w:rsid w:val="00C77330"/>
    <w:rsid w:val="00C77458"/>
    <w:rsid w:val="00C77B64"/>
    <w:rsid w:val="00C77CB2"/>
    <w:rsid w:val="00C801C5"/>
    <w:rsid w:val="00C801D5"/>
    <w:rsid w:val="00C802FF"/>
    <w:rsid w:val="00C80724"/>
    <w:rsid w:val="00C80811"/>
    <w:rsid w:val="00C80B05"/>
    <w:rsid w:val="00C810A1"/>
    <w:rsid w:val="00C81114"/>
    <w:rsid w:val="00C81AF0"/>
    <w:rsid w:val="00C81EA8"/>
    <w:rsid w:val="00C8212B"/>
    <w:rsid w:val="00C82259"/>
    <w:rsid w:val="00C8227B"/>
    <w:rsid w:val="00C82631"/>
    <w:rsid w:val="00C82853"/>
    <w:rsid w:val="00C830C1"/>
    <w:rsid w:val="00C831C2"/>
    <w:rsid w:val="00C83543"/>
    <w:rsid w:val="00C836F3"/>
    <w:rsid w:val="00C838B3"/>
    <w:rsid w:val="00C839B3"/>
    <w:rsid w:val="00C83C1F"/>
    <w:rsid w:val="00C83E86"/>
    <w:rsid w:val="00C83EB8"/>
    <w:rsid w:val="00C8408E"/>
    <w:rsid w:val="00C8436F"/>
    <w:rsid w:val="00C844E8"/>
    <w:rsid w:val="00C8485F"/>
    <w:rsid w:val="00C853F2"/>
    <w:rsid w:val="00C85412"/>
    <w:rsid w:val="00C85A19"/>
    <w:rsid w:val="00C8617F"/>
    <w:rsid w:val="00C864E2"/>
    <w:rsid w:val="00C86BC9"/>
    <w:rsid w:val="00C86E0D"/>
    <w:rsid w:val="00C86FA9"/>
    <w:rsid w:val="00C8719E"/>
    <w:rsid w:val="00C8721E"/>
    <w:rsid w:val="00C874F2"/>
    <w:rsid w:val="00C87DA3"/>
    <w:rsid w:val="00C9048F"/>
    <w:rsid w:val="00C905D1"/>
    <w:rsid w:val="00C90611"/>
    <w:rsid w:val="00C90742"/>
    <w:rsid w:val="00C90C53"/>
    <w:rsid w:val="00C90DA1"/>
    <w:rsid w:val="00C91127"/>
    <w:rsid w:val="00C92720"/>
    <w:rsid w:val="00C9293E"/>
    <w:rsid w:val="00C92DCB"/>
    <w:rsid w:val="00C92F7F"/>
    <w:rsid w:val="00C9315D"/>
    <w:rsid w:val="00C9351F"/>
    <w:rsid w:val="00C93888"/>
    <w:rsid w:val="00C941DF"/>
    <w:rsid w:val="00C9447F"/>
    <w:rsid w:val="00C944C4"/>
    <w:rsid w:val="00C94D41"/>
    <w:rsid w:val="00C95B7F"/>
    <w:rsid w:val="00C96236"/>
    <w:rsid w:val="00C96A76"/>
    <w:rsid w:val="00C96DC5"/>
    <w:rsid w:val="00C96E5C"/>
    <w:rsid w:val="00C979E0"/>
    <w:rsid w:val="00C97C5C"/>
    <w:rsid w:val="00C97D99"/>
    <w:rsid w:val="00CA009A"/>
    <w:rsid w:val="00CA061E"/>
    <w:rsid w:val="00CA087C"/>
    <w:rsid w:val="00CA0B6C"/>
    <w:rsid w:val="00CA1285"/>
    <w:rsid w:val="00CA1386"/>
    <w:rsid w:val="00CA1ECA"/>
    <w:rsid w:val="00CA27FA"/>
    <w:rsid w:val="00CA280C"/>
    <w:rsid w:val="00CA2EDD"/>
    <w:rsid w:val="00CA323A"/>
    <w:rsid w:val="00CA3592"/>
    <w:rsid w:val="00CA41D2"/>
    <w:rsid w:val="00CA435D"/>
    <w:rsid w:val="00CA48E2"/>
    <w:rsid w:val="00CA4932"/>
    <w:rsid w:val="00CA4D1F"/>
    <w:rsid w:val="00CA55C1"/>
    <w:rsid w:val="00CA561C"/>
    <w:rsid w:val="00CA6452"/>
    <w:rsid w:val="00CA740B"/>
    <w:rsid w:val="00CA7FB5"/>
    <w:rsid w:val="00CB01F1"/>
    <w:rsid w:val="00CB0C8C"/>
    <w:rsid w:val="00CB0FBE"/>
    <w:rsid w:val="00CB18B3"/>
    <w:rsid w:val="00CB211B"/>
    <w:rsid w:val="00CB2C0A"/>
    <w:rsid w:val="00CB2EF2"/>
    <w:rsid w:val="00CB306E"/>
    <w:rsid w:val="00CB320E"/>
    <w:rsid w:val="00CB342B"/>
    <w:rsid w:val="00CB389E"/>
    <w:rsid w:val="00CB3C0B"/>
    <w:rsid w:val="00CB40D6"/>
    <w:rsid w:val="00CB416A"/>
    <w:rsid w:val="00CB4366"/>
    <w:rsid w:val="00CB43DB"/>
    <w:rsid w:val="00CB47CA"/>
    <w:rsid w:val="00CB492F"/>
    <w:rsid w:val="00CB4B0A"/>
    <w:rsid w:val="00CB51BF"/>
    <w:rsid w:val="00CB55E1"/>
    <w:rsid w:val="00CB5A82"/>
    <w:rsid w:val="00CB6665"/>
    <w:rsid w:val="00CB6EBF"/>
    <w:rsid w:val="00CB7469"/>
    <w:rsid w:val="00CB749A"/>
    <w:rsid w:val="00CB7C67"/>
    <w:rsid w:val="00CB7FAF"/>
    <w:rsid w:val="00CB7FB3"/>
    <w:rsid w:val="00CC018E"/>
    <w:rsid w:val="00CC0772"/>
    <w:rsid w:val="00CC0DD7"/>
    <w:rsid w:val="00CC0DE4"/>
    <w:rsid w:val="00CC0FEF"/>
    <w:rsid w:val="00CC113B"/>
    <w:rsid w:val="00CC1305"/>
    <w:rsid w:val="00CC1F35"/>
    <w:rsid w:val="00CC2B0C"/>
    <w:rsid w:val="00CC3636"/>
    <w:rsid w:val="00CC36D2"/>
    <w:rsid w:val="00CC3966"/>
    <w:rsid w:val="00CC3E54"/>
    <w:rsid w:val="00CC466D"/>
    <w:rsid w:val="00CC468D"/>
    <w:rsid w:val="00CC4DCF"/>
    <w:rsid w:val="00CC50C2"/>
    <w:rsid w:val="00CC51F6"/>
    <w:rsid w:val="00CC5757"/>
    <w:rsid w:val="00CC59B8"/>
    <w:rsid w:val="00CC5F8B"/>
    <w:rsid w:val="00CC663C"/>
    <w:rsid w:val="00CC6F3F"/>
    <w:rsid w:val="00CC773C"/>
    <w:rsid w:val="00CC7C06"/>
    <w:rsid w:val="00CC7F31"/>
    <w:rsid w:val="00CD064C"/>
    <w:rsid w:val="00CD07BA"/>
    <w:rsid w:val="00CD0883"/>
    <w:rsid w:val="00CD0DE4"/>
    <w:rsid w:val="00CD1207"/>
    <w:rsid w:val="00CD14C3"/>
    <w:rsid w:val="00CD16C8"/>
    <w:rsid w:val="00CD281E"/>
    <w:rsid w:val="00CD31D2"/>
    <w:rsid w:val="00CD3449"/>
    <w:rsid w:val="00CD3789"/>
    <w:rsid w:val="00CD3A34"/>
    <w:rsid w:val="00CD3A55"/>
    <w:rsid w:val="00CD3A83"/>
    <w:rsid w:val="00CD3C1F"/>
    <w:rsid w:val="00CD434B"/>
    <w:rsid w:val="00CD44FD"/>
    <w:rsid w:val="00CD4756"/>
    <w:rsid w:val="00CD47AA"/>
    <w:rsid w:val="00CD47C3"/>
    <w:rsid w:val="00CD4AB5"/>
    <w:rsid w:val="00CD4B9E"/>
    <w:rsid w:val="00CD4D52"/>
    <w:rsid w:val="00CD4FD5"/>
    <w:rsid w:val="00CD52A9"/>
    <w:rsid w:val="00CD5CE8"/>
    <w:rsid w:val="00CD5FF6"/>
    <w:rsid w:val="00CD6046"/>
    <w:rsid w:val="00CD6425"/>
    <w:rsid w:val="00CD6601"/>
    <w:rsid w:val="00CD7D0F"/>
    <w:rsid w:val="00CD7DCD"/>
    <w:rsid w:val="00CE0751"/>
    <w:rsid w:val="00CE14E1"/>
    <w:rsid w:val="00CE1B3A"/>
    <w:rsid w:val="00CE239F"/>
    <w:rsid w:val="00CE2657"/>
    <w:rsid w:val="00CE3068"/>
    <w:rsid w:val="00CE3A13"/>
    <w:rsid w:val="00CE3CDA"/>
    <w:rsid w:val="00CE3EC9"/>
    <w:rsid w:val="00CE4629"/>
    <w:rsid w:val="00CE4C7E"/>
    <w:rsid w:val="00CE5C9F"/>
    <w:rsid w:val="00CE6413"/>
    <w:rsid w:val="00CE7202"/>
    <w:rsid w:val="00CE721D"/>
    <w:rsid w:val="00CE7523"/>
    <w:rsid w:val="00CE78B0"/>
    <w:rsid w:val="00CE7B3C"/>
    <w:rsid w:val="00CE7F5C"/>
    <w:rsid w:val="00CF088E"/>
    <w:rsid w:val="00CF0C45"/>
    <w:rsid w:val="00CF0CAC"/>
    <w:rsid w:val="00CF0DB9"/>
    <w:rsid w:val="00CF16D8"/>
    <w:rsid w:val="00CF1746"/>
    <w:rsid w:val="00CF1BE5"/>
    <w:rsid w:val="00CF3263"/>
    <w:rsid w:val="00CF35D1"/>
    <w:rsid w:val="00CF383B"/>
    <w:rsid w:val="00CF3EF8"/>
    <w:rsid w:val="00CF3FB6"/>
    <w:rsid w:val="00CF4665"/>
    <w:rsid w:val="00CF510A"/>
    <w:rsid w:val="00CF5EC0"/>
    <w:rsid w:val="00CF5F6F"/>
    <w:rsid w:val="00CF6583"/>
    <w:rsid w:val="00CF73BC"/>
    <w:rsid w:val="00CF74F4"/>
    <w:rsid w:val="00CF7583"/>
    <w:rsid w:val="00CF7591"/>
    <w:rsid w:val="00CF796A"/>
    <w:rsid w:val="00CF79C6"/>
    <w:rsid w:val="00CF7AE0"/>
    <w:rsid w:val="00CF7E5F"/>
    <w:rsid w:val="00D00971"/>
    <w:rsid w:val="00D0125C"/>
    <w:rsid w:val="00D0184C"/>
    <w:rsid w:val="00D01D79"/>
    <w:rsid w:val="00D0219E"/>
    <w:rsid w:val="00D024E5"/>
    <w:rsid w:val="00D029E3"/>
    <w:rsid w:val="00D034AE"/>
    <w:rsid w:val="00D03708"/>
    <w:rsid w:val="00D037C6"/>
    <w:rsid w:val="00D03A9A"/>
    <w:rsid w:val="00D0445A"/>
    <w:rsid w:val="00D0466D"/>
    <w:rsid w:val="00D04778"/>
    <w:rsid w:val="00D047CE"/>
    <w:rsid w:val="00D0482C"/>
    <w:rsid w:val="00D0495C"/>
    <w:rsid w:val="00D04F48"/>
    <w:rsid w:val="00D05592"/>
    <w:rsid w:val="00D05593"/>
    <w:rsid w:val="00D05D9F"/>
    <w:rsid w:val="00D065D7"/>
    <w:rsid w:val="00D0694E"/>
    <w:rsid w:val="00D06BFA"/>
    <w:rsid w:val="00D0704F"/>
    <w:rsid w:val="00D074D7"/>
    <w:rsid w:val="00D07C5B"/>
    <w:rsid w:val="00D10006"/>
    <w:rsid w:val="00D10447"/>
    <w:rsid w:val="00D10792"/>
    <w:rsid w:val="00D10E2A"/>
    <w:rsid w:val="00D1121D"/>
    <w:rsid w:val="00D11468"/>
    <w:rsid w:val="00D125AD"/>
    <w:rsid w:val="00D12AC6"/>
    <w:rsid w:val="00D13153"/>
    <w:rsid w:val="00D13904"/>
    <w:rsid w:val="00D13A30"/>
    <w:rsid w:val="00D13B53"/>
    <w:rsid w:val="00D15C38"/>
    <w:rsid w:val="00D15D53"/>
    <w:rsid w:val="00D16467"/>
    <w:rsid w:val="00D171AF"/>
    <w:rsid w:val="00D17A1B"/>
    <w:rsid w:val="00D200E4"/>
    <w:rsid w:val="00D20458"/>
    <w:rsid w:val="00D2049E"/>
    <w:rsid w:val="00D208B2"/>
    <w:rsid w:val="00D20E44"/>
    <w:rsid w:val="00D20EC1"/>
    <w:rsid w:val="00D225EB"/>
    <w:rsid w:val="00D227D4"/>
    <w:rsid w:val="00D22852"/>
    <w:rsid w:val="00D22D43"/>
    <w:rsid w:val="00D234C6"/>
    <w:rsid w:val="00D23EC4"/>
    <w:rsid w:val="00D24406"/>
    <w:rsid w:val="00D24917"/>
    <w:rsid w:val="00D2584D"/>
    <w:rsid w:val="00D25C3E"/>
    <w:rsid w:val="00D2600B"/>
    <w:rsid w:val="00D26248"/>
    <w:rsid w:val="00D26555"/>
    <w:rsid w:val="00D267F6"/>
    <w:rsid w:val="00D273D4"/>
    <w:rsid w:val="00D278D7"/>
    <w:rsid w:val="00D3028F"/>
    <w:rsid w:val="00D303B3"/>
    <w:rsid w:val="00D305DE"/>
    <w:rsid w:val="00D30B1B"/>
    <w:rsid w:val="00D31169"/>
    <w:rsid w:val="00D311A6"/>
    <w:rsid w:val="00D31827"/>
    <w:rsid w:val="00D31A20"/>
    <w:rsid w:val="00D31DC3"/>
    <w:rsid w:val="00D31F3B"/>
    <w:rsid w:val="00D323E6"/>
    <w:rsid w:val="00D32AF3"/>
    <w:rsid w:val="00D33232"/>
    <w:rsid w:val="00D334D4"/>
    <w:rsid w:val="00D33E68"/>
    <w:rsid w:val="00D34078"/>
    <w:rsid w:val="00D34308"/>
    <w:rsid w:val="00D34461"/>
    <w:rsid w:val="00D3457C"/>
    <w:rsid w:val="00D34B42"/>
    <w:rsid w:val="00D34BE6"/>
    <w:rsid w:val="00D34C2C"/>
    <w:rsid w:val="00D35579"/>
    <w:rsid w:val="00D35623"/>
    <w:rsid w:val="00D35EF2"/>
    <w:rsid w:val="00D361F0"/>
    <w:rsid w:val="00D364A9"/>
    <w:rsid w:val="00D36F2F"/>
    <w:rsid w:val="00D37417"/>
    <w:rsid w:val="00D37A51"/>
    <w:rsid w:val="00D37A62"/>
    <w:rsid w:val="00D37B4E"/>
    <w:rsid w:val="00D40EDB"/>
    <w:rsid w:val="00D4132F"/>
    <w:rsid w:val="00D416B9"/>
    <w:rsid w:val="00D4203E"/>
    <w:rsid w:val="00D427E9"/>
    <w:rsid w:val="00D42B46"/>
    <w:rsid w:val="00D42E4D"/>
    <w:rsid w:val="00D42E66"/>
    <w:rsid w:val="00D4315A"/>
    <w:rsid w:val="00D441AB"/>
    <w:rsid w:val="00D445BB"/>
    <w:rsid w:val="00D4487F"/>
    <w:rsid w:val="00D44F9F"/>
    <w:rsid w:val="00D45044"/>
    <w:rsid w:val="00D46121"/>
    <w:rsid w:val="00D46500"/>
    <w:rsid w:val="00D46570"/>
    <w:rsid w:val="00D47C65"/>
    <w:rsid w:val="00D50330"/>
    <w:rsid w:val="00D50596"/>
    <w:rsid w:val="00D50C5C"/>
    <w:rsid w:val="00D50E26"/>
    <w:rsid w:val="00D51474"/>
    <w:rsid w:val="00D51700"/>
    <w:rsid w:val="00D51D73"/>
    <w:rsid w:val="00D51FB8"/>
    <w:rsid w:val="00D52381"/>
    <w:rsid w:val="00D526AD"/>
    <w:rsid w:val="00D52C18"/>
    <w:rsid w:val="00D534C9"/>
    <w:rsid w:val="00D53666"/>
    <w:rsid w:val="00D53A3A"/>
    <w:rsid w:val="00D54B91"/>
    <w:rsid w:val="00D54BA3"/>
    <w:rsid w:val="00D54D01"/>
    <w:rsid w:val="00D54F58"/>
    <w:rsid w:val="00D550A7"/>
    <w:rsid w:val="00D5585F"/>
    <w:rsid w:val="00D558E6"/>
    <w:rsid w:val="00D55B3F"/>
    <w:rsid w:val="00D560A9"/>
    <w:rsid w:val="00D56D46"/>
    <w:rsid w:val="00D571A1"/>
    <w:rsid w:val="00D5743D"/>
    <w:rsid w:val="00D5796E"/>
    <w:rsid w:val="00D60345"/>
    <w:rsid w:val="00D60728"/>
    <w:rsid w:val="00D60B83"/>
    <w:rsid w:val="00D60D66"/>
    <w:rsid w:val="00D60EFF"/>
    <w:rsid w:val="00D61470"/>
    <w:rsid w:val="00D61782"/>
    <w:rsid w:val="00D618B0"/>
    <w:rsid w:val="00D622D0"/>
    <w:rsid w:val="00D6246E"/>
    <w:rsid w:val="00D62580"/>
    <w:rsid w:val="00D62794"/>
    <w:rsid w:val="00D632D9"/>
    <w:rsid w:val="00D63492"/>
    <w:rsid w:val="00D6357F"/>
    <w:rsid w:val="00D637E7"/>
    <w:rsid w:val="00D63B62"/>
    <w:rsid w:val="00D63BE1"/>
    <w:rsid w:val="00D63E74"/>
    <w:rsid w:val="00D63F75"/>
    <w:rsid w:val="00D64106"/>
    <w:rsid w:val="00D64395"/>
    <w:rsid w:val="00D645B5"/>
    <w:rsid w:val="00D653AC"/>
    <w:rsid w:val="00D659F6"/>
    <w:rsid w:val="00D6660F"/>
    <w:rsid w:val="00D668A8"/>
    <w:rsid w:val="00D668B5"/>
    <w:rsid w:val="00D66992"/>
    <w:rsid w:val="00D66ED5"/>
    <w:rsid w:val="00D671EA"/>
    <w:rsid w:val="00D6757B"/>
    <w:rsid w:val="00D67BCA"/>
    <w:rsid w:val="00D67BDD"/>
    <w:rsid w:val="00D70135"/>
    <w:rsid w:val="00D7024A"/>
    <w:rsid w:val="00D704D6"/>
    <w:rsid w:val="00D7064A"/>
    <w:rsid w:val="00D70B91"/>
    <w:rsid w:val="00D70C00"/>
    <w:rsid w:val="00D71465"/>
    <w:rsid w:val="00D71845"/>
    <w:rsid w:val="00D718F3"/>
    <w:rsid w:val="00D71F34"/>
    <w:rsid w:val="00D723D7"/>
    <w:rsid w:val="00D72732"/>
    <w:rsid w:val="00D72761"/>
    <w:rsid w:val="00D7287E"/>
    <w:rsid w:val="00D72A37"/>
    <w:rsid w:val="00D72CD0"/>
    <w:rsid w:val="00D72F52"/>
    <w:rsid w:val="00D73A24"/>
    <w:rsid w:val="00D74372"/>
    <w:rsid w:val="00D74B63"/>
    <w:rsid w:val="00D74BF5"/>
    <w:rsid w:val="00D75791"/>
    <w:rsid w:val="00D7647A"/>
    <w:rsid w:val="00D76738"/>
    <w:rsid w:val="00D76822"/>
    <w:rsid w:val="00D76857"/>
    <w:rsid w:val="00D76D0A"/>
    <w:rsid w:val="00D76E84"/>
    <w:rsid w:val="00D76FA2"/>
    <w:rsid w:val="00D7724C"/>
    <w:rsid w:val="00D77889"/>
    <w:rsid w:val="00D7794F"/>
    <w:rsid w:val="00D77F25"/>
    <w:rsid w:val="00D803FB"/>
    <w:rsid w:val="00D8041D"/>
    <w:rsid w:val="00D80508"/>
    <w:rsid w:val="00D81083"/>
    <w:rsid w:val="00D8164D"/>
    <w:rsid w:val="00D82508"/>
    <w:rsid w:val="00D82543"/>
    <w:rsid w:val="00D82570"/>
    <w:rsid w:val="00D82620"/>
    <w:rsid w:val="00D82C06"/>
    <w:rsid w:val="00D82E96"/>
    <w:rsid w:val="00D835E7"/>
    <w:rsid w:val="00D844D9"/>
    <w:rsid w:val="00D84E9D"/>
    <w:rsid w:val="00D852D0"/>
    <w:rsid w:val="00D85B90"/>
    <w:rsid w:val="00D85CAC"/>
    <w:rsid w:val="00D85EFE"/>
    <w:rsid w:val="00D86027"/>
    <w:rsid w:val="00D863A6"/>
    <w:rsid w:val="00D867BD"/>
    <w:rsid w:val="00D87189"/>
    <w:rsid w:val="00D874A5"/>
    <w:rsid w:val="00D87A1A"/>
    <w:rsid w:val="00D87D49"/>
    <w:rsid w:val="00D9001A"/>
    <w:rsid w:val="00D900B7"/>
    <w:rsid w:val="00D9072C"/>
    <w:rsid w:val="00D90A64"/>
    <w:rsid w:val="00D91A4A"/>
    <w:rsid w:val="00D91F00"/>
    <w:rsid w:val="00D92751"/>
    <w:rsid w:val="00D92B05"/>
    <w:rsid w:val="00D930D8"/>
    <w:rsid w:val="00D93587"/>
    <w:rsid w:val="00D93CB9"/>
    <w:rsid w:val="00D94BEF"/>
    <w:rsid w:val="00D94C92"/>
    <w:rsid w:val="00D959DF"/>
    <w:rsid w:val="00D95F35"/>
    <w:rsid w:val="00D9675C"/>
    <w:rsid w:val="00D971B8"/>
    <w:rsid w:val="00D97309"/>
    <w:rsid w:val="00DA0842"/>
    <w:rsid w:val="00DA0E4A"/>
    <w:rsid w:val="00DA19ED"/>
    <w:rsid w:val="00DA2CB3"/>
    <w:rsid w:val="00DA2FEC"/>
    <w:rsid w:val="00DA4117"/>
    <w:rsid w:val="00DA42CC"/>
    <w:rsid w:val="00DA53F7"/>
    <w:rsid w:val="00DA5AF4"/>
    <w:rsid w:val="00DA5D4E"/>
    <w:rsid w:val="00DA5E2C"/>
    <w:rsid w:val="00DA6686"/>
    <w:rsid w:val="00DA674E"/>
    <w:rsid w:val="00DA723F"/>
    <w:rsid w:val="00DB029E"/>
    <w:rsid w:val="00DB0937"/>
    <w:rsid w:val="00DB0A9A"/>
    <w:rsid w:val="00DB0AB1"/>
    <w:rsid w:val="00DB1500"/>
    <w:rsid w:val="00DB1703"/>
    <w:rsid w:val="00DB1BED"/>
    <w:rsid w:val="00DB20E2"/>
    <w:rsid w:val="00DB21BB"/>
    <w:rsid w:val="00DB2413"/>
    <w:rsid w:val="00DB2618"/>
    <w:rsid w:val="00DB2FF2"/>
    <w:rsid w:val="00DB2FF3"/>
    <w:rsid w:val="00DB32C6"/>
    <w:rsid w:val="00DB338A"/>
    <w:rsid w:val="00DB33FB"/>
    <w:rsid w:val="00DB3E1F"/>
    <w:rsid w:val="00DB432E"/>
    <w:rsid w:val="00DB4548"/>
    <w:rsid w:val="00DB4D1F"/>
    <w:rsid w:val="00DB53D3"/>
    <w:rsid w:val="00DB5888"/>
    <w:rsid w:val="00DB6284"/>
    <w:rsid w:val="00DB65A6"/>
    <w:rsid w:val="00DB6E9B"/>
    <w:rsid w:val="00DB75B8"/>
    <w:rsid w:val="00DB7E5B"/>
    <w:rsid w:val="00DB7E94"/>
    <w:rsid w:val="00DC04FD"/>
    <w:rsid w:val="00DC0512"/>
    <w:rsid w:val="00DC0CD2"/>
    <w:rsid w:val="00DC12CB"/>
    <w:rsid w:val="00DC12FF"/>
    <w:rsid w:val="00DC19EC"/>
    <w:rsid w:val="00DC1B25"/>
    <w:rsid w:val="00DC25E9"/>
    <w:rsid w:val="00DC25EE"/>
    <w:rsid w:val="00DC2C93"/>
    <w:rsid w:val="00DC3557"/>
    <w:rsid w:val="00DC360F"/>
    <w:rsid w:val="00DC3A69"/>
    <w:rsid w:val="00DC4173"/>
    <w:rsid w:val="00DC4486"/>
    <w:rsid w:val="00DC47DE"/>
    <w:rsid w:val="00DC4D85"/>
    <w:rsid w:val="00DC50DD"/>
    <w:rsid w:val="00DC51CC"/>
    <w:rsid w:val="00DC5742"/>
    <w:rsid w:val="00DC5D00"/>
    <w:rsid w:val="00DC5D94"/>
    <w:rsid w:val="00DC69F8"/>
    <w:rsid w:val="00DC7582"/>
    <w:rsid w:val="00DC75F1"/>
    <w:rsid w:val="00DC7958"/>
    <w:rsid w:val="00DC7C2E"/>
    <w:rsid w:val="00DC7EF0"/>
    <w:rsid w:val="00DD0059"/>
    <w:rsid w:val="00DD0666"/>
    <w:rsid w:val="00DD09BC"/>
    <w:rsid w:val="00DD0B3A"/>
    <w:rsid w:val="00DD0C75"/>
    <w:rsid w:val="00DD10CD"/>
    <w:rsid w:val="00DD19CD"/>
    <w:rsid w:val="00DD1BE3"/>
    <w:rsid w:val="00DD20A0"/>
    <w:rsid w:val="00DD21C1"/>
    <w:rsid w:val="00DD2232"/>
    <w:rsid w:val="00DD23C8"/>
    <w:rsid w:val="00DD2431"/>
    <w:rsid w:val="00DD2AF6"/>
    <w:rsid w:val="00DD32A9"/>
    <w:rsid w:val="00DD3A57"/>
    <w:rsid w:val="00DD3AB8"/>
    <w:rsid w:val="00DD4190"/>
    <w:rsid w:val="00DD4BE1"/>
    <w:rsid w:val="00DD4F61"/>
    <w:rsid w:val="00DD5059"/>
    <w:rsid w:val="00DD5186"/>
    <w:rsid w:val="00DD5886"/>
    <w:rsid w:val="00DD5EEA"/>
    <w:rsid w:val="00DD6C17"/>
    <w:rsid w:val="00DD6E2F"/>
    <w:rsid w:val="00DD7553"/>
    <w:rsid w:val="00DD7559"/>
    <w:rsid w:val="00DD758E"/>
    <w:rsid w:val="00DE2549"/>
    <w:rsid w:val="00DE262E"/>
    <w:rsid w:val="00DE3130"/>
    <w:rsid w:val="00DE31BB"/>
    <w:rsid w:val="00DE3631"/>
    <w:rsid w:val="00DE445C"/>
    <w:rsid w:val="00DE4532"/>
    <w:rsid w:val="00DE458A"/>
    <w:rsid w:val="00DE55C7"/>
    <w:rsid w:val="00DE56A2"/>
    <w:rsid w:val="00DE56B8"/>
    <w:rsid w:val="00DE5848"/>
    <w:rsid w:val="00DE59BB"/>
    <w:rsid w:val="00DE65A0"/>
    <w:rsid w:val="00DE6FD1"/>
    <w:rsid w:val="00DE771E"/>
    <w:rsid w:val="00DE7994"/>
    <w:rsid w:val="00DE7B32"/>
    <w:rsid w:val="00DE7D49"/>
    <w:rsid w:val="00DE7E62"/>
    <w:rsid w:val="00DF0783"/>
    <w:rsid w:val="00DF0E10"/>
    <w:rsid w:val="00DF14C8"/>
    <w:rsid w:val="00DF1693"/>
    <w:rsid w:val="00DF1732"/>
    <w:rsid w:val="00DF1AED"/>
    <w:rsid w:val="00DF1AF9"/>
    <w:rsid w:val="00DF210B"/>
    <w:rsid w:val="00DF2276"/>
    <w:rsid w:val="00DF2481"/>
    <w:rsid w:val="00DF2498"/>
    <w:rsid w:val="00DF2BE0"/>
    <w:rsid w:val="00DF2CB2"/>
    <w:rsid w:val="00DF303F"/>
    <w:rsid w:val="00DF3555"/>
    <w:rsid w:val="00DF355E"/>
    <w:rsid w:val="00DF421B"/>
    <w:rsid w:val="00DF442F"/>
    <w:rsid w:val="00DF46BD"/>
    <w:rsid w:val="00DF4F5B"/>
    <w:rsid w:val="00DF64A3"/>
    <w:rsid w:val="00DF681C"/>
    <w:rsid w:val="00DF6AB1"/>
    <w:rsid w:val="00DF6E7F"/>
    <w:rsid w:val="00DF6EF9"/>
    <w:rsid w:val="00DF74C6"/>
    <w:rsid w:val="00DF750D"/>
    <w:rsid w:val="00DF767B"/>
    <w:rsid w:val="00DF775B"/>
    <w:rsid w:val="00DF78E4"/>
    <w:rsid w:val="00DF7D37"/>
    <w:rsid w:val="00DF7FA5"/>
    <w:rsid w:val="00E0018C"/>
    <w:rsid w:val="00E003F7"/>
    <w:rsid w:val="00E004A6"/>
    <w:rsid w:val="00E0168A"/>
    <w:rsid w:val="00E019E8"/>
    <w:rsid w:val="00E01F56"/>
    <w:rsid w:val="00E02737"/>
    <w:rsid w:val="00E02B03"/>
    <w:rsid w:val="00E02BBC"/>
    <w:rsid w:val="00E0300C"/>
    <w:rsid w:val="00E0373E"/>
    <w:rsid w:val="00E039EA"/>
    <w:rsid w:val="00E03A0E"/>
    <w:rsid w:val="00E03E7B"/>
    <w:rsid w:val="00E04824"/>
    <w:rsid w:val="00E05747"/>
    <w:rsid w:val="00E05D66"/>
    <w:rsid w:val="00E0601C"/>
    <w:rsid w:val="00E06109"/>
    <w:rsid w:val="00E06694"/>
    <w:rsid w:val="00E07924"/>
    <w:rsid w:val="00E07D9D"/>
    <w:rsid w:val="00E07FA6"/>
    <w:rsid w:val="00E10359"/>
    <w:rsid w:val="00E1040A"/>
    <w:rsid w:val="00E1070B"/>
    <w:rsid w:val="00E1099F"/>
    <w:rsid w:val="00E10AF5"/>
    <w:rsid w:val="00E10CAB"/>
    <w:rsid w:val="00E10EDA"/>
    <w:rsid w:val="00E112B7"/>
    <w:rsid w:val="00E11A0B"/>
    <w:rsid w:val="00E126CA"/>
    <w:rsid w:val="00E12D13"/>
    <w:rsid w:val="00E12DA4"/>
    <w:rsid w:val="00E12EB3"/>
    <w:rsid w:val="00E13135"/>
    <w:rsid w:val="00E13898"/>
    <w:rsid w:val="00E138ED"/>
    <w:rsid w:val="00E141DD"/>
    <w:rsid w:val="00E1448B"/>
    <w:rsid w:val="00E14FCE"/>
    <w:rsid w:val="00E153CC"/>
    <w:rsid w:val="00E16785"/>
    <w:rsid w:val="00E16943"/>
    <w:rsid w:val="00E16C12"/>
    <w:rsid w:val="00E16E3F"/>
    <w:rsid w:val="00E16EE6"/>
    <w:rsid w:val="00E17190"/>
    <w:rsid w:val="00E17372"/>
    <w:rsid w:val="00E2006F"/>
    <w:rsid w:val="00E20075"/>
    <w:rsid w:val="00E20165"/>
    <w:rsid w:val="00E20274"/>
    <w:rsid w:val="00E203C1"/>
    <w:rsid w:val="00E204E9"/>
    <w:rsid w:val="00E20637"/>
    <w:rsid w:val="00E212BF"/>
    <w:rsid w:val="00E2173F"/>
    <w:rsid w:val="00E2190A"/>
    <w:rsid w:val="00E21D06"/>
    <w:rsid w:val="00E220BF"/>
    <w:rsid w:val="00E22230"/>
    <w:rsid w:val="00E22968"/>
    <w:rsid w:val="00E22C76"/>
    <w:rsid w:val="00E235C9"/>
    <w:rsid w:val="00E236F8"/>
    <w:rsid w:val="00E23797"/>
    <w:rsid w:val="00E2466C"/>
    <w:rsid w:val="00E248A2"/>
    <w:rsid w:val="00E24E89"/>
    <w:rsid w:val="00E25127"/>
    <w:rsid w:val="00E25410"/>
    <w:rsid w:val="00E25486"/>
    <w:rsid w:val="00E25C1D"/>
    <w:rsid w:val="00E26101"/>
    <w:rsid w:val="00E2618C"/>
    <w:rsid w:val="00E26479"/>
    <w:rsid w:val="00E3045C"/>
    <w:rsid w:val="00E31283"/>
    <w:rsid w:val="00E31B49"/>
    <w:rsid w:val="00E31C44"/>
    <w:rsid w:val="00E32034"/>
    <w:rsid w:val="00E321C6"/>
    <w:rsid w:val="00E32C0B"/>
    <w:rsid w:val="00E32D24"/>
    <w:rsid w:val="00E333F6"/>
    <w:rsid w:val="00E335FA"/>
    <w:rsid w:val="00E337CA"/>
    <w:rsid w:val="00E33C54"/>
    <w:rsid w:val="00E345AC"/>
    <w:rsid w:val="00E34633"/>
    <w:rsid w:val="00E3503E"/>
    <w:rsid w:val="00E3525D"/>
    <w:rsid w:val="00E356A5"/>
    <w:rsid w:val="00E35849"/>
    <w:rsid w:val="00E358D2"/>
    <w:rsid w:val="00E35C3F"/>
    <w:rsid w:val="00E361E9"/>
    <w:rsid w:val="00E3621D"/>
    <w:rsid w:val="00E367F3"/>
    <w:rsid w:val="00E368CD"/>
    <w:rsid w:val="00E404B8"/>
    <w:rsid w:val="00E404FA"/>
    <w:rsid w:val="00E407C4"/>
    <w:rsid w:val="00E40E89"/>
    <w:rsid w:val="00E413E0"/>
    <w:rsid w:val="00E421A9"/>
    <w:rsid w:val="00E425D1"/>
    <w:rsid w:val="00E43058"/>
    <w:rsid w:val="00E43C08"/>
    <w:rsid w:val="00E43C90"/>
    <w:rsid w:val="00E441E5"/>
    <w:rsid w:val="00E44348"/>
    <w:rsid w:val="00E44374"/>
    <w:rsid w:val="00E44D73"/>
    <w:rsid w:val="00E45454"/>
    <w:rsid w:val="00E45505"/>
    <w:rsid w:val="00E45D2E"/>
    <w:rsid w:val="00E46146"/>
    <w:rsid w:val="00E4631C"/>
    <w:rsid w:val="00E464F3"/>
    <w:rsid w:val="00E465E2"/>
    <w:rsid w:val="00E46758"/>
    <w:rsid w:val="00E467AE"/>
    <w:rsid w:val="00E474F6"/>
    <w:rsid w:val="00E47B78"/>
    <w:rsid w:val="00E508C7"/>
    <w:rsid w:val="00E509DC"/>
    <w:rsid w:val="00E513F4"/>
    <w:rsid w:val="00E51AB5"/>
    <w:rsid w:val="00E51ACB"/>
    <w:rsid w:val="00E51F02"/>
    <w:rsid w:val="00E527A6"/>
    <w:rsid w:val="00E5285C"/>
    <w:rsid w:val="00E52970"/>
    <w:rsid w:val="00E52DBC"/>
    <w:rsid w:val="00E5321F"/>
    <w:rsid w:val="00E53536"/>
    <w:rsid w:val="00E537BC"/>
    <w:rsid w:val="00E53C6B"/>
    <w:rsid w:val="00E542CA"/>
    <w:rsid w:val="00E54319"/>
    <w:rsid w:val="00E544CF"/>
    <w:rsid w:val="00E54544"/>
    <w:rsid w:val="00E55448"/>
    <w:rsid w:val="00E55800"/>
    <w:rsid w:val="00E55C25"/>
    <w:rsid w:val="00E56298"/>
    <w:rsid w:val="00E56393"/>
    <w:rsid w:val="00E56467"/>
    <w:rsid w:val="00E565DB"/>
    <w:rsid w:val="00E565DF"/>
    <w:rsid w:val="00E56776"/>
    <w:rsid w:val="00E5717D"/>
    <w:rsid w:val="00E575D7"/>
    <w:rsid w:val="00E578DE"/>
    <w:rsid w:val="00E5791F"/>
    <w:rsid w:val="00E57BCD"/>
    <w:rsid w:val="00E57D1B"/>
    <w:rsid w:val="00E57E51"/>
    <w:rsid w:val="00E60230"/>
    <w:rsid w:val="00E6057E"/>
    <w:rsid w:val="00E60DB0"/>
    <w:rsid w:val="00E60F32"/>
    <w:rsid w:val="00E611FE"/>
    <w:rsid w:val="00E61389"/>
    <w:rsid w:val="00E61423"/>
    <w:rsid w:val="00E6154D"/>
    <w:rsid w:val="00E61DA2"/>
    <w:rsid w:val="00E620C9"/>
    <w:rsid w:val="00E62671"/>
    <w:rsid w:val="00E626CD"/>
    <w:rsid w:val="00E626E8"/>
    <w:rsid w:val="00E62C39"/>
    <w:rsid w:val="00E62DDA"/>
    <w:rsid w:val="00E636FA"/>
    <w:rsid w:val="00E637C3"/>
    <w:rsid w:val="00E63A9D"/>
    <w:rsid w:val="00E63D45"/>
    <w:rsid w:val="00E64D5D"/>
    <w:rsid w:val="00E64D76"/>
    <w:rsid w:val="00E64E3F"/>
    <w:rsid w:val="00E6543B"/>
    <w:rsid w:val="00E657E9"/>
    <w:rsid w:val="00E65D1F"/>
    <w:rsid w:val="00E65E46"/>
    <w:rsid w:val="00E66012"/>
    <w:rsid w:val="00E66362"/>
    <w:rsid w:val="00E664D7"/>
    <w:rsid w:val="00E6663B"/>
    <w:rsid w:val="00E66BD2"/>
    <w:rsid w:val="00E66C96"/>
    <w:rsid w:val="00E66FED"/>
    <w:rsid w:val="00E67442"/>
    <w:rsid w:val="00E679F2"/>
    <w:rsid w:val="00E67EBF"/>
    <w:rsid w:val="00E70066"/>
    <w:rsid w:val="00E7014F"/>
    <w:rsid w:val="00E703C4"/>
    <w:rsid w:val="00E72E0E"/>
    <w:rsid w:val="00E7350D"/>
    <w:rsid w:val="00E73681"/>
    <w:rsid w:val="00E737E2"/>
    <w:rsid w:val="00E74A78"/>
    <w:rsid w:val="00E750CC"/>
    <w:rsid w:val="00E75939"/>
    <w:rsid w:val="00E762B3"/>
    <w:rsid w:val="00E76927"/>
    <w:rsid w:val="00E77929"/>
    <w:rsid w:val="00E77C0C"/>
    <w:rsid w:val="00E810DB"/>
    <w:rsid w:val="00E814D8"/>
    <w:rsid w:val="00E81BA1"/>
    <w:rsid w:val="00E82996"/>
    <w:rsid w:val="00E82CD6"/>
    <w:rsid w:val="00E834CE"/>
    <w:rsid w:val="00E83A80"/>
    <w:rsid w:val="00E83B9C"/>
    <w:rsid w:val="00E83EF7"/>
    <w:rsid w:val="00E84160"/>
    <w:rsid w:val="00E8455A"/>
    <w:rsid w:val="00E845A0"/>
    <w:rsid w:val="00E84ED7"/>
    <w:rsid w:val="00E84FDD"/>
    <w:rsid w:val="00E853A2"/>
    <w:rsid w:val="00E855FE"/>
    <w:rsid w:val="00E8572C"/>
    <w:rsid w:val="00E85BFC"/>
    <w:rsid w:val="00E8673E"/>
    <w:rsid w:val="00E867D4"/>
    <w:rsid w:val="00E867FF"/>
    <w:rsid w:val="00E86C69"/>
    <w:rsid w:val="00E87247"/>
    <w:rsid w:val="00E8745F"/>
    <w:rsid w:val="00E8773F"/>
    <w:rsid w:val="00E87967"/>
    <w:rsid w:val="00E90379"/>
    <w:rsid w:val="00E90F79"/>
    <w:rsid w:val="00E91227"/>
    <w:rsid w:val="00E917EE"/>
    <w:rsid w:val="00E920D1"/>
    <w:rsid w:val="00E924CC"/>
    <w:rsid w:val="00E92CBD"/>
    <w:rsid w:val="00E9358B"/>
    <w:rsid w:val="00E93C74"/>
    <w:rsid w:val="00E93DD6"/>
    <w:rsid w:val="00E93F3C"/>
    <w:rsid w:val="00E9404E"/>
    <w:rsid w:val="00E94A7B"/>
    <w:rsid w:val="00E94DAC"/>
    <w:rsid w:val="00E95A35"/>
    <w:rsid w:val="00E960EF"/>
    <w:rsid w:val="00E96606"/>
    <w:rsid w:val="00E96C8C"/>
    <w:rsid w:val="00E97441"/>
    <w:rsid w:val="00E97DE8"/>
    <w:rsid w:val="00EA0003"/>
    <w:rsid w:val="00EA06DA"/>
    <w:rsid w:val="00EA07F9"/>
    <w:rsid w:val="00EA0A52"/>
    <w:rsid w:val="00EA0E99"/>
    <w:rsid w:val="00EA1AC9"/>
    <w:rsid w:val="00EA1AFB"/>
    <w:rsid w:val="00EA1DC3"/>
    <w:rsid w:val="00EA1E77"/>
    <w:rsid w:val="00EA2390"/>
    <w:rsid w:val="00EA299A"/>
    <w:rsid w:val="00EA2A22"/>
    <w:rsid w:val="00EA2C17"/>
    <w:rsid w:val="00EA2F89"/>
    <w:rsid w:val="00EA303F"/>
    <w:rsid w:val="00EA323B"/>
    <w:rsid w:val="00EA388E"/>
    <w:rsid w:val="00EA3F78"/>
    <w:rsid w:val="00EA44EE"/>
    <w:rsid w:val="00EA52BC"/>
    <w:rsid w:val="00EA5C7C"/>
    <w:rsid w:val="00EA620E"/>
    <w:rsid w:val="00EA647E"/>
    <w:rsid w:val="00EA6929"/>
    <w:rsid w:val="00EA6CB8"/>
    <w:rsid w:val="00EA7A3F"/>
    <w:rsid w:val="00EA7FCE"/>
    <w:rsid w:val="00EB03BB"/>
    <w:rsid w:val="00EB03ED"/>
    <w:rsid w:val="00EB04C0"/>
    <w:rsid w:val="00EB052C"/>
    <w:rsid w:val="00EB06C4"/>
    <w:rsid w:val="00EB0801"/>
    <w:rsid w:val="00EB0E28"/>
    <w:rsid w:val="00EB1038"/>
    <w:rsid w:val="00EB1312"/>
    <w:rsid w:val="00EB14C6"/>
    <w:rsid w:val="00EB1C4C"/>
    <w:rsid w:val="00EB2A65"/>
    <w:rsid w:val="00EB2B85"/>
    <w:rsid w:val="00EB2C00"/>
    <w:rsid w:val="00EB2DED"/>
    <w:rsid w:val="00EB2E85"/>
    <w:rsid w:val="00EB31C7"/>
    <w:rsid w:val="00EB3D85"/>
    <w:rsid w:val="00EB4416"/>
    <w:rsid w:val="00EB4D29"/>
    <w:rsid w:val="00EB5387"/>
    <w:rsid w:val="00EB54CE"/>
    <w:rsid w:val="00EB5996"/>
    <w:rsid w:val="00EB5E1E"/>
    <w:rsid w:val="00EB6039"/>
    <w:rsid w:val="00EB612C"/>
    <w:rsid w:val="00EB6551"/>
    <w:rsid w:val="00EB6582"/>
    <w:rsid w:val="00EB769F"/>
    <w:rsid w:val="00EB7D6A"/>
    <w:rsid w:val="00EB7E5F"/>
    <w:rsid w:val="00EC0537"/>
    <w:rsid w:val="00EC0BD7"/>
    <w:rsid w:val="00EC0BE2"/>
    <w:rsid w:val="00EC17AB"/>
    <w:rsid w:val="00EC1F47"/>
    <w:rsid w:val="00EC1FD3"/>
    <w:rsid w:val="00EC2F5F"/>
    <w:rsid w:val="00EC3639"/>
    <w:rsid w:val="00EC383E"/>
    <w:rsid w:val="00EC3AA4"/>
    <w:rsid w:val="00EC3D0F"/>
    <w:rsid w:val="00EC41E2"/>
    <w:rsid w:val="00EC46B5"/>
    <w:rsid w:val="00EC484D"/>
    <w:rsid w:val="00EC487C"/>
    <w:rsid w:val="00EC4E66"/>
    <w:rsid w:val="00EC4EDB"/>
    <w:rsid w:val="00EC5273"/>
    <w:rsid w:val="00EC5635"/>
    <w:rsid w:val="00EC56F6"/>
    <w:rsid w:val="00EC5B0D"/>
    <w:rsid w:val="00EC5C9C"/>
    <w:rsid w:val="00EC628E"/>
    <w:rsid w:val="00EC62AE"/>
    <w:rsid w:val="00EC6C55"/>
    <w:rsid w:val="00EC6CA1"/>
    <w:rsid w:val="00EC7589"/>
    <w:rsid w:val="00EC78EC"/>
    <w:rsid w:val="00EC7F91"/>
    <w:rsid w:val="00ED001B"/>
    <w:rsid w:val="00ED004C"/>
    <w:rsid w:val="00ED0667"/>
    <w:rsid w:val="00ED067D"/>
    <w:rsid w:val="00ED079D"/>
    <w:rsid w:val="00ED156B"/>
    <w:rsid w:val="00ED15FF"/>
    <w:rsid w:val="00ED1B42"/>
    <w:rsid w:val="00ED2022"/>
    <w:rsid w:val="00ED2DF0"/>
    <w:rsid w:val="00ED34DB"/>
    <w:rsid w:val="00ED38D9"/>
    <w:rsid w:val="00ED3A9E"/>
    <w:rsid w:val="00ED40FD"/>
    <w:rsid w:val="00ED45A0"/>
    <w:rsid w:val="00ED53F7"/>
    <w:rsid w:val="00ED57F2"/>
    <w:rsid w:val="00ED5D06"/>
    <w:rsid w:val="00ED67CB"/>
    <w:rsid w:val="00ED7D81"/>
    <w:rsid w:val="00EE0134"/>
    <w:rsid w:val="00EE020B"/>
    <w:rsid w:val="00EE041E"/>
    <w:rsid w:val="00EE0420"/>
    <w:rsid w:val="00EE06FA"/>
    <w:rsid w:val="00EE0E28"/>
    <w:rsid w:val="00EE1672"/>
    <w:rsid w:val="00EE17DD"/>
    <w:rsid w:val="00EE19EC"/>
    <w:rsid w:val="00EE1CA9"/>
    <w:rsid w:val="00EE2173"/>
    <w:rsid w:val="00EE28F2"/>
    <w:rsid w:val="00EE2D3F"/>
    <w:rsid w:val="00EE2EE8"/>
    <w:rsid w:val="00EE320E"/>
    <w:rsid w:val="00EE32A1"/>
    <w:rsid w:val="00EE3609"/>
    <w:rsid w:val="00EE3840"/>
    <w:rsid w:val="00EE38FB"/>
    <w:rsid w:val="00EE44BF"/>
    <w:rsid w:val="00EE480D"/>
    <w:rsid w:val="00EE4DC2"/>
    <w:rsid w:val="00EE54D0"/>
    <w:rsid w:val="00EE5C4B"/>
    <w:rsid w:val="00EE615D"/>
    <w:rsid w:val="00EE684F"/>
    <w:rsid w:val="00EE6B15"/>
    <w:rsid w:val="00EE7638"/>
    <w:rsid w:val="00EE7897"/>
    <w:rsid w:val="00EE7C79"/>
    <w:rsid w:val="00EE7EB6"/>
    <w:rsid w:val="00EF0312"/>
    <w:rsid w:val="00EF03C8"/>
    <w:rsid w:val="00EF052B"/>
    <w:rsid w:val="00EF0BA3"/>
    <w:rsid w:val="00EF108C"/>
    <w:rsid w:val="00EF1415"/>
    <w:rsid w:val="00EF16BB"/>
    <w:rsid w:val="00EF18A1"/>
    <w:rsid w:val="00EF1AA9"/>
    <w:rsid w:val="00EF1F99"/>
    <w:rsid w:val="00EF202C"/>
    <w:rsid w:val="00EF25AE"/>
    <w:rsid w:val="00EF2971"/>
    <w:rsid w:val="00EF3037"/>
    <w:rsid w:val="00EF3D9A"/>
    <w:rsid w:val="00EF40B6"/>
    <w:rsid w:val="00EF4141"/>
    <w:rsid w:val="00EF4176"/>
    <w:rsid w:val="00EF4336"/>
    <w:rsid w:val="00EF4E34"/>
    <w:rsid w:val="00EF5AAD"/>
    <w:rsid w:val="00EF6754"/>
    <w:rsid w:val="00EF6B33"/>
    <w:rsid w:val="00EF6E4F"/>
    <w:rsid w:val="00EF70ED"/>
    <w:rsid w:val="00EF72E3"/>
    <w:rsid w:val="00EF73F1"/>
    <w:rsid w:val="00EF7B77"/>
    <w:rsid w:val="00EF7E72"/>
    <w:rsid w:val="00EF7E89"/>
    <w:rsid w:val="00EF7EF1"/>
    <w:rsid w:val="00F00787"/>
    <w:rsid w:val="00F00BA7"/>
    <w:rsid w:val="00F00C74"/>
    <w:rsid w:val="00F01916"/>
    <w:rsid w:val="00F0197B"/>
    <w:rsid w:val="00F019BE"/>
    <w:rsid w:val="00F01C77"/>
    <w:rsid w:val="00F01EB6"/>
    <w:rsid w:val="00F01F0A"/>
    <w:rsid w:val="00F02059"/>
    <w:rsid w:val="00F027BA"/>
    <w:rsid w:val="00F02995"/>
    <w:rsid w:val="00F02C35"/>
    <w:rsid w:val="00F02CD1"/>
    <w:rsid w:val="00F0368A"/>
    <w:rsid w:val="00F03737"/>
    <w:rsid w:val="00F04811"/>
    <w:rsid w:val="00F04B1A"/>
    <w:rsid w:val="00F04F4B"/>
    <w:rsid w:val="00F050BB"/>
    <w:rsid w:val="00F052C3"/>
    <w:rsid w:val="00F05A79"/>
    <w:rsid w:val="00F06877"/>
    <w:rsid w:val="00F06F4F"/>
    <w:rsid w:val="00F07832"/>
    <w:rsid w:val="00F078CD"/>
    <w:rsid w:val="00F1087A"/>
    <w:rsid w:val="00F10932"/>
    <w:rsid w:val="00F10B43"/>
    <w:rsid w:val="00F10C69"/>
    <w:rsid w:val="00F10FE6"/>
    <w:rsid w:val="00F110A1"/>
    <w:rsid w:val="00F11310"/>
    <w:rsid w:val="00F1139E"/>
    <w:rsid w:val="00F1171D"/>
    <w:rsid w:val="00F1177A"/>
    <w:rsid w:val="00F118A7"/>
    <w:rsid w:val="00F1248B"/>
    <w:rsid w:val="00F12EF8"/>
    <w:rsid w:val="00F1301D"/>
    <w:rsid w:val="00F131B3"/>
    <w:rsid w:val="00F13AAE"/>
    <w:rsid w:val="00F142A5"/>
    <w:rsid w:val="00F147E1"/>
    <w:rsid w:val="00F14C7E"/>
    <w:rsid w:val="00F14E6E"/>
    <w:rsid w:val="00F1533A"/>
    <w:rsid w:val="00F1556E"/>
    <w:rsid w:val="00F1567E"/>
    <w:rsid w:val="00F15C7B"/>
    <w:rsid w:val="00F15D1B"/>
    <w:rsid w:val="00F16233"/>
    <w:rsid w:val="00F16A0A"/>
    <w:rsid w:val="00F16D4B"/>
    <w:rsid w:val="00F17074"/>
    <w:rsid w:val="00F170DE"/>
    <w:rsid w:val="00F1737F"/>
    <w:rsid w:val="00F179FA"/>
    <w:rsid w:val="00F17B08"/>
    <w:rsid w:val="00F17CF5"/>
    <w:rsid w:val="00F20040"/>
    <w:rsid w:val="00F20CA7"/>
    <w:rsid w:val="00F21259"/>
    <w:rsid w:val="00F21806"/>
    <w:rsid w:val="00F21FD8"/>
    <w:rsid w:val="00F220E2"/>
    <w:rsid w:val="00F2220A"/>
    <w:rsid w:val="00F223CE"/>
    <w:rsid w:val="00F22571"/>
    <w:rsid w:val="00F225BB"/>
    <w:rsid w:val="00F229DC"/>
    <w:rsid w:val="00F2350D"/>
    <w:rsid w:val="00F2379C"/>
    <w:rsid w:val="00F23CF7"/>
    <w:rsid w:val="00F23FEC"/>
    <w:rsid w:val="00F24165"/>
    <w:rsid w:val="00F241D7"/>
    <w:rsid w:val="00F24ACD"/>
    <w:rsid w:val="00F25359"/>
    <w:rsid w:val="00F256AB"/>
    <w:rsid w:val="00F256D9"/>
    <w:rsid w:val="00F25BC1"/>
    <w:rsid w:val="00F2665B"/>
    <w:rsid w:val="00F26872"/>
    <w:rsid w:val="00F26E82"/>
    <w:rsid w:val="00F275C6"/>
    <w:rsid w:val="00F27B09"/>
    <w:rsid w:val="00F27F3D"/>
    <w:rsid w:val="00F306E4"/>
    <w:rsid w:val="00F30763"/>
    <w:rsid w:val="00F30888"/>
    <w:rsid w:val="00F30BF0"/>
    <w:rsid w:val="00F30C7D"/>
    <w:rsid w:val="00F317E2"/>
    <w:rsid w:val="00F31A57"/>
    <w:rsid w:val="00F31B4D"/>
    <w:rsid w:val="00F31D9F"/>
    <w:rsid w:val="00F333A8"/>
    <w:rsid w:val="00F33AD5"/>
    <w:rsid w:val="00F33B10"/>
    <w:rsid w:val="00F33BAD"/>
    <w:rsid w:val="00F345B9"/>
    <w:rsid w:val="00F34723"/>
    <w:rsid w:val="00F34A74"/>
    <w:rsid w:val="00F34B58"/>
    <w:rsid w:val="00F358C6"/>
    <w:rsid w:val="00F35D5A"/>
    <w:rsid w:val="00F36318"/>
    <w:rsid w:val="00F36331"/>
    <w:rsid w:val="00F36542"/>
    <w:rsid w:val="00F36E85"/>
    <w:rsid w:val="00F36E90"/>
    <w:rsid w:val="00F36F66"/>
    <w:rsid w:val="00F37137"/>
    <w:rsid w:val="00F413E9"/>
    <w:rsid w:val="00F41577"/>
    <w:rsid w:val="00F41EA0"/>
    <w:rsid w:val="00F42B5B"/>
    <w:rsid w:val="00F42DBE"/>
    <w:rsid w:val="00F4388B"/>
    <w:rsid w:val="00F43BC3"/>
    <w:rsid w:val="00F44216"/>
    <w:rsid w:val="00F449F1"/>
    <w:rsid w:val="00F44E36"/>
    <w:rsid w:val="00F44FD6"/>
    <w:rsid w:val="00F4672B"/>
    <w:rsid w:val="00F46886"/>
    <w:rsid w:val="00F46994"/>
    <w:rsid w:val="00F46B4C"/>
    <w:rsid w:val="00F46F7B"/>
    <w:rsid w:val="00F4764A"/>
    <w:rsid w:val="00F478A0"/>
    <w:rsid w:val="00F47921"/>
    <w:rsid w:val="00F501B4"/>
    <w:rsid w:val="00F50B3E"/>
    <w:rsid w:val="00F50E3B"/>
    <w:rsid w:val="00F50FB6"/>
    <w:rsid w:val="00F5137E"/>
    <w:rsid w:val="00F51690"/>
    <w:rsid w:val="00F5189F"/>
    <w:rsid w:val="00F5194A"/>
    <w:rsid w:val="00F51B8C"/>
    <w:rsid w:val="00F52527"/>
    <w:rsid w:val="00F526D7"/>
    <w:rsid w:val="00F527F0"/>
    <w:rsid w:val="00F52B63"/>
    <w:rsid w:val="00F52DF4"/>
    <w:rsid w:val="00F5440D"/>
    <w:rsid w:val="00F54B0B"/>
    <w:rsid w:val="00F54C41"/>
    <w:rsid w:val="00F551CD"/>
    <w:rsid w:val="00F555AE"/>
    <w:rsid w:val="00F55CBC"/>
    <w:rsid w:val="00F55D72"/>
    <w:rsid w:val="00F56568"/>
    <w:rsid w:val="00F566E9"/>
    <w:rsid w:val="00F56ECC"/>
    <w:rsid w:val="00F56EFE"/>
    <w:rsid w:val="00F57AD3"/>
    <w:rsid w:val="00F57DC6"/>
    <w:rsid w:val="00F603D2"/>
    <w:rsid w:val="00F604D5"/>
    <w:rsid w:val="00F60836"/>
    <w:rsid w:val="00F60B1A"/>
    <w:rsid w:val="00F610CB"/>
    <w:rsid w:val="00F610D9"/>
    <w:rsid w:val="00F610FF"/>
    <w:rsid w:val="00F61334"/>
    <w:rsid w:val="00F61F28"/>
    <w:rsid w:val="00F62EF7"/>
    <w:rsid w:val="00F62F15"/>
    <w:rsid w:val="00F635A7"/>
    <w:rsid w:val="00F63634"/>
    <w:rsid w:val="00F63B89"/>
    <w:rsid w:val="00F63E71"/>
    <w:rsid w:val="00F6404A"/>
    <w:rsid w:val="00F6450A"/>
    <w:rsid w:val="00F6467D"/>
    <w:rsid w:val="00F64AC3"/>
    <w:rsid w:val="00F64BEE"/>
    <w:rsid w:val="00F64DFA"/>
    <w:rsid w:val="00F6567E"/>
    <w:rsid w:val="00F6578F"/>
    <w:rsid w:val="00F65A66"/>
    <w:rsid w:val="00F65B66"/>
    <w:rsid w:val="00F66113"/>
    <w:rsid w:val="00F66284"/>
    <w:rsid w:val="00F667A8"/>
    <w:rsid w:val="00F668C1"/>
    <w:rsid w:val="00F67997"/>
    <w:rsid w:val="00F67AD6"/>
    <w:rsid w:val="00F67C07"/>
    <w:rsid w:val="00F70304"/>
    <w:rsid w:val="00F705F6"/>
    <w:rsid w:val="00F70981"/>
    <w:rsid w:val="00F70FEB"/>
    <w:rsid w:val="00F71194"/>
    <w:rsid w:val="00F714C7"/>
    <w:rsid w:val="00F7170A"/>
    <w:rsid w:val="00F7197E"/>
    <w:rsid w:val="00F72817"/>
    <w:rsid w:val="00F72C8E"/>
    <w:rsid w:val="00F7319C"/>
    <w:rsid w:val="00F73254"/>
    <w:rsid w:val="00F73B1E"/>
    <w:rsid w:val="00F7413A"/>
    <w:rsid w:val="00F742CD"/>
    <w:rsid w:val="00F74D06"/>
    <w:rsid w:val="00F75719"/>
    <w:rsid w:val="00F75A83"/>
    <w:rsid w:val="00F7601E"/>
    <w:rsid w:val="00F771E6"/>
    <w:rsid w:val="00F7743D"/>
    <w:rsid w:val="00F804A3"/>
    <w:rsid w:val="00F818DA"/>
    <w:rsid w:val="00F81A01"/>
    <w:rsid w:val="00F81F2F"/>
    <w:rsid w:val="00F82206"/>
    <w:rsid w:val="00F82296"/>
    <w:rsid w:val="00F82331"/>
    <w:rsid w:val="00F8238D"/>
    <w:rsid w:val="00F8247F"/>
    <w:rsid w:val="00F82590"/>
    <w:rsid w:val="00F836AE"/>
    <w:rsid w:val="00F83AED"/>
    <w:rsid w:val="00F83D7C"/>
    <w:rsid w:val="00F83E06"/>
    <w:rsid w:val="00F8403B"/>
    <w:rsid w:val="00F8498C"/>
    <w:rsid w:val="00F84AEB"/>
    <w:rsid w:val="00F84B03"/>
    <w:rsid w:val="00F854E7"/>
    <w:rsid w:val="00F85E56"/>
    <w:rsid w:val="00F8674B"/>
    <w:rsid w:val="00F86787"/>
    <w:rsid w:val="00F869EE"/>
    <w:rsid w:val="00F86A55"/>
    <w:rsid w:val="00F86A5B"/>
    <w:rsid w:val="00F8720B"/>
    <w:rsid w:val="00F87625"/>
    <w:rsid w:val="00F876C7"/>
    <w:rsid w:val="00F87921"/>
    <w:rsid w:val="00F87A3D"/>
    <w:rsid w:val="00F90282"/>
    <w:rsid w:val="00F90400"/>
    <w:rsid w:val="00F926E0"/>
    <w:rsid w:val="00F92F64"/>
    <w:rsid w:val="00F93263"/>
    <w:rsid w:val="00F93AE8"/>
    <w:rsid w:val="00F94E6B"/>
    <w:rsid w:val="00F94F26"/>
    <w:rsid w:val="00F95433"/>
    <w:rsid w:val="00F95B77"/>
    <w:rsid w:val="00F95C85"/>
    <w:rsid w:val="00F95DF2"/>
    <w:rsid w:val="00F95EB5"/>
    <w:rsid w:val="00F96110"/>
    <w:rsid w:val="00F9620D"/>
    <w:rsid w:val="00F96291"/>
    <w:rsid w:val="00F96369"/>
    <w:rsid w:val="00F96B71"/>
    <w:rsid w:val="00F970E3"/>
    <w:rsid w:val="00F973A1"/>
    <w:rsid w:val="00F97A1E"/>
    <w:rsid w:val="00FA05FB"/>
    <w:rsid w:val="00FA0771"/>
    <w:rsid w:val="00FA0B97"/>
    <w:rsid w:val="00FA0DBD"/>
    <w:rsid w:val="00FA0FB6"/>
    <w:rsid w:val="00FA17AC"/>
    <w:rsid w:val="00FA276D"/>
    <w:rsid w:val="00FA2D17"/>
    <w:rsid w:val="00FA3048"/>
    <w:rsid w:val="00FA380D"/>
    <w:rsid w:val="00FA3924"/>
    <w:rsid w:val="00FA3C58"/>
    <w:rsid w:val="00FA457B"/>
    <w:rsid w:val="00FA45B8"/>
    <w:rsid w:val="00FA50EA"/>
    <w:rsid w:val="00FA5995"/>
    <w:rsid w:val="00FA5FB5"/>
    <w:rsid w:val="00FA6BB8"/>
    <w:rsid w:val="00FA6CFC"/>
    <w:rsid w:val="00FA73CD"/>
    <w:rsid w:val="00FA748E"/>
    <w:rsid w:val="00FA7520"/>
    <w:rsid w:val="00FA7849"/>
    <w:rsid w:val="00FA7C31"/>
    <w:rsid w:val="00FB0534"/>
    <w:rsid w:val="00FB0947"/>
    <w:rsid w:val="00FB09A7"/>
    <w:rsid w:val="00FB0C66"/>
    <w:rsid w:val="00FB0F94"/>
    <w:rsid w:val="00FB1401"/>
    <w:rsid w:val="00FB150C"/>
    <w:rsid w:val="00FB1785"/>
    <w:rsid w:val="00FB2234"/>
    <w:rsid w:val="00FB234A"/>
    <w:rsid w:val="00FB246A"/>
    <w:rsid w:val="00FB26A5"/>
    <w:rsid w:val="00FB276B"/>
    <w:rsid w:val="00FB2EE3"/>
    <w:rsid w:val="00FB32B0"/>
    <w:rsid w:val="00FB33FA"/>
    <w:rsid w:val="00FB3BF2"/>
    <w:rsid w:val="00FB3D42"/>
    <w:rsid w:val="00FB3EA4"/>
    <w:rsid w:val="00FB4409"/>
    <w:rsid w:val="00FB477A"/>
    <w:rsid w:val="00FB4AAE"/>
    <w:rsid w:val="00FB4D11"/>
    <w:rsid w:val="00FB5698"/>
    <w:rsid w:val="00FB5875"/>
    <w:rsid w:val="00FB5E42"/>
    <w:rsid w:val="00FB61AF"/>
    <w:rsid w:val="00FB6909"/>
    <w:rsid w:val="00FB6A19"/>
    <w:rsid w:val="00FB6AE5"/>
    <w:rsid w:val="00FB6C4D"/>
    <w:rsid w:val="00FB70DB"/>
    <w:rsid w:val="00FB7101"/>
    <w:rsid w:val="00FB727D"/>
    <w:rsid w:val="00FB7B2D"/>
    <w:rsid w:val="00FC001E"/>
    <w:rsid w:val="00FC0235"/>
    <w:rsid w:val="00FC168E"/>
    <w:rsid w:val="00FC1B4E"/>
    <w:rsid w:val="00FC2816"/>
    <w:rsid w:val="00FC28D2"/>
    <w:rsid w:val="00FC2FB7"/>
    <w:rsid w:val="00FC33D8"/>
    <w:rsid w:val="00FC3D7F"/>
    <w:rsid w:val="00FC3FA2"/>
    <w:rsid w:val="00FC4276"/>
    <w:rsid w:val="00FC47BE"/>
    <w:rsid w:val="00FC4955"/>
    <w:rsid w:val="00FC524C"/>
    <w:rsid w:val="00FC5558"/>
    <w:rsid w:val="00FC5896"/>
    <w:rsid w:val="00FC63CE"/>
    <w:rsid w:val="00FC6632"/>
    <w:rsid w:val="00FC6856"/>
    <w:rsid w:val="00FC6C96"/>
    <w:rsid w:val="00FC6CA5"/>
    <w:rsid w:val="00FC6E4E"/>
    <w:rsid w:val="00FC6F69"/>
    <w:rsid w:val="00FC74B1"/>
    <w:rsid w:val="00FD0A8D"/>
    <w:rsid w:val="00FD115A"/>
    <w:rsid w:val="00FD1223"/>
    <w:rsid w:val="00FD149A"/>
    <w:rsid w:val="00FD1668"/>
    <w:rsid w:val="00FD1A92"/>
    <w:rsid w:val="00FD2525"/>
    <w:rsid w:val="00FD2543"/>
    <w:rsid w:val="00FD2A3A"/>
    <w:rsid w:val="00FD310B"/>
    <w:rsid w:val="00FD3131"/>
    <w:rsid w:val="00FD3734"/>
    <w:rsid w:val="00FD3950"/>
    <w:rsid w:val="00FD49E1"/>
    <w:rsid w:val="00FD4CCF"/>
    <w:rsid w:val="00FD5D8F"/>
    <w:rsid w:val="00FD5F86"/>
    <w:rsid w:val="00FD65CF"/>
    <w:rsid w:val="00FD66D8"/>
    <w:rsid w:val="00FD7227"/>
    <w:rsid w:val="00FD7BEB"/>
    <w:rsid w:val="00FD7BFD"/>
    <w:rsid w:val="00FD7C3A"/>
    <w:rsid w:val="00FE0560"/>
    <w:rsid w:val="00FE0B20"/>
    <w:rsid w:val="00FE0ED7"/>
    <w:rsid w:val="00FE0F21"/>
    <w:rsid w:val="00FE285F"/>
    <w:rsid w:val="00FE2972"/>
    <w:rsid w:val="00FE2A5E"/>
    <w:rsid w:val="00FE2DEF"/>
    <w:rsid w:val="00FE3ACC"/>
    <w:rsid w:val="00FE5484"/>
    <w:rsid w:val="00FE5DB1"/>
    <w:rsid w:val="00FE6259"/>
    <w:rsid w:val="00FE62CD"/>
    <w:rsid w:val="00FE63A8"/>
    <w:rsid w:val="00FE6553"/>
    <w:rsid w:val="00FE6B63"/>
    <w:rsid w:val="00FE6DBA"/>
    <w:rsid w:val="00FE7C3D"/>
    <w:rsid w:val="00FE7DF1"/>
    <w:rsid w:val="00FE7E73"/>
    <w:rsid w:val="00FF0047"/>
    <w:rsid w:val="00FF0721"/>
    <w:rsid w:val="00FF0933"/>
    <w:rsid w:val="00FF0992"/>
    <w:rsid w:val="00FF0A2A"/>
    <w:rsid w:val="00FF0EA7"/>
    <w:rsid w:val="00FF1722"/>
    <w:rsid w:val="00FF17CB"/>
    <w:rsid w:val="00FF274A"/>
    <w:rsid w:val="00FF28E6"/>
    <w:rsid w:val="00FF30E2"/>
    <w:rsid w:val="00FF3333"/>
    <w:rsid w:val="00FF4373"/>
    <w:rsid w:val="00FF47A8"/>
    <w:rsid w:val="00FF48D1"/>
    <w:rsid w:val="00FF60B2"/>
    <w:rsid w:val="00FF61A9"/>
    <w:rsid w:val="00FF63E2"/>
    <w:rsid w:val="00FF6659"/>
    <w:rsid w:val="00FF6E0A"/>
    <w:rsid w:val="00FF722B"/>
    <w:rsid w:val="00FF77AA"/>
    <w:rsid w:val="00FF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f" stroke="f">
      <v:fill color="#9cf"/>
      <v:stroke on="f"/>
      <o:colormru v:ext="edit" colors="#c7d84c,#9cf,silver,#ccf,#6381b1,#c7d2e3,#b0bfd8,#4c5312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C1483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 w:cstheme="minorHAnsi"/>
      <w:b/>
      <w:bCs/>
      <w:sz w:val="56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14831"/>
    <w:rPr>
      <w:rFonts w:ascii="Trebuchet MS" w:hAnsi="Trebuchet MS" w:cstheme="minorHAnsi"/>
      <w:b/>
      <w:bCs/>
      <w:sz w:val="56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  <w:style w:type="paragraph" w:customStyle="1" w:styleId="TextBodyIndent">
    <w:name w:val="Text Body Indent"/>
    <w:basedOn w:val="Normal"/>
    <w:rsid w:val="005216F7"/>
    <w:pPr>
      <w:suppressAutoHyphens/>
      <w:spacing w:after="120" w:line="276" w:lineRule="auto"/>
      <w:ind w:left="360"/>
    </w:pPr>
    <w:rPr>
      <w:color w:val="00000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iPriority="9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Title" w:qFormat="1"/>
    <w:lsdException w:name="Body Text" w:uiPriority="99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63BE2"/>
    <w:rPr>
      <w:sz w:val="24"/>
      <w:szCs w:val="24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5EE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D5EE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D5EE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10A0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qFormat/>
    <w:rsid w:val="005D0258"/>
    <w:pPr>
      <w:spacing w:before="240" w:after="60"/>
      <w:outlineLvl w:val="4"/>
    </w:pPr>
    <w:rPr>
      <w:b/>
      <w:bCs/>
      <w:i/>
      <w:iCs/>
      <w:sz w:val="26"/>
      <w:szCs w:val="26"/>
      <w:lang w:eastAsia="fr-FR"/>
    </w:rPr>
  </w:style>
  <w:style w:type="paragraph" w:styleId="Heading6">
    <w:name w:val="heading 6"/>
    <w:basedOn w:val="Normal"/>
    <w:next w:val="Normal"/>
    <w:qFormat/>
    <w:rsid w:val="004A1458"/>
    <w:pPr>
      <w:keepNext/>
      <w:spacing w:before="120"/>
      <w:ind w:left="-720"/>
      <w:jc w:val="center"/>
      <w:outlineLvl w:val="5"/>
    </w:pPr>
    <w:rPr>
      <w:rFonts w:ascii="Arial" w:hAnsi="Arial"/>
      <w:b/>
      <w:snapToGrid w:val="0"/>
      <w:color w:val="000080"/>
      <w:sz w:val="22"/>
    </w:rPr>
  </w:style>
  <w:style w:type="paragraph" w:styleId="Heading7">
    <w:name w:val="heading 7"/>
    <w:basedOn w:val="Normal"/>
    <w:next w:val="Normal"/>
    <w:link w:val="Heading7Char"/>
    <w:qFormat/>
    <w:rsid w:val="005D0258"/>
    <w:pPr>
      <w:spacing w:before="240" w:after="60"/>
      <w:outlineLvl w:val="6"/>
    </w:pPr>
    <w:rPr>
      <w:lang w:eastAsia="fr-FR"/>
    </w:rPr>
  </w:style>
  <w:style w:type="paragraph" w:styleId="Heading9">
    <w:name w:val="heading 9"/>
    <w:basedOn w:val="Normal"/>
    <w:next w:val="Normal"/>
    <w:link w:val="Heading9Char"/>
    <w:qFormat/>
    <w:rsid w:val="00853A1A"/>
    <w:pPr>
      <w:keepNext/>
      <w:jc w:val="center"/>
      <w:outlineLvl w:val="8"/>
    </w:pPr>
    <w:rPr>
      <w:rFonts w:ascii="Arial" w:hAnsi="Arial" w:cs="Arial"/>
      <w:b/>
      <w:bCs/>
      <w:i/>
      <w:iCs/>
      <w:sz w:val="22"/>
      <w:szCs w:val="2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1">
    <w:name w:val="Head1"/>
    <w:next w:val="body"/>
    <w:autoRedefine/>
    <w:rsid w:val="00DD5EEA"/>
    <w:pPr>
      <w:pageBreakBefore/>
      <w:numPr>
        <w:numId w:val="1"/>
      </w:numPr>
      <w:tabs>
        <w:tab w:val="left" w:pos="540"/>
      </w:tabs>
      <w:spacing w:before="120" w:after="240"/>
      <w:outlineLvl w:val="0"/>
    </w:pPr>
    <w:rPr>
      <w:rFonts w:ascii="Arial" w:hAnsi="Arial"/>
      <w:b/>
      <w:sz w:val="26"/>
      <w:szCs w:val="24"/>
    </w:rPr>
  </w:style>
  <w:style w:type="paragraph" w:customStyle="1" w:styleId="Head2">
    <w:name w:val="Head2"/>
    <w:next w:val="body"/>
    <w:autoRedefine/>
    <w:rsid w:val="00DD5EEA"/>
    <w:pPr>
      <w:numPr>
        <w:ilvl w:val="1"/>
        <w:numId w:val="1"/>
      </w:numPr>
      <w:tabs>
        <w:tab w:val="clear" w:pos="144"/>
        <w:tab w:val="num" w:pos="360"/>
        <w:tab w:val="left" w:pos="540"/>
      </w:tabs>
      <w:spacing w:before="200" w:after="80"/>
      <w:outlineLvl w:val="1"/>
    </w:pPr>
    <w:rPr>
      <w:rFonts w:ascii="Arial" w:hAnsi="Arial"/>
      <w:b/>
      <w:sz w:val="22"/>
      <w:szCs w:val="24"/>
    </w:rPr>
  </w:style>
  <w:style w:type="paragraph" w:customStyle="1" w:styleId="body">
    <w:name w:val="body"/>
    <w:basedOn w:val="Normal"/>
    <w:link w:val="bodyChar"/>
    <w:autoRedefine/>
    <w:rsid w:val="00DD5EEA"/>
    <w:pPr>
      <w:spacing w:before="120" w:after="120"/>
    </w:pPr>
    <w:rPr>
      <w:rFonts w:ascii="Arial" w:hAnsi="Arial"/>
      <w:sz w:val="20"/>
    </w:rPr>
  </w:style>
  <w:style w:type="paragraph" w:customStyle="1" w:styleId="bullet1">
    <w:name w:val="bullet1"/>
    <w:autoRedefine/>
    <w:rsid w:val="00DD5EEA"/>
    <w:pPr>
      <w:numPr>
        <w:numId w:val="2"/>
      </w:numPr>
      <w:tabs>
        <w:tab w:val="clear" w:pos="504"/>
        <w:tab w:val="num" w:pos="360"/>
      </w:tabs>
      <w:spacing w:before="40" w:after="40"/>
      <w:ind w:left="0" w:firstLine="0"/>
    </w:pPr>
    <w:rPr>
      <w:rFonts w:ascii="Arial" w:hAnsi="Arial"/>
      <w:szCs w:val="24"/>
    </w:rPr>
  </w:style>
  <w:style w:type="paragraph" w:customStyle="1" w:styleId="bullet2">
    <w:name w:val="bullet2"/>
    <w:autoRedefine/>
    <w:rsid w:val="00DD5EEA"/>
    <w:pPr>
      <w:numPr>
        <w:numId w:val="3"/>
      </w:numPr>
      <w:tabs>
        <w:tab w:val="clear" w:pos="648"/>
        <w:tab w:val="num" w:pos="360"/>
      </w:tabs>
      <w:spacing w:after="20"/>
      <w:ind w:left="0" w:firstLine="0"/>
    </w:pPr>
    <w:rPr>
      <w:rFonts w:ascii="Arial" w:hAnsi="Arial"/>
      <w:szCs w:val="24"/>
    </w:rPr>
  </w:style>
  <w:style w:type="paragraph" w:customStyle="1" w:styleId="question">
    <w:name w:val="question"/>
    <w:autoRedefine/>
    <w:rsid w:val="00DD5EEA"/>
    <w:pPr>
      <w:numPr>
        <w:numId w:val="4"/>
      </w:numPr>
    </w:pPr>
    <w:rPr>
      <w:rFonts w:ascii="Arial" w:hAnsi="Arial"/>
      <w:b/>
      <w:szCs w:val="24"/>
    </w:rPr>
  </w:style>
  <w:style w:type="character" w:customStyle="1" w:styleId="couriercode">
    <w:name w:val="couriercode"/>
    <w:basedOn w:val="DefaultParagraphFont"/>
    <w:rsid w:val="00DD5EEA"/>
    <w:rPr>
      <w:rFonts w:ascii="Courier New" w:hAnsi="Courier New"/>
      <w:sz w:val="18"/>
    </w:rPr>
  </w:style>
  <w:style w:type="paragraph" w:styleId="Header">
    <w:name w:val="header"/>
    <w:basedOn w:val="Normal"/>
    <w:link w:val="HeaderChar"/>
    <w:rsid w:val="00DD5EE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autoRedefine/>
    <w:uiPriority w:val="99"/>
    <w:rsid w:val="00C14831"/>
    <w:pPr>
      <w:tabs>
        <w:tab w:val="center" w:pos="4320"/>
        <w:tab w:val="left" w:pos="6413"/>
        <w:tab w:val="right" w:pos="9180"/>
      </w:tabs>
      <w:jc w:val="center"/>
    </w:pPr>
    <w:rPr>
      <w:rFonts w:ascii="Trebuchet MS" w:hAnsi="Trebuchet MS" w:cstheme="minorHAnsi"/>
      <w:b/>
      <w:bCs/>
      <w:sz w:val="56"/>
      <w:szCs w:val="32"/>
    </w:rPr>
  </w:style>
  <w:style w:type="paragraph" w:customStyle="1" w:styleId="TOCw">
    <w:name w:val="TOCw"/>
    <w:autoRedefine/>
    <w:rsid w:val="00DD5EEA"/>
    <w:pPr>
      <w:pageBreakBefore/>
      <w:pBdr>
        <w:bottom w:val="thickThinMediumGap" w:sz="12" w:space="2" w:color="6381B1"/>
      </w:pBdr>
      <w:spacing w:after="240"/>
      <w:jc w:val="center"/>
    </w:pPr>
    <w:rPr>
      <w:rFonts w:ascii="Arial" w:hAnsi="Arial"/>
      <w:b/>
      <w:color w:val="324665"/>
      <w:sz w:val="32"/>
      <w:szCs w:val="24"/>
    </w:rPr>
  </w:style>
  <w:style w:type="character" w:customStyle="1" w:styleId="Heading3Char">
    <w:name w:val="Heading 3 Char"/>
    <w:basedOn w:val="DefaultParagraphFont"/>
    <w:link w:val="Heading3"/>
    <w:rsid w:val="00DD5EEA"/>
    <w:rPr>
      <w:rFonts w:ascii="Arial" w:hAnsi="Arial" w:cs="Arial"/>
      <w:b/>
      <w:bCs/>
      <w:sz w:val="26"/>
      <w:szCs w:val="26"/>
    </w:rPr>
  </w:style>
  <w:style w:type="character" w:customStyle="1" w:styleId="hl">
    <w:name w:val="hl"/>
    <w:basedOn w:val="DefaultParagraphFont"/>
    <w:rsid w:val="00DD5EEA"/>
  </w:style>
  <w:style w:type="paragraph" w:styleId="BalloonText">
    <w:name w:val="Balloon Text"/>
    <w:basedOn w:val="Normal"/>
    <w:link w:val="BalloonTextChar"/>
    <w:uiPriority w:val="99"/>
    <w:rsid w:val="00DD5EEA"/>
    <w:rPr>
      <w:rFonts w:ascii="Tahoma" w:hAnsi="Tahoma" w:cs="Tahoma"/>
      <w:sz w:val="16"/>
      <w:szCs w:val="16"/>
    </w:rPr>
  </w:style>
  <w:style w:type="paragraph" w:customStyle="1" w:styleId="bold">
    <w:name w:val="bold"/>
    <w:basedOn w:val="Normal"/>
    <w:autoRedefine/>
    <w:rsid w:val="00DD5EEA"/>
    <w:pPr>
      <w:ind w:left="504" w:hanging="504"/>
    </w:pPr>
    <w:rPr>
      <w:rFonts w:ascii="Arial" w:hAnsi="Arial"/>
      <w:b/>
      <w:sz w:val="20"/>
    </w:rPr>
  </w:style>
  <w:style w:type="paragraph" w:customStyle="1" w:styleId="StyleArial10ptBoldWhiteCentered">
    <w:name w:val="Style Arial 10 pt Bold White Centered"/>
    <w:autoRedefine/>
    <w:rsid w:val="00DD5EEA"/>
    <w:pPr>
      <w:spacing w:after="80"/>
    </w:pPr>
    <w:rPr>
      <w:rFonts w:ascii="Arial" w:hAnsi="Arial"/>
      <w:b/>
      <w:bCs/>
    </w:rPr>
  </w:style>
  <w:style w:type="character" w:styleId="Strong">
    <w:name w:val="Strong"/>
    <w:basedOn w:val="DefaultParagraphFont"/>
    <w:uiPriority w:val="22"/>
    <w:qFormat/>
    <w:rsid w:val="00DD5EEA"/>
    <w:rPr>
      <w:b/>
      <w:bCs/>
    </w:rPr>
  </w:style>
  <w:style w:type="character" w:styleId="Hyperlink">
    <w:name w:val="Hyperlink"/>
    <w:basedOn w:val="DefaultParagraphFont"/>
    <w:uiPriority w:val="99"/>
    <w:rsid w:val="00DD5EEA"/>
    <w:rPr>
      <w:color w:val="0000FF"/>
      <w:u w:val="single"/>
    </w:rPr>
  </w:style>
  <w:style w:type="character" w:customStyle="1" w:styleId="bodyChar">
    <w:name w:val="body Char"/>
    <w:basedOn w:val="DefaultParagraphFont"/>
    <w:link w:val="body"/>
    <w:rsid w:val="00DD5EEA"/>
    <w:rPr>
      <w:rFonts w:ascii="Arial" w:hAnsi="Arial"/>
      <w:szCs w:val="24"/>
    </w:rPr>
  </w:style>
  <w:style w:type="paragraph" w:customStyle="1" w:styleId="subhead">
    <w:name w:val="subhead"/>
    <w:basedOn w:val="Normal"/>
    <w:next w:val="body"/>
    <w:link w:val="subheadChar"/>
    <w:autoRedefine/>
    <w:rsid w:val="00DD5EEA"/>
    <w:pPr>
      <w:spacing w:before="120" w:after="120"/>
    </w:pPr>
    <w:rPr>
      <w:rFonts w:ascii="Arial" w:hAnsi="Arial"/>
      <w:b/>
      <w:sz w:val="22"/>
    </w:rPr>
  </w:style>
  <w:style w:type="paragraph" w:styleId="TOC1">
    <w:name w:val="toc 1"/>
    <w:basedOn w:val="Normal"/>
    <w:next w:val="Normal"/>
    <w:autoRedefine/>
    <w:uiPriority w:val="39"/>
    <w:qFormat/>
    <w:rsid w:val="00DD5EEA"/>
    <w:pPr>
      <w:tabs>
        <w:tab w:val="left" w:pos="360"/>
        <w:tab w:val="right" w:leader="dot" w:pos="8630"/>
      </w:tabs>
      <w:spacing w:before="120" w:after="120"/>
    </w:pPr>
    <w:rPr>
      <w:rFonts w:ascii="Arial" w:hAnsi="Arial"/>
      <w:b/>
      <w:sz w:val="20"/>
    </w:rPr>
  </w:style>
  <w:style w:type="paragraph" w:styleId="TOC2">
    <w:name w:val="toc 2"/>
    <w:basedOn w:val="Normal"/>
    <w:next w:val="Normal"/>
    <w:autoRedefine/>
    <w:uiPriority w:val="39"/>
    <w:semiHidden/>
    <w:qFormat/>
    <w:rsid w:val="00DD5EEA"/>
    <w:pPr>
      <w:tabs>
        <w:tab w:val="left" w:pos="475"/>
        <w:tab w:val="left" w:pos="1080"/>
        <w:tab w:val="right" w:leader="dot" w:pos="8626"/>
      </w:tabs>
      <w:spacing w:before="40" w:after="40"/>
      <w:ind w:left="504"/>
    </w:pPr>
    <w:rPr>
      <w:rFonts w:ascii="Arial" w:hAnsi="Arial"/>
      <w:sz w:val="20"/>
    </w:rPr>
  </w:style>
  <w:style w:type="paragraph" w:customStyle="1" w:styleId="Bullet20">
    <w:name w:val="Bullet2"/>
    <w:autoRedefine/>
    <w:rsid w:val="00DD5EEA"/>
    <w:pPr>
      <w:numPr>
        <w:numId w:val="7"/>
      </w:numPr>
      <w:spacing w:before="20" w:after="20"/>
    </w:pPr>
    <w:rPr>
      <w:rFonts w:ascii="Arial" w:hAnsi="Arial"/>
      <w:szCs w:val="24"/>
    </w:rPr>
  </w:style>
  <w:style w:type="paragraph" w:customStyle="1" w:styleId="Intbody">
    <w:name w:val="Intbody"/>
    <w:link w:val="IntbodyChar"/>
    <w:autoRedefine/>
    <w:rsid w:val="00DD5EEA"/>
    <w:pPr>
      <w:ind w:left="504"/>
    </w:pPr>
    <w:rPr>
      <w:rFonts w:ascii="Arial" w:hAnsi="Arial"/>
      <w:szCs w:val="24"/>
    </w:rPr>
  </w:style>
  <w:style w:type="character" w:customStyle="1" w:styleId="subheadChar">
    <w:name w:val="subhead Char"/>
    <w:basedOn w:val="DefaultParagraphFont"/>
    <w:link w:val="subhead"/>
    <w:rsid w:val="00DD5EEA"/>
    <w:rPr>
      <w:rFonts w:ascii="Arial" w:hAnsi="Arial"/>
      <w:b/>
      <w:sz w:val="22"/>
      <w:szCs w:val="24"/>
    </w:rPr>
  </w:style>
  <w:style w:type="character" w:styleId="CommentReference">
    <w:name w:val="annotation reference"/>
    <w:basedOn w:val="DefaultParagraphFont"/>
    <w:semiHidden/>
    <w:rsid w:val="00DD5EEA"/>
    <w:rPr>
      <w:sz w:val="16"/>
      <w:szCs w:val="16"/>
    </w:rPr>
  </w:style>
  <w:style w:type="paragraph" w:styleId="CommentText">
    <w:name w:val="annotation text"/>
    <w:basedOn w:val="Normal"/>
    <w:semiHidden/>
    <w:rsid w:val="00DD5E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DD5EEA"/>
    <w:rPr>
      <w:b/>
      <w:bCs/>
    </w:rPr>
  </w:style>
  <w:style w:type="character" w:customStyle="1" w:styleId="IntbodyChar">
    <w:name w:val="Intbody Char"/>
    <w:basedOn w:val="DefaultParagraphFont"/>
    <w:link w:val="Intbody"/>
    <w:rsid w:val="00DD5EEA"/>
    <w:rPr>
      <w:rFonts w:ascii="Arial" w:hAnsi="Arial"/>
      <w:szCs w:val="24"/>
      <w:lang w:val="en-US" w:eastAsia="en-US" w:bidi="ar-SA"/>
    </w:rPr>
  </w:style>
  <w:style w:type="paragraph" w:customStyle="1" w:styleId="tablecap">
    <w:name w:val="tablecap"/>
    <w:next w:val="body"/>
    <w:autoRedefine/>
    <w:rsid w:val="00DD5EEA"/>
    <w:pPr>
      <w:numPr>
        <w:numId w:val="5"/>
      </w:numPr>
      <w:tabs>
        <w:tab w:val="left" w:pos="720"/>
        <w:tab w:val="left" w:pos="1080"/>
      </w:tabs>
      <w:spacing w:before="80" w:after="80"/>
      <w:ind w:left="1440" w:hanging="1440"/>
    </w:pPr>
    <w:rPr>
      <w:rFonts w:ascii="Arial" w:hAnsi="Arial"/>
      <w:b/>
      <w:szCs w:val="24"/>
    </w:rPr>
  </w:style>
  <w:style w:type="paragraph" w:customStyle="1" w:styleId="tablebody">
    <w:name w:val="tablebody"/>
    <w:basedOn w:val="Normal"/>
    <w:link w:val="tablebodyChar"/>
    <w:autoRedefine/>
    <w:uiPriority w:val="99"/>
    <w:rsid w:val="00DD5EEA"/>
    <w:pPr>
      <w:spacing w:before="60" w:after="60"/>
    </w:pPr>
    <w:rPr>
      <w:rFonts w:ascii="Arial" w:hAnsi="Arial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semiHidden/>
    <w:rsid w:val="00DD5EEA"/>
    <w:pPr>
      <w:tabs>
        <w:tab w:val="left" w:pos="1200"/>
        <w:tab w:val="right" w:leader="dot" w:pos="8630"/>
      </w:tabs>
      <w:spacing w:before="120" w:after="120"/>
    </w:pPr>
    <w:rPr>
      <w:rFonts w:ascii="Arial" w:hAnsi="Arial"/>
      <w:sz w:val="20"/>
    </w:rPr>
  </w:style>
  <w:style w:type="paragraph" w:customStyle="1" w:styleId="courier">
    <w:name w:val="courier"/>
    <w:link w:val="courierChar"/>
    <w:autoRedefine/>
    <w:rsid w:val="00DD5EEA"/>
    <w:rPr>
      <w:rFonts w:ascii="Courier New" w:hAnsi="Courier New"/>
      <w:szCs w:val="24"/>
    </w:rPr>
  </w:style>
  <w:style w:type="paragraph" w:customStyle="1" w:styleId="couriers">
    <w:name w:val="couriers"/>
    <w:autoRedefine/>
    <w:rsid w:val="00DD5EEA"/>
    <w:rPr>
      <w:rFonts w:ascii="Courier New" w:hAnsi="Courier New"/>
      <w:sz w:val="16"/>
      <w:szCs w:val="24"/>
    </w:rPr>
  </w:style>
  <w:style w:type="paragraph" w:customStyle="1" w:styleId="table">
    <w:name w:val="table"/>
    <w:next w:val="body"/>
    <w:autoRedefine/>
    <w:rsid w:val="00DD5EEA"/>
    <w:pPr>
      <w:numPr>
        <w:numId w:val="6"/>
      </w:numPr>
      <w:tabs>
        <w:tab w:val="left" w:pos="1080"/>
      </w:tabs>
      <w:spacing w:before="80" w:after="80"/>
      <w:ind w:left="360"/>
    </w:pPr>
    <w:rPr>
      <w:rFonts w:ascii="Arial" w:hAnsi="Arial"/>
      <w:b/>
      <w:szCs w:val="24"/>
    </w:rPr>
  </w:style>
  <w:style w:type="character" w:styleId="PageNumber">
    <w:name w:val="page number"/>
    <w:basedOn w:val="DefaultParagraphFont"/>
    <w:rsid w:val="00DD5EEA"/>
  </w:style>
  <w:style w:type="paragraph" w:customStyle="1" w:styleId="tablehead">
    <w:name w:val="tablehead"/>
    <w:autoRedefine/>
    <w:uiPriority w:val="99"/>
    <w:rsid w:val="00DD5EEA"/>
    <w:pPr>
      <w:spacing w:before="40" w:after="40"/>
    </w:pPr>
    <w:rPr>
      <w:rFonts w:ascii="Arial" w:hAnsi="Arial" w:cs="Arial"/>
      <w:b/>
      <w:color w:val="FFFFFF"/>
    </w:rPr>
  </w:style>
  <w:style w:type="character" w:customStyle="1" w:styleId="tablebodyChar">
    <w:name w:val="tablebody Char"/>
    <w:basedOn w:val="DefaultParagraphFont"/>
    <w:link w:val="tablebody"/>
    <w:uiPriority w:val="99"/>
    <w:rsid w:val="00DD5EEA"/>
    <w:rPr>
      <w:rFonts w:ascii="Arial" w:hAnsi="Arial" w:cs="Arial"/>
    </w:rPr>
  </w:style>
  <w:style w:type="paragraph" w:customStyle="1" w:styleId="Normal-TableCell">
    <w:name w:val="Normal-TableCell"/>
    <w:basedOn w:val="Normal"/>
    <w:rsid w:val="007E48CC"/>
    <w:pPr>
      <w:spacing w:after="60"/>
    </w:pPr>
    <w:rPr>
      <w:sz w:val="20"/>
      <w:szCs w:val="20"/>
    </w:rPr>
  </w:style>
  <w:style w:type="paragraph" w:customStyle="1" w:styleId="Out3">
    <w:name w:val="Out3"/>
    <w:basedOn w:val="Normal"/>
    <w:rsid w:val="0067715C"/>
    <w:pPr>
      <w:tabs>
        <w:tab w:val="num" w:pos="2520"/>
      </w:tabs>
      <w:ind w:left="2160"/>
    </w:pPr>
    <w:rPr>
      <w:sz w:val="20"/>
      <w:szCs w:val="20"/>
    </w:rPr>
  </w:style>
  <w:style w:type="paragraph" w:customStyle="1" w:styleId="Normalw3Space">
    <w:name w:val="Normal w/3 Space"/>
    <w:basedOn w:val="Normal"/>
    <w:rsid w:val="00391B88"/>
    <w:pPr>
      <w:spacing w:before="60" w:after="60"/>
      <w:ind w:left="1440"/>
    </w:pPr>
    <w:rPr>
      <w:sz w:val="20"/>
      <w:szCs w:val="20"/>
    </w:rPr>
  </w:style>
  <w:style w:type="paragraph" w:customStyle="1" w:styleId="Normalw6Space">
    <w:name w:val="Normal w/6 Space"/>
    <w:basedOn w:val="Normal"/>
    <w:rsid w:val="0067715C"/>
    <w:pPr>
      <w:spacing w:before="120" w:after="120"/>
      <w:ind w:left="14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DD5E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ing-TableCell">
    <w:name w:val="Heading-TableCell"/>
    <w:basedOn w:val="Normal-TableCell"/>
    <w:next w:val="Normal-TableCell"/>
    <w:rsid w:val="00D10447"/>
    <w:pPr>
      <w:spacing w:before="60"/>
    </w:pPr>
    <w:rPr>
      <w:rFonts w:ascii="Arial" w:hAnsi="Arial"/>
      <w:b/>
    </w:rPr>
  </w:style>
  <w:style w:type="paragraph" w:customStyle="1" w:styleId="Definition">
    <w:name w:val="Definition"/>
    <w:basedOn w:val="Normal"/>
    <w:rsid w:val="00B72A7E"/>
    <w:pPr>
      <w:keepLines/>
      <w:tabs>
        <w:tab w:val="left" w:leader="dot" w:pos="4680"/>
      </w:tabs>
      <w:spacing w:before="60" w:after="60"/>
      <w:ind w:left="4680" w:right="1440" w:hanging="3240"/>
    </w:pPr>
    <w:rPr>
      <w:sz w:val="20"/>
      <w:szCs w:val="20"/>
    </w:rPr>
  </w:style>
  <w:style w:type="paragraph" w:customStyle="1" w:styleId="bodybold">
    <w:name w:val="bodybold"/>
    <w:next w:val="body"/>
    <w:link w:val="bodyboldChar"/>
    <w:autoRedefine/>
    <w:rsid w:val="00DD5EEA"/>
    <w:pPr>
      <w:spacing w:before="20" w:after="20"/>
    </w:pPr>
    <w:rPr>
      <w:rFonts w:ascii="Arial" w:hAnsi="Arial"/>
      <w:b/>
      <w:szCs w:val="24"/>
    </w:rPr>
  </w:style>
  <w:style w:type="character" w:customStyle="1" w:styleId="bodyboldChar">
    <w:name w:val="bodybold Char"/>
    <w:basedOn w:val="DefaultParagraphFont"/>
    <w:link w:val="bodybold"/>
    <w:rsid w:val="00DD5EEA"/>
    <w:rPr>
      <w:rFonts w:ascii="Arial" w:hAnsi="Arial"/>
      <w:b/>
      <w:szCs w:val="24"/>
      <w:lang w:val="en-US" w:eastAsia="en-US" w:bidi="ar-SA"/>
    </w:rPr>
  </w:style>
  <w:style w:type="paragraph" w:customStyle="1" w:styleId="NormalBold">
    <w:name w:val="Normal Bold"/>
    <w:basedOn w:val="Normal"/>
    <w:rsid w:val="00C43EB2"/>
    <w:pPr>
      <w:ind w:left="1440"/>
    </w:pPr>
    <w:rPr>
      <w:b/>
      <w:sz w:val="20"/>
      <w:szCs w:val="20"/>
    </w:rPr>
  </w:style>
  <w:style w:type="paragraph" w:customStyle="1" w:styleId="Text">
    <w:name w:val="Text"/>
    <w:basedOn w:val="Normal"/>
    <w:rsid w:val="00466C65"/>
    <w:pPr>
      <w:ind w:left="1440"/>
    </w:pPr>
    <w:rPr>
      <w:sz w:val="20"/>
      <w:szCs w:val="20"/>
    </w:rPr>
  </w:style>
  <w:style w:type="table" w:customStyle="1" w:styleId="tablelook">
    <w:name w:val="tablelook"/>
    <w:basedOn w:val="TableContemporary"/>
    <w:rsid w:val="000134E6"/>
    <w:pPr>
      <w:spacing w:before="20"/>
    </w:p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ascii="Arial" w:hAnsi="Arial"/>
        <w:color w:val="auto"/>
        <w:sz w:val="20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Contemporary">
    <w:name w:val="Table Contemporary"/>
    <w:basedOn w:val="TableNormal"/>
    <w:rsid w:val="00DD5EEA"/>
    <w:rPr>
      <w:rFonts w:ascii="Arial" w:hAnsi="Arial"/>
    </w:rPr>
    <w:tblPr>
      <w:tblStyleRowBandSize w:val="1"/>
      <w:tblStyleColBandSize w:val="1"/>
      <w:tblInd w:w="0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7D2E3"/>
    </w:tcPr>
    <w:tblStylePr w:type="firstRow">
      <w:rPr>
        <w:rFonts w:ascii="Arial" w:hAnsi="Arial"/>
        <w:b/>
        <w:bCs/>
        <w:color w:val="FFFFFF"/>
      </w:rPr>
      <w:tblPr/>
      <w:tcPr>
        <w:shd w:val="clear" w:color="auto" w:fill="324665"/>
      </w:tcPr>
    </w:tblStylePr>
    <w:tblStylePr w:type="band1Horz">
      <w:rPr>
        <w:color w:val="auto"/>
      </w:rPr>
      <w:tblPr/>
      <w:tcPr>
        <w:shd w:val="clear" w:color="auto" w:fill="C7D2E3"/>
      </w:tcPr>
    </w:tblStylePr>
    <w:tblStylePr w:type="band2Horz">
      <w:rPr>
        <w:rFonts w:ascii="Arial" w:hAnsi="Arial"/>
        <w:color w:val="auto"/>
        <w:sz w:val="20"/>
      </w:rPr>
      <w:tblPr/>
      <w:tcPr>
        <w:shd w:val="clear" w:color="auto" w:fill="ABBBD5"/>
      </w:tcPr>
    </w:tblStylePr>
  </w:style>
  <w:style w:type="paragraph" w:customStyle="1" w:styleId="copyright">
    <w:name w:val="copyright"/>
    <w:autoRedefine/>
    <w:rsid w:val="00DD5EEA"/>
    <w:pPr>
      <w:spacing w:after="120"/>
    </w:pPr>
    <w:rPr>
      <w:rFonts w:ascii="Book Antiqua" w:hAnsi="Book Antiqua"/>
      <w:sz w:val="18"/>
      <w:szCs w:val="24"/>
    </w:rPr>
  </w:style>
  <w:style w:type="character" w:styleId="FollowedHyperlink">
    <w:name w:val="FollowedHyperlink"/>
    <w:basedOn w:val="DefaultParagraphFont"/>
    <w:uiPriority w:val="99"/>
    <w:rsid w:val="00DD5EEA"/>
    <w:rPr>
      <w:color w:val="800080"/>
      <w:u w:val="single"/>
    </w:rPr>
  </w:style>
  <w:style w:type="paragraph" w:styleId="BodyText">
    <w:name w:val="Body Text"/>
    <w:basedOn w:val="Normal"/>
    <w:link w:val="BodyTextChar"/>
    <w:uiPriority w:val="99"/>
    <w:rsid w:val="004A1458"/>
    <w:pPr>
      <w:spacing w:before="120" w:after="120"/>
      <w:ind w:left="360"/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link w:val="BodyText2Char"/>
    <w:rsid w:val="00C8485F"/>
    <w:pPr>
      <w:spacing w:after="120" w:line="480" w:lineRule="auto"/>
    </w:pPr>
  </w:style>
  <w:style w:type="paragraph" w:customStyle="1" w:styleId="bullet3">
    <w:name w:val="bullet3"/>
    <w:autoRedefine/>
    <w:rsid w:val="000134E6"/>
    <w:pPr>
      <w:numPr>
        <w:numId w:val="8"/>
      </w:numPr>
      <w:spacing w:before="40" w:after="40"/>
    </w:pPr>
    <w:rPr>
      <w:rFonts w:ascii="Arial" w:hAnsi="Arial"/>
      <w:szCs w:val="24"/>
    </w:rPr>
  </w:style>
  <w:style w:type="paragraph" w:customStyle="1" w:styleId="Note">
    <w:name w:val="Note"/>
    <w:next w:val="body"/>
    <w:autoRedefine/>
    <w:rsid w:val="00DD5EEA"/>
    <w:rPr>
      <w:rFonts w:ascii="Arial" w:hAnsi="Arial"/>
      <w:b/>
      <w:szCs w:val="24"/>
    </w:rPr>
  </w:style>
  <w:style w:type="paragraph" w:customStyle="1" w:styleId="Number">
    <w:name w:val="Number"/>
    <w:autoRedefine/>
    <w:rsid w:val="00DD5EEA"/>
    <w:pPr>
      <w:numPr>
        <w:numId w:val="9"/>
      </w:numPr>
      <w:spacing w:before="40" w:after="80"/>
    </w:pPr>
    <w:rPr>
      <w:rFonts w:ascii="Arial" w:hAnsi="Arial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DD5EEA"/>
    <w:pPr>
      <w:tabs>
        <w:tab w:val="right" w:leader="dot" w:pos="8630"/>
      </w:tabs>
      <w:spacing w:before="20" w:after="20"/>
      <w:ind w:left="1080"/>
    </w:pPr>
    <w:rPr>
      <w:rFonts w:ascii="Arial" w:hAnsi="Arial"/>
      <w:sz w:val="18"/>
    </w:rPr>
  </w:style>
  <w:style w:type="paragraph" w:customStyle="1" w:styleId="Author">
    <w:name w:val="Author"/>
    <w:basedOn w:val="Normal"/>
    <w:next w:val="Normal"/>
    <w:rsid w:val="00DD5EEA"/>
    <w:pPr>
      <w:jc w:val="right"/>
    </w:pPr>
    <w:rPr>
      <w:rFonts w:ascii="Arial" w:hAnsi="Arial"/>
      <w:sz w:val="22"/>
      <w:szCs w:val="20"/>
    </w:rPr>
  </w:style>
  <w:style w:type="paragraph" w:styleId="NormalWeb">
    <w:name w:val="Normal (Web)"/>
    <w:basedOn w:val="Normal"/>
    <w:uiPriority w:val="99"/>
    <w:rsid w:val="00DD5EEA"/>
    <w:pPr>
      <w:spacing w:before="100" w:beforeAutospacing="1" w:after="100" w:afterAutospacing="1"/>
    </w:pPr>
  </w:style>
  <w:style w:type="paragraph" w:customStyle="1" w:styleId="StyleHead1After6pt1">
    <w:name w:val="Style Head1 + After:  6 pt1"/>
    <w:basedOn w:val="Head1"/>
    <w:autoRedefine/>
    <w:rsid w:val="00DD5EEA"/>
    <w:pPr>
      <w:numPr>
        <w:numId w:val="0"/>
      </w:numPr>
      <w:spacing w:after="120"/>
    </w:pPr>
    <w:rPr>
      <w:bCs/>
      <w:szCs w:val="20"/>
    </w:rPr>
  </w:style>
  <w:style w:type="paragraph" w:customStyle="1" w:styleId="Header1">
    <w:name w:val="Header1"/>
    <w:basedOn w:val="Caption"/>
    <w:rsid w:val="008944D9"/>
    <w:pPr>
      <w:spacing w:before="120" w:after="120"/>
    </w:pPr>
    <w:rPr>
      <w:rFonts w:ascii="Arial" w:hAnsi="Arial" w:cs="Arial"/>
      <w:sz w:val="24"/>
    </w:rPr>
  </w:style>
  <w:style w:type="paragraph" w:customStyle="1" w:styleId="Normal1">
    <w:name w:val="Normal1"/>
    <w:basedOn w:val="Normal"/>
    <w:rsid w:val="008944D9"/>
    <w:pPr>
      <w:ind w:left="432"/>
    </w:pPr>
    <w:rPr>
      <w:rFonts w:ascii="Arial" w:hAnsi="Arial" w:cs="Arial"/>
      <w:sz w:val="20"/>
    </w:rPr>
  </w:style>
  <w:style w:type="paragraph" w:styleId="Caption">
    <w:name w:val="caption"/>
    <w:basedOn w:val="Normal"/>
    <w:next w:val="Normal"/>
    <w:qFormat/>
    <w:rsid w:val="008944D9"/>
    <w:rPr>
      <w:b/>
      <w:bCs/>
      <w:sz w:val="20"/>
      <w:szCs w:val="20"/>
    </w:rPr>
  </w:style>
  <w:style w:type="paragraph" w:customStyle="1" w:styleId="Header2">
    <w:name w:val="Header2"/>
    <w:rsid w:val="001B5842"/>
    <w:pPr>
      <w:ind w:left="288"/>
    </w:pPr>
    <w:rPr>
      <w:rFonts w:ascii="Arial" w:hAnsi="Arial" w:cs="Arial"/>
      <w:sz w:val="22"/>
    </w:rPr>
  </w:style>
  <w:style w:type="paragraph" w:customStyle="1" w:styleId="bullet1body">
    <w:name w:val="bullet1body"/>
    <w:next w:val="bullet1"/>
    <w:rsid w:val="00DD5EEA"/>
    <w:pPr>
      <w:spacing w:before="40" w:after="80"/>
      <w:ind w:left="547"/>
    </w:pPr>
    <w:rPr>
      <w:rFonts w:ascii="Arial" w:hAnsi="Arial"/>
      <w:szCs w:val="24"/>
    </w:rPr>
  </w:style>
  <w:style w:type="character" w:customStyle="1" w:styleId="courierChar">
    <w:name w:val="courier Char"/>
    <w:basedOn w:val="DefaultParagraphFont"/>
    <w:link w:val="courier"/>
    <w:rsid w:val="00387FD3"/>
    <w:rPr>
      <w:rFonts w:ascii="Courier New" w:hAnsi="Courier New"/>
      <w:szCs w:val="24"/>
      <w:lang w:val="en-US" w:eastAsia="en-US" w:bidi="ar-SA"/>
    </w:rPr>
  </w:style>
  <w:style w:type="paragraph" w:customStyle="1" w:styleId="number2">
    <w:name w:val="number2"/>
    <w:rsid w:val="008859A5"/>
    <w:pPr>
      <w:numPr>
        <w:numId w:val="10"/>
      </w:numPr>
      <w:spacing w:before="40" w:after="80"/>
    </w:pPr>
    <w:rPr>
      <w:rFonts w:ascii="Arial" w:hAnsi="Arial"/>
      <w:szCs w:val="24"/>
    </w:rPr>
  </w:style>
  <w:style w:type="paragraph" w:customStyle="1" w:styleId="Chapter">
    <w:name w:val="Chapter"/>
    <w:next w:val="body"/>
    <w:qFormat/>
    <w:rsid w:val="00DD5EEA"/>
    <w:pPr>
      <w:numPr>
        <w:numId w:val="11"/>
      </w:numPr>
      <w:spacing w:before="80" w:after="160"/>
    </w:pPr>
    <w:rPr>
      <w:rFonts w:ascii="Arial" w:hAnsi="Arial"/>
      <w:b/>
      <w:sz w:val="32"/>
      <w:szCs w:val="24"/>
    </w:rPr>
  </w:style>
  <w:style w:type="character" w:styleId="PlaceholderText">
    <w:name w:val="Placeholder Text"/>
    <w:basedOn w:val="DefaultParagraphFont"/>
    <w:uiPriority w:val="99"/>
    <w:semiHidden/>
    <w:rsid w:val="00DD5EEA"/>
    <w:rPr>
      <w:color w:val="808080"/>
    </w:rPr>
  </w:style>
  <w:style w:type="character" w:customStyle="1" w:styleId="HeaderChar">
    <w:name w:val="Header Char"/>
    <w:basedOn w:val="DefaultParagraphFont"/>
    <w:link w:val="Header"/>
    <w:rsid w:val="00B1640D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14831"/>
    <w:rPr>
      <w:rFonts w:ascii="Trebuchet MS" w:hAnsi="Trebuchet MS" w:cstheme="minorHAnsi"/>
      <w:b/>
      <w:bCs/>
      <w:sz w:val="56"/>
      <w:szCs w:val="32"/>
      <w:lang w:val="fr-FR"/>
    </w:rPr>
  </w:style>
  <w:style w:type="paragraph" w:customStyle="1" w:styleId="Default">
    <w:name w:val="Default"/>
    <w:rsid w:val="005C78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customStyle="1" w:styleId="MediumShading2-Accent11">
    <w:name w:val="Medium Shading 2 - Accent 11"/>
    <w:basedOn w:val="TableNormal"/>
    <w:uiPriority w:val="64"/>
    <w:rsid w:val="0089363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893632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F27B09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title1">
    <w:name w:val="title1"/>
    <w:basedOn w:val="DefaultParagraphFont"/>
    <w:rsid w:val="0001399F"/>
    <w:rPr>
      <w:rFonts w:ascii="Arial" w:hAnsi="Arial" w:cs="Arial" w:hint="default"/>
      <w:color w:val="333333"/>
      <w:sz w:val="36"/>
      <w:szCs w:val="36"/>
    </w:rPr>
  </w:style>
  <w:style w:type="character" w:customStyle="1" w:styleId="captiondata3">
    <w:name w:val="captiondata3"/>
    <w:basedOn w:val="DefaultParagraphFont"/>
    <w:rsid w:val="007C6431"/>
    <w:rPr>
      <w:b/>
      <w:bCs/>
    </w:rPr>
  </w:style>
  <w:style w:type="paragraph" w:styleId="BodyTextIndent">
    <w:name w:val="Body Text Indent"/>
    <w:basedOn w:val="Normal"/>
    <w:link w:val="BodyTextIndentChar"/>
    <w:rsid w:val="009F1D9C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F1D9C"/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2E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character" w:customStyle="1" w:styleId="apple-style-span">
    <w:name w:val="apple-style-span"/>
    <w:basedOn w:val="DefaultParagraphFont"/>
    <w:rsid w:val="00254549"/>
  </w:style>
  <w:style w:type="character" w:customStyle="1" w:styleId="Heading9Char">
    <w:name w:val="Heading 9 Char"/>
    <w:basedOn w:val="DefaultParagraphFont"/>
    <w:link w:val="Heading9"/>
    <w:rsid w:val="00853A1A"/>
    <w:rPr>
      <w:rFonts w:ascii="Arial" w:hAnsi="Arial" w:cs="Arial"/>
      <w:b/>
      <w:bCs/>
      <w:i/>
      <w:iCs/>
      <w:sz w:val="22"/>
      <w:lang w:val="fr-FR" w:eastAsia="fr-FR"/>
    </w:rPr>
  </w:style>
  <w:style w:type="character" w:customStyle="1" w:styleId="BodyTextChar">
    <w:name w:val="Body Text Char"/>
    <w:basedOn w:val="DefaultParagraphFont"/>
    <w:link w:val="BodyText"/>
    <w:uiPriority w:val="99"/>
    <w:rsid w:val="00853A1A"/>
    <w:rPr>
      <w:rFonts w:ascii="Arial" w:hAnsi="Arial"/>
      <w:sz w:val="22"/>
      <w:szCs w:val="24"/>
    </w:rPr>
  </w:style>
  <w:style w:type="character" w:customStyle="1" w:styleId="BodyText2Char">
    <w:name w:val="Body Text 2 Char"/>
    <w:basedOn w:val="DefaultParagraphFont"/>
    <w:link w:val="BodyText2"/>
    <w:rsid w:val="008F4D27"/>
    <w:rPr>
      <w:sz w:val="24"/>
      <w:szCs w:val="24"/>
    </w:rPr>
  </w:style>
  <w:style w:type="paragraph" w:styleId="ListParagraph">
    <w:name w:val="List Paragraph"/>
    <w:basedOn w:val="Normal"/>
    <w:qFormat/>
    <w:rsid w:val="00E64D5D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5D0258"/>
    <w:rPr>
      <w:b/>
      <w:bCs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rsid w:val="005D0258"/>
    <w:rPr>
      <w:sz w:val="24"/>
      <w:szCs w:val="24"/>
    </w:rPr>
  </w:style>
  <w:style w:type="paragraph" w:styleId="ListBullet">
    <w:name w:val="List Bullet"/>
    <w:basedOn w:val="Normal"/>
    <w:autoRedefine/>
    <w:rsid w:val="005D0258"/>
    <w:pPr>
      <w:numPr>
        <w:numId w:val="12"/>
      </w:numPr>
    </w:pPr>
    <w:rPr>
      <w:lang w:eastAsia="fr-FR" w:bidi="he-IL"/>
    </w:rPr>
  </w:style>
  <w:style w:type="paragraph" w:styleId="BodyText3">
    <w:name w:val="Body Text 3"/>
    <w:basedOn w:val="Normal"/>
    <w:link w:val="BodyText3Char"/>
    <w:rsid w:val="005D0258"/>
    <w:pPr>
      <w:spacing w:after="120"/>
    </w:pPr>
    <w:rPr>
      <w:sz w:val="16"/>
      <w:szCs w:val="16"/>
      <w:lang w:eastAsia="fr-FR"/>
    </w:rPr>
  </w:style>
  <w:style w:type="character" w:customStyle="1" w:styleId="BodyText3Char">
    <w:name w:val="Body Text 3 Char"/>
    <w:basedOn w:val="DefaultParagraphFont"/>
    <w:link w:val="BodyText3"/>
    <w:rsid w:val="005D0258"/>
    <w:rPr>
      <w:sz w:val="16"/>
      <w:szCs w:val="16"/>
    </w:rPr>
  </w:style>
  <w:style w:type="paragraph" w:customStyle="1" w:styleId="Titre11">
    <w:name w:val="Titre 11"/>
    <w:basedOn w:val="Normal"/>
    <w:rsid w:val="005D0258"/>
    <w:pPr>
      <w:spacing w:after="72"/>
      <w:outlineLvl w:val="1"/>
    </w:pPr>
    <w:rPr>
      <w:b/>
      <w:bCs/>
      <w:color w:val="000000"/>
      <w:kern w:val="36"/>
      <w:sz w:val="48"/>
      <w:szCs w:val="48"/>
      <w:lang w:eastAsia="fr-FR"/>
    </w:rPr>
  </w:style>
  <w:style w:type="paragraph" w:styleId="HTMLPreformatted">
    <w:name w:val="HTML Preformatted"/>
    <w:basedOn w:val="Normal"/>
    <w:link w:val="HTMLPreformattedChar"/>
    <w:rsid w:val="005D0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rsid w:val="005D0258"/>
    <w:rPr>
      <w:rFonts w:ascii="Courier New" w:hAnsi="Courier New" w:cs="Courier New"/>
    </w:rPr>
  </w:style>
  <w:style w:type="paragraph" w:customStyle="1" w:styleId="xl78">
    <w:name w:val="xl78"/>
    <w:basedOn w:val="Normal"/>
    <w:rsid w:val="005D0258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sz w:val="22"/>
      <w:szCs w:val="22"/>
      <w:lang w:eastAsia="fr-FR"/>
    </w:rPr>
  </w:style>
  <w:style w:type="character" w:customStyle="1" w:styleId="Heading2Char">
    <w:name w:val="Heading 2 Char"/>
    <w:basedOn w:val="DefaultParagraphFont"/>
    <w:link w:val="Heading2"/>
    <w:rsid w:val="00D72A37"/>
    <w:rPr>
      <w:rFonts w:ascii="Arial" w:hAnsi="Arial" w:cs="Arial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710A0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710A04"/>
    <w:rPr>
      <w:rFonts w:ascii="Arial" w:hAnsi="Arial" w:cs="Arial"/>
      <w:b/>
      <w:bCs/>
      <w:kern w:val="32"/>
      <w:sz w:val="32"/>
      <w:szCs w:val="32"/>
      <w:lang w:val="fr-FR"/>
    </w:rPr>
  </w:style>
  <w:style w:type="paragraph" w:customStyle="1" w:styleId="CarCarCharCharCarCarCharChar">
    <w:name w:val="Car Car Char Char Car Car Char Char"/>
    <w:basedOn w:val="Normal"/>
    <w:next w:val="Normal"/>
    <w:rsid w:val="00710A04"/>
    <w:pPr>
      <w:spacing w:after="160" w:line="240" w:lineRule="exact"/>
    </w:pPr>
    <w:rPr>
      <w:rFonts w:ascii="Tahoma" w:hAnsi="Tahoma"/>
      <w:szCs w:val="20"/>
      <w:lang w:val="en-US"/>
    </w:rPr>
  </w:style>
  <w:style w:type="character" w:customStyle="1" w:styleId="CarCar">
    <w:name w:val="Car Car"/>
    <w:basedOn w:val="DefaultParagraphFont"/>
    <w:rsid w:val="00710A04"/>
    <w:rPr>
      <w:sz w:val="24"/>
      <w:szCs w:val="24"/>
      <w:lang w:val="fr-FR" w:eastAsia="fr-FR" w:bidi="ar-SA"/>
    </w:rPr>
  </w:style>
  <w:style w:type="character" w:customStyle="1" w:styleId="content">
    <w:name w:val="content"/>
    <w:basedOn w:val="DefaultParagraphFont"/>
    <w:rsid w:val="00710A04"/>
  </w:style>
  <w:style w:type="character" w:styleId="Emphasis">
    <w:name w:val="Emphasis"/>
    <w:basedOn w:val="DefaultParagraphFont"/>
    <w:uiPriority w:val="20"/>
    <w:qFormat/>
    <w:rsid w:val="00710A04"/>
    <w:rPr>
      <w:i/>
      <w:iCs/>
    </w:rPr>
  </w:style>
  <w:style w:type="paragraph" w:customStyle="1" w:styleId="DateandLocation">
    <w:name w:val="Date and Location"/>
    <w:basedOn w:val="Normal"/>
    <w:rsid w:val="00710A04"/>
    <w:pPr>
      <w:tabs>
        <w:tab w:val="left" w:pos="3600"/>
        <w:tab w:val="right" w:pos="8640"/>
      </w:tabs>
      <w:spacing w:before="160" w:after="60"/>
      <w:ind w:left="2160"/>
    </w:pPr>
    <w:rPr>
      <w:rFonts w:ascii="Tahoma" w:hAnsi="Tahoma" w:cs="Tahoma"/>
      <w:spacing w:val="10"/>
      <w:sz w:val="16"/>
      <w:szCs w:val="16"/>
      <w:lang w:val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10A04"/>
    <w:rPr>
      <w:rFonts w:ascii="Tahoma" w:hAnsi="Tahoma" w:cs="Tahoma"/>
      <w:sz w:val="16"/>
      <w:szCs w:val="16"/>
      <w:lang w:val="fr-FR"/>
    </w:rPr>
  </w:style>
  <w:style w:type="table" w:styleId="TableColumns2">
    <w:name w:val="Table Columns 2"/>
    <w:basedOn w:val="TableNormal"/>
    <w:rsid w:val="00710A04"/>
    <w:rPr>
      <w:b/>
      <w:bCs/>
      <w:lang w:val="fr-FR" w:eastAsia="fr-FR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0">
    <w:name w:val="Body"/>
    <w:basedOn w:val="Normal"/>
    <w:rsid w:val="00710A04"/>
    <w:rPr>
      <w:rFonts w:ascii="Verdana" w:hAnsi="Verdana"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10A04"/>
    <w:rPr>
      <w:sz w:val="24"/>
      <w:szCs w:val="24"/>
      <w:lang w:val="fr-FR" w:eastAsia="fr-FR"/>
    </w:rPr>
  </w:style>
  <w:style w:type="character" w:customStyle="1" w:styleId="bold2">
    <w:name w:val="bold2"/>
    <w:basedOn w:val="DefaultParagraphFont"/>
    <w:rsid w:val="00710A04"/>
    <w:rPr>
      <w:b/>
      <w:bCs/>
    </w:rPr>
  </w:style>
  <w:style w:type="paragraph" w:customStyle="1" w:styleId="cueparagraph">
    <w:name w:val="cueparagraph"/>
    <w:basedOn w:val="Normal"/>
    <w:rsid w:val="00710A04"/>
    <w:pPr>
      <w:spacing w:before="100" w:beforeAutospacing="1" w:after="100" w:afterAutospacing="1" w:line="336" w:lineRule="atLeast"/>
    </w:pPr>
    <w:rPr>
      <w:lang w:val="en-US"/>
    </w:rPr>
  </w:style>
  <w:style w:type="character" w:customStyle="1" w:styleId="themebody1">
    <w:name w:val="themebody1"/>
    <w:basedOn w:val="DefaultParagraphFont"/>
    <w:rsid w:val="00710A04"/>
    <w:rPr>
      <w:color w:val="FFFFFF"/>
    </w:rPr>
  </w:style>
  <w:style w:type="character" w:customStyle="1" w:styleId="small-text">
    <w:name w:val="small-text"/>
    <w:basedOn w:val="DefaultParagraphFont"/>
    <w:rsid w:val="00710A04"/>
  </w:style>
  <w:style w:type="character" w:customStyle="1" w:styleId="vi-is1-prcp">
    <w:name w:val="vi-is1-prcp"/>
    <w:basedOn w:val="DefaultParagraphFont"/>
    <w:rsid w:val="00710A04"/>
  </w:style>
  <w:style w:type="paragraph" w:styleId="NoSpacing">
    <w:name w:val="No Spacing"/>
    <w:link w:val="NoSpacingChar"/>
    <w:uiPriority w:val="1"/>
    <w:qFormat/>
    <w:rsid w:val="00710A04"/>
    <w:rPr>
      <w:sz w:val="24"/>
      <w:szCs w:val="24"/>
      <w:lang w:val="fr-FR" w:eastAsia="fr-FR"/>
    </w:rPr>
  </w:style>
  <w:style w:type="paragraph" w:customStyle="1" w:styleId="pchartbodycmt">
    <w:name w:val="pchart_bodycmt"/>
    <w:basedOn w:val="Normal"/>
    <w:rsid w:val="00710A04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basedOn w:val="DefaultParagraphFont"/>
    <w:rsid w:val="00710A04"/>
  </w:style>
  <w:style w:type="character" w:customStyle="1" w:styleId="apple-tab-span">
    <w:name w:val="apple-tab-span"/>
    <w:basedOn w:val="DefaultParagraphFont"/>
    <w:rsid w:val="00AD4494"/>
  </w:style>
  <w:style w:type="character" w:customStyle="1" w:styleId="bold1">
    <w:name w:val="bold1"/>
    <w:basedOn w:val="DefaultParagraphFont"/>
    <w:rsid w:val="0090244E"/>
    <w:rPr>
      <w:rFonts w:ascii="Arial" w:hAnsi="Arial" w:cs="Arial" w:hint="default"/>
      <w:b/>
      <w:bCs/>
      <w:strike w:val="0"/>
      <w:dstrike w:val="0"/>
      <w:sz w:val="20"/>
      <w:szCs w:val="20"/>
      <w:u w:val="none"/>
      <w:effect w:val="none"/>
    </w:rPr>
  </w:style>
  <w:style w:type="paragraph" w:styleId="Subtitle">
    <w:name w:val="Subtitle"/>
    <w:basedOn w:val="Normal"/>
    <w:next w:val="Normal"/>
    <w:link w:val="SubtitleChar"/>
    <w:qFormat/>
    <w:rsid w:val="00A374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A374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fr-FR"/>
    </w:rPr>
  </w:style>
  <w:style w:type="paragraph" w:customStyle="1" w:styleId="yiv1755846929msonormal">
    <w:name w:val="yiv1755846929msonormal"/>
    <w:basedOn w:val="Normal"/>
    <w:rsid w:val="003A5294"/>
    <w:pPr>
      <w:spacing w:before="100" w:beforeAutospacing="1" w:after="100" w:afterAutospacing="1"/>
    </w:pPr>
    <w:rPr>
      <w:lang w:val="en-US"/>
    </w:rPr>
  </w:style>
  <w:style w:type="character" w:customStyle="1" w:styleId="picturename-noindent1">
    <w:name w:val="picturename-noindent1"/>
    <w:basedOn w:val="DefaultParagraphFont"/>
    <w:rsid w:val="001B22BB"/>
    <w:rPr>
      <w:rFonts w:ascii="Arial" w:hAnsi="Arial" w:cs="Arial" w:hint="default"/>
      <w:b/>
      <w:bCs/>
      <w:color w:val="385DCC"/>
      <w:sz w:val="17"/>
      <w:szCs w:val="17"/>
    </w:rPr>
  </w:style>
  <w:style w:type="paragraph" w:customStyle="1" w:styleId="yiv133028639msonormal">
    <w:name w:val="yiv133028639msonormal"/>
    <w:basedOn w:val="Normal"/>
    <w:rsid w:val="002E2305"/>
    <w:pPr>
      <w:spacing w:before="100" w:beforeAutospacing="1" w:after="100" w:afterAutospacing="1"/>
    </w:pPr>
    <w:rPr>
      <w:lang w:val="en-US"/>
    </w:rPr>
  </w:style>
  <w:style w:type="paragraph" w:customStyle="1" w:styleId="xl203">
    <w:name w:val="xl203"/>
    <w:basedOn w:val="Normal"/>
    <w:rsid w:val="00F04B1A"/>
    <w:pPr>
      <w:pBdr>
        <w:top w:val="single" w:sz="12" w:space="0" w:color="FF0000"/>
        <w:left w:val="single" w:sz="12" w:space="0" w:color="FF0000"/>
        <w:bottom w:val="single" w:sz="12" w:space="0" w:color="FF0000"/>
        <w:right w:val="single" w:sz="12" w:space="0" w:color="FF0000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04">
    <w:name w:val="xl204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5">
    <w:name w:val="xl205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06">
    <w:name w:val="xl206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07">
    <w:name w:val="xl207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08">
    <w:name w:val="xl208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09">
    <w:name w:val="xl209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0">
    <w:name w:val="xl21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1">
    <w:name w:val="xl21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12">
    <w:name w:val="xl21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3">
    <w:name w:val="xl21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4">
    <w:name w:val="xl214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5">
    <w:name w:val="xl21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6">
    <w:name w:val="xl21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customStyle="1" w:styleId="xl217">
    <w:name w:val="xl217"/>
    <w:basedOn w:val="Normal"/>
    <w:rsid w:val="00F04B1A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18">
    <w:name w:val="xl21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19">
    <w:name w:val="xl219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20">
    <w:name w:val="xl22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21">
    <w:name w:val="xl221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2">
    <w:name w:val="xl222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23">
    <w:name w:val="xl223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24">
    <w:name w:val="xl22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5">
    <w:name w:val="xl22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6">
    <w:name w:val="xl226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7">
    <w:name w:val="xl227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28">
    <w:name w:val="xl22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29">
    <w:name w:val="xl229"/>
    <w:basedOn w:val="Normal"/>
    <w:rsid w:val="00F04B1A"/>
    <w:pPr>
      <w:spacing w:before="100" w:beforeAutospacing="1" w:after="100" w:afterAutospacing="1"/>
    </w:pPr>
    <w:rPr>
      <w:lang w:val="en-US"/>
    </w:rPr>
  </w:style>
  <w:style w:type="paragraph" w:customStyle="1" w:styleId="xl230">
    <w:name w:val="xl230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1">
    <w:name w:val="xl231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color w:val="0000FF"/>
      <w:sz w:val="16"/>
      <w:szCs w:val="16"/>
      <w:lang w:val="en-US"/>
    </w:rPr>
  </w:style>
  <w:style w:type="paragraph" w:customStyle="1" w:styleId="xl232">
    <w:name w:val="xl23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33">
    <w:name w:val="xl23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color w:val="0000FF"/>
      <w:lang w:val="en-US"/>
    </w:rPr>
  </w:style>
  <w:style w:type="paragraph" w:customStyle="1" w:styleId="xl234">
    <w:name w:val="xl23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35">
    <w:name w:val="xl23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36">
    <w:name w:val="xl236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7">
    <w:name w:val="xl237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38">
    <w:name w:val="xl238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39">
    <w:name w:val="xl239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40">
    <w:name w:val="xl240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1">
    <w:name w:val="xl241"/>
    <w:basedOn w:val="Normal"/>
    <w:rsid w:val="00F04B1A"/>
    <w:pPr>
      <w:pBdr>
        <w:left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2">
    <w:name w:val="xl24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8"/>
      <w:szCs w:val="18"/>
      <w:lang w:val="en-US"/>
    </w:rPr>
  </w:style>
  <w:style w:type="paragraph" w:customStyle="1" w:styleId="xl243">
    <w:name w:val="xl243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4">
    <w:name w:val="xl244"/>
    <w:basedOn w:val="Normal"/>
    <w:rsid w:val="00F04B1A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45">
    <w:name w:val="xl245"/>
    <w:basedOn w:val="Normal"/>
    <w:rsid w:val="00F04B1A"/>
    <w:pPr>
      <w:shd w:val="clear" w:color="000000" w:fill="000000"/>
      <w:spacing w:before="100" w:beforeAutospacing="1" w:after="100" w:afterAutospacing="1"/>
    </w:pPr>
    <w:rPr>
      <w:lang w:val="en-US"/>
    </w:rPr>
  </w:style>
  <w:style w:type="paragraph" w:customStyle="1" w:styleId="xl247">
    <w:name w:val="xl247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48">
    <w:name w:val="xl248"/>
    <w:basedOn w:val="Normal"/>
    <w:rsid w:val="00F04B1A"/>
    <w:pPr>
      <w:spacing w:before="100" w:beforeAutospacing="1" w:after="100" w:afterAutospacing="1"/>
    </w:pPr>
    <w:rPr>
      <w:rFonts w:ascii="Arial" w:hAnsi="Arial" w:cs="Arial"/>
      <w:lang w:val="en-US"/>
    </w:rPr>
  </w:style>
  <w:style w:type="paragraph" w:customStyle="1" w:styleId="xl250">
    <w:name w:val="xl250"/>
    <w:basedOn w:val="Normal"/>
    <w:rsid w:val="00F04B1A"/>
    <w:pPr>
      <w:spacing w:before="100" w:beforeAutospacing="1" w:after="100" w:afterAutospacing="1"/>
    </w:pPr>
    <w:rPr>
      <w:rFonts w:ascii="Arial" w:hAnsi="Arial" w:cs="Arial"/>
      <w:b/>
      <w:bCs/>
      <w:lang w:val="en-US"/>
    </w:rPr>
  </w:style>
  <w:style w:type="paragraph" w:customStyle="1" w:styleId="xl251">
    <w:name w:val="xl251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2">
    <w:name w:val="xl252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3">
    <w:name w:val="xl253"/>
    <w:basedOn w:val="Normal"/>
    <w:rsid w:val="00F04B1A"/>
    <w:pPr>
      <w:spacing w:before="100" w:beforeAutospacing="1" w:after="100" w:afterAutospacing="1"/>
      <w:jc w:val="center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4">
    <w:name w:val="xl254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55">
    <w:name w:val="xl255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6">
    <w:name w:val="xl256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sz w:val="18"/>
      <w:szCs w:val="18"/>
      <w:lang w:val="en-US"/>
    </w:rPr>
  </w:style>
  <w:style w:type="paragraph" w:customStyle="1" w:styleId="xl257">
    <w:name w:val="xl257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8">
    <w:name w:val="xl258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8"/>
      <w:szCs w:val="18"/>
      <w:lang w:val="en-US"/>
    </w:rPr>
  </w:style>
  <w:style w:type="paragraph" w:customStyle="1" w:styleId="xl259">
    <w:name w:val="xl259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0">
    <w:name w:val="xl26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sz w:val="18"/>
      <w:szCs w:val="18"/>
      <w:lang w:val="en-US"/>
    </w:rPr>
  </w:style>
  <w:style w:type="paragraph" w:customStyle="1" w:styleId="xl261">
    <w:name w:val="xl261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2">
    <w:name w:val="xl262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3">
    <w:name w:val="xl263"/>
    <w:basedOn w:val="Normal"/>
    <w:rsid w:val="00F04B1A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4">
    <w:name w:val="xl264"/>
    <w:basedOn w:val="Normal"/>
    <w:rsid w:val="00F04B1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5">
    <w:name w:val="xl265"/>
    <w:basedOn w:val="Normal"/>
    <w:rsid w:val="00F04B1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6">
    <w:name w:val="xl266"/>
    <w:basedOn w:val="Normal"/>
    <w:rsid w:val="00F04B1A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customStyle="1" w:styleId="xl267">
    <w:name w:val="xl267"/>
    <w:basedOn w:val="Normal"/>
    <w:rsid w:val="00F04B1A"/>
    <w:pPr>
      <w:shd w:val="clear" w:color="000000" w:fill="FF0000"/>
      <w:spacing w:before="100" w:beforeAutospacing="1" w:after="100" w:afterAutospacing="1"/>
      <w:jc w:val="center"/>
    </w:pPr>
    <w:rPr>
      <w:rFonts w:ascii="Arial" w:hAnsi="Arial" w:cs="Arial"/>
      <w:b/>
      <w:bCs/>
      <w:color w:val="FFFFFF"/>
      <w:sz w:val="22"/>
      <w:szCs w:val="22"/>
      <w:lang w:val="en-US"/>
    </w:rPr>
  </w:style>
  <w:style w:type="paragraph" w:customStyle="1" w:styleId="xl268">
    <w:name w:val="xl268"/>
    <w:basedOn w:val="Normal"/>
    <w:rsid w:val="00F04B1A"/>
    <w:pPr>
      <w:shd w:val="clear" w:color="000000" w:fill="FFFF00"/>
      <w:spacing w:before="100" w:beforeAutospacing="1" w:after="100" w:afterAutospacing="1"/>
      <w:jc w:val="center"/>
    </w:pPr>
    <w:rPr>
      <w:rFonts w:ascii="Arial" w:hAnsi="Arial" w:cs="Arial"/>
      <w:b/>
      <w:bCs/>
      <w:color w:val="0070C0"/>
      <w:lang w:val="en-US"/>
    </w:rPr>
  </w:style>
  <w:style w:type="paragraph" w:customStyle="1" w:styleId="xl269">
    <w:name w:val="xl269"/>
    <w:basedOn w:val="Normal"/>
    <w:rsid w:val="00F04B1A"/>
    <w:pPr>
      <w:spacing w:before="100" w:beforeAutospacing="1" w:after="100" w:afterAutospacing="1"/>
      <w:ind w:firstLineChars="1900" w:firstLine="1900"/>
    </w:pPr>
    <w:rPr>
      <w:rFonts w:ascii="Arial" w:hAnsi="Arial" w:cs="Arial"/>
      <w:b/>
      <w:bCs/>
      <w:sz w:val="26"/>
      <w:szCs w:val="26"/>
      <w:lang w:val="en-US"/>
    </w:rPr>
  </w:style>
  <w:style w:type="paragraph" w:customStyle="1" w:styleId="xl270">
    <w:name w:val="xl270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1">
    <w:name w:val="xl271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2">
    <w:name w:val="xl272"/>
    <w:basedOn w:val="Normal"/>
    <w:rsid w:val="00F04B1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3">
    <w:name w:val="xl273"/>
    <w:basedOn w:val="Normal"/>
    <w:rsid w:val="00F04B1A"/>
    <w:pPr>
      <w:pBdr>
        <w:top w:val="single" w:sz="8" w:space="0" w:color="auto"/>
        <w:bottom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4">
    <w:name w:val="xl274"/>
    <w:basedOn w:val="Normal"/>
    <w:rsid w:val="00F04B1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99"/>
      <w:spacing w:before="100" w:beforeAutospacing="1" w:after="100" w:afterAutospacing="1"/>
      <w:textAlignment w:val="center"/>
    </w:pPr>
    <w:rPr>
      <w:rFonts w:ascii="Arial" w:hAnsi="Arial" w:cs="Arial"/>
      <w:color w:val="FF0000"/>
      <w:lang w:val="en-US"/>
    </w:rPr>
  </w:style>
  <w:style w:type="paragraph" w:customStyle="1" w:styleId="xl275">
    <w:name w:val="xl275"/>
    <w:basedOn w:val="Normal"/>
    <w:rsid w:val="00F04B1A"/>
    <w:pPr>
      <w:spacing w:before="100" w:beforeAutospacing="1" w:after="100" w:afterAutospacing="1"/>
      <w:jc w:val="center"/>
    </w:pPr>
    <w:rPr>
      <w:rFonts w:ascii="Arial" w:hAnsi="Arial" w:cs="Arial"/>
      <w:b/>
      <w:bCs/>
      <w:lang w:val="en-US"/>
    </w:rPr>
  </w:style>
  <w:style w:type="paragraph" w:customStyle="1" w:styleId="xl246">
    <w:name w:val="xl246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Arial" w:hAnsi="Arial" w:cs="Arial"/>
      <w:sz w:val="12"/>
      <w:szCs w:val="12"/>
      <w:lang w:val="en-US"/>
    </w:rPr>
  </w:style>
  <w:style w:type="paragraph" w:customStyle="1" w:styleId="xl249">
    <w:name w:val="xl249"/>
    <w:basedOn w:val="Normal"/>
    <w:rsid w:val="0068521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color w:val="0000FF"/>
      <w:sz w:val="12"/>
      <w:szCs w:val="12"/>
      <w:lang w:val="en-US"/>
    </w:rPr>
  </w:style>
  <w:style w:type="paragraph" w:customStyle="1" w:styleId="yiv146045306msonormal">
    <w:name w:val="yiv146045306msonormal"/>
    <w:basedOn w:val="Normal"/>
    <w:rsid w:val="00A1270E"/>
    <w:pPr>
      <w:spacing w:before="100" w:beforeAutospacing="1" w:after="100" w:afterAutospacing="1"/>
    </w:pPr>
    <w:rPr>
      <w:lang w:val="en-US"/>
    </w:rPr>
  </w:style>
  <w:style w:type="character" w:customStyle="1" w:styleId="yshortcuts">
    <w:name w:val="yshortcuts"/>
    <w:basedOn w:val="DefaultParagraphFont"/>
    <w:rsid w:val="00A1270E"/>
    <w:rPr>
      <w:rFonts w:ascii="Times New Roman" w:hAnsi="Times New Roman" w:cs="Times New Roman" w:hint="default"/>
    </w:rPr>
  </w:style>
  <w:style w:type="paragraph" w:styleId="PlainText">
    <w:name w:val="Plain Text"/>
    <w:basedOn w:val="Normal"/>
    <w:link w:val="PlainTextChar"/>
    <w:uiPriority w:val="99"/>
    <w:unhideWhenUsed/>
    <w:rsid w:val="006369EB"/>
    <w:rPr>
      <w:rFonts w:ascii="Consolas" w:hAnsi="Consolas" w:cs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6369EB"/>
    <w:rPr>
      <w:rFonts w:ascii="Consolas" w:hAnsi="Consolas" w:cs="Consolas"/>
      <w:sz w:val="21"/>
      <w:szCs w:val="21"/>
    </w:rPr>
  </w:style>
  <w:style w:type="paragraph" w:customStyle="1" w:styleId="yiv1495875228msonormal">
    <w:name w:val="yiv1495875228msonormal"/>
    <w:basedOn w:val="Normal"/>
    <w:rsid w:val="006369EB"/>
    <w:pPr>
      <w:spacing w:before="100" w:beforeAutospacing="1" w:after="100" w:afterAutospacing="1"/>
    </w:pPr>
    <w:rPr>
      <w:lang w:val="en-US"/>
    </w:rPr>
  </w:style>
  <w:style w:type="character" w:customStyle="1" w:styleId="mbg-nw">
    <w:name w:val="mbg-nw"/>
    <w:basedOn w:val="DefaultParagraphFont"/>
    <w:rsid w:val="00E57E51"/>
  </w:style>
  <w:style w:type="paragraph" w:customStyle="1" w:styleId="yiv1533720166msonormal">
    <w:name w:val="yiv1533720166msonormal"/>
    <w:basedOn w:val="Normal"/>
    <w:rsid w:val="007D2005"/>
    <w:pPr>
      <w:spacing w:before="100" w:beforeAutospacing="1" w:after="100" w:afterAutospacing="1"/>
    </w:pPr>
    <w:rPr>
      <w:lang w:val="en-US"/>
    </w:rPr>
  </w:style>
  <w:style w:type="paragraph" w:customStyle="1" w:styleId="yiv395190041msonormal">
    <w:name w:val="yiv395190041msonormal"/>
    <w:basedOn w:val="Normal"/>
    <w:rsid w:val="00EB4416"/>
    <w:pPr>
      <w:spacing w:before="100" w:beforeAutospacing="1" w:after="100" w:afterAutospacing="1"/>
    </w:pPr>
    <w:rPr>
      <w:lang w:val="en-US"/>
    </w:rPr>
  </w:style>
  <w:style w:type="character" w:customStyle="1" w:styleId="mappricing">
    <w:name w:val="map_pricing"/>
    <w:basedOn w:val="DefaultParagraphFont"/>
    <w:rsid w:val="007F2AAF"/>
  </w:style>
  <w:style w:type="character" w:styleId="SubtleReference">
    <w:name w:val="Subtle Reference"/>
    <w:basedOn w:val="DefaultParagraphFont"/>
    <w:qFormat/>
    <w:rsid w:val="00BA336D"/>
    <w:rPr>
      <w:smallCaps/>
      <w:color w:val="C0504D" w:themeColor="accent2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492719"/>
    <w:rPr>
      <w:sz w:val="24"/>
      <w:szCs w:val="24"/>
      <w:lang w:val="fr-FR" w:eastAsia="fr-FR"/>
    </w:rPr>
  </w:style>
  <w:style w:type="paragraph" w:customStyle="1" w:styleId="TextBodyIndent">
    <w:name w:val="Text Body Indent"/>
    <w:basedOn w:val="Normal"/>
    <w:rsid w:val="005216F7"/>
    <w:pPr>
      <w:suppressAutoHyphens/>
      <w:spacing w:after="120" w:line="276" w:lineRule="auto"/>
      <w:ind w:left="360"/>
    </w:pPr>
    <w:rPr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448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0341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4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23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1867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1857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450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1217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32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7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2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384690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87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919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19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10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7636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45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0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4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22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9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201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594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0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0136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2209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7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4315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1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900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09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126478">
                                      <w:marLeft w:val="0"/>
                                      <w:marRight w:val="0"/>
                                      <w:marTop w:val="68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45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591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9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9163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148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2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804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918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7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8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70449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80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1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3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305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415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4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3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9106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31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1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9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5218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52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2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7">
      <w:bodyDiv w:val="1"/>
      <w:marLeft w:val="51"/>
      <w:marRight w:val="51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960">
          <w:marLeft w:val="154"/>
          <w:marRight w:val="0"/>
          <w:marTop w:val="0"/>
          <w:marBottom w:val="1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6828">
              <w:marLeft w:val="30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9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52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5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7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75509">
                      <w:marLeft w:val="315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69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879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1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57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1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pnet@ipnetexperts.com" TargetMode="External"/><Relationship Id="rId18" Type="http://schemas.openxmlformats.org/officeDocument/2006/relationships/image" Target="media/image4.jpe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3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gif"/><Relationship Id="rId24" Type="http://schemas.openxmlformats.org/officeDocument/2006/relationships/image" Target="media/image8.jpe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yperlink" Target="http://www.ecoleadodo.com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mailto:ipnet@ipnetexperts.com" TargetMode="External"/><Relationship Id="rId22" Type="http://schemas.openxmlformats.org/officeDocument/2006/relationships/image" Target="media/image7.png"/><Relationship Id="rId27" Type="http://schemas.openxmlformats.org/officeDocument/2006/relationships/footer" Target="footer6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Original_Guide_Templa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051009-88C8-483D-AEA0-F0EAF7157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Original_Guide_Template.dot</Template>
  <TotalTime>57</TotalTime>
  <Pages>8</Pages>
  <Words>807</Words>
  <Characters>4604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2007 SCI Metrics Scorecard Configuration Guide</vt:lpstr>
      <vt:lpstr>2007 SCI Metrics Scorecard Configuration Guide</vt:lpstr>
    </vt:vector>
  </TitlesOfParts>
  <Company/>
  <LinksUpToDate>false</LinksUpToDate>
  <CharactersWithSpaces>5401</CharactersWithSpaces>
  <SharedDoc>false</SharedDoc>
  <HLinks>
    <vt:vector size="6" baseType="variant">
      <vt:variant>
        <vt:i4>4849789</vt:i4>
      </vt:variant>
      <vt:variant>
        <vt:i4>0</vt:i4>
      </vt:variant>
      <vt:variant>
        <vt:i4>0</vt:i4>
      </vt:variant>
      <vt:variant>
        <vt:i4>5</vt:i4>
      </vt:variant>
      <vt:variant>
        <vt:lpwstr>mailto:ipnet@ipnetexperts.com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2007 SCI Metrics Scorecard Configuration Guide</dc:title>
  <dc:creator>Manhattan Associates</dc:creator>
  <cp:lastModifiedBy>pbatanado</cp:lastModifiedBy>
  <cp:revision>25</cp:revision>
  <cp:lastPrinted>2014-03-15T10:34:00Z</cp:lastPrinted>
  <dcterms:created xsi:type="dcterms:W3CDTF">2014-03-17T07:29:00Z</dcterms:created>
  <dcterms:modified xsi:type="dcterms:W3CDTF">2014-03-20T04:09:00Z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</Properties>
</file>