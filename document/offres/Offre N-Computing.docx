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E4B2F">
        <w:rPr>
          <w:rFonts w:asciiTheme="minorHAnsi" w:hAnsiTheme="minorHAnsi" w:cstheme="minorHAnsi"/>
          <w:bCs/>
          <w:sz w:val="28"/>
          <w:szCs w:val="28"/>
        </w:rPr>
        <w:t>REPUBLIQUE TOGOLAISE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sz w:val="28"/>
          <w:szCs w:val="28"/>
        </w:rPr>
      </w:pPr>
      <w:r w:rsidRPr="007E4B2F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77EA62F" wp14:editId="60BA3C5A">
                <wp:simplePos x="0" y="0"/>
                <wp:positionH relativeFrom="column">
                  <wp:posOffset>2446020</wp:posOffset>
                </wp:positionH>
                <wp:positionV relativeFrom="paragraph">
                  <wp:posOffset>65405</wp:posOffset>
                </wp:positionV>
                <wp:extent cx="914400" cy="0"/>
                <wp:effectExtent l="7620" t="8255" r="11430" b="10795"/>
                <wp:wrapNone/>
                <wp:docPr id="1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6pt,5.15pt" to="264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">
                <v:stroke dashstyle="1 1" endcap="round"/>
              </v:lin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24"/>
          <w:szCs w:val="24"/>
        </w:rPr>
      </w:pPr>
      <w:r w:rsidRPr="007E4B2F">
        <w:rPr>
          <w:rFonts w:asciiTheme="minorHAnsi" w:hAnsiTheme="minorHAnsi" w:cstheme="minorHAnsi"/>
          <w:sz w:val="24"/>
          <w:szCs w:val="24"/>
        </w:rPr>
        <w:t>Travail – Liberté – Patrie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B04C0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bCs/>
        </w:rPr>
        <w:t>&lt;NOM ECOLE&gt;</w:t>
      </w:r>
      <w:r w:rsidR="00487EAA" w:rsidRPr="007E4B2F">
        <w:rPr>
          <w:rFonts w:asciiTheme="minorHAnsi" w:hAnsiTheme="minorHAnsi" w:cstheme="minorHAnsi"/>
          <w:bCs/>
        </w:rPr>
        <w:t xml:space="preserve">, </w:t>
      </w:r>
      <w:r w:rsidRPr="007E4B2F">
        <w:rPr>
          <w:rFonts w:asciiTheme="minorHAnsi" w:hAnsiTheme="minorHAnsi" w:cstheme="minorHAnsi"/>
          <w:bCs/>
        </w:rPr>
        <w:t>&lt;VILLE&gt;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AA3C62" wp14:editId="14DB66D4">
                <wp:simplePos x="0" y="0"/>
                <wp:positionH relativeFrom="column">
                  <wp:posOffset>2120265</wp:posOffset>
                </wp:positionH>
                <wp:positionV relativeFrom="paragraph">
                  <wp:posOffset>4445</wp:posOffset>
                </wp:positionV>
                <wp:extent cx="2048510" cy="1549400"/>
                <wp:effectExtent l="0" t="4445" r="3175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51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873D5F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26D779" wp14:editId="462518D2">
                                  <wp:extent cx="1829485" cy="1376873"/>
                                  <wp:effectExtent l="19050" t="0" r="0" b="0"/>
                                  <wp:docPr id="49" name="Image 10" descr="http://www.accorhotels.com/photos/2102v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accorhotels.com/photos/2102v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85" cy="1376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6.95pt;margin-top:.35pt;width:161.3pt;height:12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" stroked="f">
                <v:textbox>
                  <w:txbxContent>
                    <w:p w:rsidR="00492719" w:rsidRDefault="00492719" w:rsidP="00873D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26D779" wp14:editId="462518D2">
                            <wp:extent cx="1829485" cy="1376873"/>
                            <wp:effectExtent l="19050" t="0" r="0" b="0"/>
                            <wp:docPr id="49" name="Image 10" descr="http://www.accorhotels.com/photos/2102v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accorhotels.com/photos/2102v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85" cy="1376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  <w:sectPr w:rsidR="00873D5F" w:rsidRPr="007E4B2F" w:rsidSect="00873D5F">
          <w:footerReference w:type="even" r:id="rId10"/>
          <w:footerReference w:type="default" r:id="rId11"/>
          <w:type w:val="continuous"/>
          <w:pgSz w:w="11907" w:h="16839" w:code="9"/>
          <w:pgMar w:top="1440" w:right="1080" w:bottom="1440" w:left="108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E8572C" w:rsidP="00323BE2">
      <w:pPr>
        <w:jc w:val="both"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00483B8" wp14:editId="083E063C">
                <wp:simplePos x="0" y="0"/>
                <wp:positionH relativeFrom="column">
                  <wp:posOffset>-328921</wp:posOffset>
                </wp:positionH>
                <wp:positionV relativeFrom="paragraph">
                  <wp:posOffset>13911</wp:posOffset>
                </wp:positionV>
                <wp:extent cx="6428740" cy="6170555"/>
                <wp:effectExtent l="0" t="0" r="10160" b="2095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8740" cy="617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92719" w:rsidRPr="007E4B2F" w:rsidRDefault="00974C7A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>N-COMPUTING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  <w:t>OFFRE FINANCIERE &amp; TECHNIQUE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                                                                                                   Mars 2012</w:t>
                            </w:r>
                          </w:p>
                          <w:p w:rsidR="00492719" w:rsidRPr="007E4B2F" w:rsidRDefault="00492719">
                            <w:pPr>
                              <w:pStyle w:val="BodyText"/>
                              <w:jc w:val="center"/>
                              <w:rPr>
                                <w:rFonts w:asciiTheme="minorHAnsi" w:hAnsiTheme="minorHAnsi" w:cstheme="minorHAnsi"/>
                                <w:sz w:val="4"/>
                                <w:szCs w:val="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03"/>
                              <w:gridCol w:w="3769"/>
                              <w:gridCol w:w="2916"/>
                            </w:tblGrid>
                            <w:tr w:rsidR="00492719" w:rsidRPr="007E4B2F" w:rsidTr="006441CE">
                              <w:trPr>
                                <w:trHeight w:val="1522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noProof/>
                                      <w:sz w:val="24"/>
                                      <w:lang w:val="en-US"/>
                                    </w:rPr>
                                    <w:drawing>
                                      <wp:inline distT="0" distB="0" distL="0" distR="0" wp14:anchorId="7E93E7E6" wp14:editId="0B3454D3">
                                        <wp:extent cx="2256223" cy="541867"/>
                                        <wp:effectExtent l="0" t="0" r="0" b="0"/>
                                        <wp:docPr id="12" name="Picture 12" descr="C:\My Projects\E-SOFT SYSTEMS\LOGO\logo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My Projects\E-SOFT SYSTEMS\LOGO\logo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55521" cy="5416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92719" w:rsidRPr="007E4B2F" w:rsidTr="00E83A80">
                              <w:trPr>
                                <w:trHeight w:val="1620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E-Soft Systems Inc.                              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925 Whitlock Ave SW, suite 2107, Marietta GA 30064            </w:t>
                                  </w:r>
                                </w:p>
                                <w:p w:rsidR="00492719" w:rsidRPr="007E4B2F" w:rsidRDefault="0087228A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Tel :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 +1 678 314 5397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www.e-softsystems.com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esoftsystemsinc@gmail.com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92719" w:rsidRPr="007E4B2F" w:rsidRDefault="00492719">
                            <w:pPr>
                              <w:pStyle w:val="Heading9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</w:p>
                          <w:p w:rsidR="007A34E2" w:rsidRPr="007E4B2F" w:rsidRDefault="007A34E2" w:rsidP="00CA55C1">
                            <w:pPr>
                              <w:rPr>
                                <w:rFonts w:asciiTheme="minorHAnsi" w:hAnsiTheme="minorHAnsi" w:cstheme="minorHAnsi"/>
                                <w:lang w:eastAsia="fr-FR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</w:rPr>
                              <w:t xml:space="preserve">     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A6D646" wp14:editId="28774167">
                                  <wp:extent cx="2495252" cy="789410"/>
                                  <wp:effectExtent l="19050" t="0" r="298" b="0"/>
                                  <wp:docPr id="1" name="Image 10" descr="IP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0" descr="IP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848" cy="789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Tour IPNET, AGBALEPEDO LOSSOSSIME, 05 BP 507, </w:t>
                            </w:r>
                            <w:proofErr w:type="spell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Lomé</w:t>
                            </w:r>
                            <w:proofErr w:type="spellEnd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, TOGO.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Tel: +228 22 51 77 77, +228 22 51 81 81, Fax +228 22 51 58 77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</w:t>
                            </w:r>
                            <w:hyperlink r:id="rId14" w:history="1">
                              <w:r w:rsidRPr="007E4B2F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bCs/>
                                  <w:color w:val="000099"/>
                                  <w:sz w:val="20"/>
                                  <w:szCs w:val="20"/>
                                  <w:u w:val="none"/>
                                  <w:lang w:val="en-GB"/>
                                </w:rPr>
                                <w:t>ipnet@ipnetexperts.com</w:t>
                              </w:r>
                            </w:hyperlink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lang w:val="en-GB"/>
                              </w:rPr>
                              <w:t>,      www.ipnetexperts.com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-25.9pt;margin-top:1.1pt;width:506.2pt;height:485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">
                <v:textbox>
                  <w:txbxContent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</w:p>
                    <w:p w:rsidR="00492719" w:rsidRPr="007E4B2F" w:rsidRDefault="00974C7A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>N-COMPUTING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  <w:t>OFFRE FINANCIERE &amp; TECHNIQUE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                                                                                                   Mars 2012</w:t>
                      </w:r>
                    </w:p>
                    <w:p w:rsidR="00492719" w:rsidRPr="007E4B2F" w:rsidRDefault="00492719">
                      <w:pPr>
                        <w:pStyle w:val="BodyText"/>
                        <w:jc w:val="center"/>
                        <w:rPr>
                          <w:rFonts w:asciiTheme="minorHAnsi" w:hAnsiTheme="minorHAnsi" w:cstheme="minorHAnsi"/>
                          <w:sz w:val="4"/>
                          <w:szCs w:val="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3203"/>
                        <w:gridCol w:w="3769"/>
                        <w:gridCol w:w="2916"/>
                      </w:tblGrid>
                      <w:tr w:rsidR="00492719" w:rsidRPr="007E4B2F" w:rsidTr="006441CE">
                        <w:trPr>
                          <w:trHeight w:val="1522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noProof/>
                                <w:sz w:val="24"/>
                                <w:lang w:val="en-US"/>
                              </w:rPr>
                              <w:drawing>
                                <wp:inline distT="0" distB="0" distL="0" distR="0" wp14:anchorId="7E93E7E6" wp14:editId="0B3454D3">
                                  <wp:extent cx="2256223" cy="541867"/>
                                  <wp:effectExtent l="0" t="0" r="0" b="0"/>
                                  <wp:docPr id="12" name="Picture 12" descr="C:\My Projects\E-SOFT SYSTEMS\LOGO\logo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My Projects\E-SOFT SYSTEMS\LOGO\logo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5521" cy="541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  <w:tr w:rsidR="00492719" w:rsidRPr="007E4B2F" w:rsidTr="00E83A80">
                        <w:trPr>
                          <w:trHeight w:val="1620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E-Soft Systems Inc.                              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925 Whitlock Ave SW, suite 2107, Marietta GA 30064            </w:t>
                            </w:r>
                          </w:p>
                          <w:p w:rsidR="00492719" w:rsidRPr="007E4B2F" w:rsidRDefault="0087228A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Tel :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+1 678 314 5397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www.e-softsystems.com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esoftsystemsinc@gmail.com</w:t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92719" w:rsidRPr="007E4B2F" w:rsidRDefault="00492719">
                      <w:pPr>
                        <w:pStyle w:val="Heading9"/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</w:p>
                    <w:p w:rsidR="007A34E2" w:rsidRPr="007E4B2F" w:rsidRDefault="007A34E2" w:rsidP="00CA55C1">
                      <w:pPr>
                        <w:rPr>
                          <w:rFonts w:asciiTheme="minorHAnsi" w:hAnsiTheme="minorHAnsi" w:cstheme="minorHAnsi"/>
                          <w:lang w:eastAsia="fr-FR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</w:rPr>
                        <w:t xml:space="preserve">     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71A6D646" wp14:editId="28774167">
                            <wp:extent cx="2495252" cy="789410"/>
                            <wp:effectExtent l="19050" t="0" r="298" b="0"/>
                            <wp:docPr id="1" name="Image 10" descr="IP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0" descr="IP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848" cy="7892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Tour IPNET, AGBALEPEDO LOSSOSSIME, 05 BP 507, </w:t>
                      </w:r>
                      <w:proofErr w:type="spellStart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Lomé</w:t>
                      </w:r>
                      <w:proofErr w:type="spellEnd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, TOGO.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Tel: +228 22 51 77 77, +228 22 51 81 81, Fax +228 22 51 58 77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</w:t>
                      </w:r>
                      <w:hyperlink r:id="rId15" w:history="1">
                        <w:r w:rsidRPr="007E4B2F">
                          <w:rPr>
                            <w:rStyle w:val="Hyperlink"/>
                            <w:rFonts w:asciiTheme="minorHAnsi" w:hAnsiTheme="minorHAnsi" w:cstheme="minorHAnsi"/>
                            <w:b/>
                            <w:bCs/>
                            <w:color w:val="000099"/>
                            <w:sz w:val="20"/>
                            <w:szCs w:val="20"/>
                            <w:u w:val="none"/>
                            <w:lang w:val="en-GB"/>
                          </w:rPr>
                          <w:t>ipnet@ipnetexperts.com</w:t>
                        </w:r>
                      </w:hyperlink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lang w:val="en-GB"/>
                        </w:rPr>
                        <w:t>,      www.ipnetexperts.com</w:t>
                      </w:r>
                    </w:p>
                  </w:txbxContent>
                </v:textbox>
              </v:rect>
            </w:pict>
          </mc:Fallback>
        </mc:AlternateContent>
      </w: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853A1A" w:rsidRPr="007E4B2F" w:rsidRDefault="00E8572C" w:rsidP="00323BE2">
      <w:pPr>
        <w:jc w:val="both"/>
        <w:rPr>
          <w:rFonts w:asciiTheme="minorHAnsi" w:hAnsiTheme="minorHAnsi" w:cstheme="minorHAnsi"/>
        </w:rPr>
        <w:sectPr w:rsidR="00853A1A" w:rsidRPr="007E4B2F" w:rsidSect="00406743">
          <w:footerReference w:type="even" r:id="rId16"/>
          <w:footerReference w:type="default" r:id="rId17"/>
          <w:type w:val="continuous"/>
          <w:pgSz w:w="11907" w:h="16839" w:code="9"/>
          <w:pgMar w:top="1440" w:right="1440" w:bottom="1440" w:left="144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81DDD9" wp14:editId="6728B48F">
                <wp:simplePos x="0" y="0"/>
                <wp:positionH relativeFrom="column">
                  <wp:posOffset>-224790</wp:posOffset>
                </wp:positionH>
                <wp:positionV relativeFrom="paragraph">
                  <wp:posOffset>3288030</wp:posOffset>
                </wp:positionV>
                <wp:extent cx="1821180" cy="2238375"/>
                <wp:effectExtent l="3810" t="1905" r="3175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F00C7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D29BA4" wp14:editId="48A9BE11">
                                  <wp:extent cx="1374889" cy="1833185"/>
                                  <wp:effectExtent l="0" t="0" r="0" b="0"/>
                                  <wp:docPr id="1229" name="Image 10" descr="C:\Users\pawou.batana.IPNET\Desktop\ipn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awou.batana.IPNET\Desktop\ipn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825" cy="1838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17.7pt;margin-top:258.9pt;width:143.4pt;height:176.25pt;z-index:251842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" stroked="f">
                <v:textbox style="mso-fit-shape-to-text:t">
                  <w:txbxContent>
                    <w:p w:rsidR="00492719" w:rsidRDefault="00492719" w:rsidP="00F00C7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D29BA4" wp14:editId="48A9BE11">
                            <wp:extent cx="1374889" cy="1833185"/>
                            <wp:effectExtent l="0" t="0" r="0" b="0"/>
                            <wp:docPr id="1229" name="Image 10" descr="C:\Users\pawou.batana.IPNET\Desktop\ipn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awou.batana.IPNET\Desktop\ipn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825" cy="1838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3ACEA" wp14:editId="652D541D">
                <wp:simplePos x="0" y="0"/>
                <wp:positionH relativeFrom="column">
                  <wp:posOffset>4250690</wp:posOffset>
                </wp:positionH>
                <wp:positionV relativeFrom="paragraph">
                  <wp:posOffset>3360420</wp:posOffset>
                </wp:positionV>
                <wp:extent cx="1708785" cy="1216660"/>
                <wp:effectExtent l="2540" t="0" r="3175" b="444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716626" wp14:editId="1A68B12C">
                                  <wp:extent cx="1506220" cy="1125220"/>
                                  <wp:effectExtent l="19050" t="0" r="0" b="0"/>
                                  <wp:docPr id="2" name="Image 406" descr="H:\Photo 0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06" descr="H:\Photo 0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34.7pt;margin-top:264.6pt;width:134.55pt;height:95.8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" stroked="f">
                <v:textbox style="mso-fit-shape-to-text:t">
                  <w:txbxContent>
                    <w:p w:rsidR="00492719" w:rsidRDefault="0049271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716626" wp14:editId="1A68B12C">
                            <wp:extent cx="1506220" cy="1125220"/>
                            <wp:effectExtent l="19050" t="0" r="0" b="0"/>
                            <wp:docPr id="2" name="Image 406" descr="H:\Photo 0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06" descr="H:\Photo 0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220" cy="112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2073FE" w:rsidRPr="007E4B2F" w:rsidRDefault="002073FE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  <w:r w:rsidRPr="007E4B2F">
        <w:rPr>
          <w:rFonts w:asciiTheme="minorHAnsi" w:hAnsiTheme="minorHAnsi" w:cstheme="minorHAnsi"/>
          <w:b/>
        </w:rPr>
        <w:t>Nous avons pour obligation d’achever les taches 1 à 3 ci-dessous au plus tard vendredi 10 Février 2012</w:t>
      </w:r>
    </w:p>
    <w:p w:rsidR="00D63492" w:rsidRPr="007E4B2F" w:rsidRDefault="00D63492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</w:p>
    <w:p w:rsidR="002B02A0" w:rsidRPr="007E4B2F" w:rsidRDefault="002B02A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Projet réaménagement Architecture Poste TOGO</w:t>
      </w:r>
      <w:r w:rsidR="00714B36" w:rsidRPr="007E4B2F">
        <w:rPr>
          <w:rFonts w:asciiTheme="minorHAnsi" w:hAnsiTheme="minorHAnsi" w:cstheme="minorHAnsi"/>
        </w:rPr>
        <w:t xml:space="preserve"> (Bob + Thierry)</w:t>
      </w:r>
    </w:p>
    <w:p w:rsidR="007049D0" w:rsidRPr="007E4B2F" w:rsidRDefault="007049D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Bob &amp; Thierry explique</w:t>
      </w:r>
      <w:r w:rsidR="00024093" w:rsidRPr="007E4B2F">
        <w:rPr>
          <w:rFonts w:asciiTheme="minorHAnsi" w:hAnsiTheme="minorHAnsi" w:cstheme="minorHAnsi"/>
        </w:rPr>
        <w:t>nt</w:t>
      </w:r>
      <w:r w:rsidRPr="007E4B2F">
        <w:rPr>
          <w:rFonts w:asciiTheme="minorHAnsi" w:hAnsiTheme="minorHAnsi" w:cstheme="minorHAnsi"/>
        </w:rPr>
        <w:t xml:space="preserve"> le contenu du document technique au client </w:t>
      </w:r>
      <w:r w:rsidR="00024093" w:rsidRPr="007E4B2F">
        <w:rPr>
          <w:rFonts w:asciiTheme="minorHAnsi" w:hAnsiTheme="minorHAnsi" w:cstheme="minorHAnsi"/>
        </w:rPr>
        <w:t>(</w:t>
      </w:r>
      <w:proofErr w:type="spellStart"/>
      <w:r w:rsidR="00024093" w:rsidRPr="007E4B2F">
        <w:rPr>
          <w:rFonts w:asciiTheme="minorHAnsi" w:hAnsiTheme="minorHAnsi" w:cstheme="minorHAnsi"/>
        </w:rPr>
        <w:t>tranfert</w:t>
      </w:r>
      <w:proofErr w:type="spellEnd"/>
      <w:r w:rsidR="00024093" w:rsidRPr="007E4B2F">
        <w:rPr>
          <w:rFonts w:asciiTheme="minorHAnsi" w:hAnsiTheme="minorHAnsi" w:cstheme="minorHAnsi"/>
        </w:rPr>
        <w:t xml:space="preserve"> de compétence)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Obtenir le PV de réception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Déposer la facture</w:t>
      </w:r>
      <w:r w:rsidR="00024093" w:rsidRPr="007E4B2F">
        <w:rPr>
          <w:rFonts w:asciiTheme="minorHAnsi" w:hAnsiTheme="minorHAnsi" w:cstheme="minorHAnsi"/>
        </w:rPr>
        <w:t xml:space="preserve"> (Rosalie) avant la fin de la semaine du 7 Février</w:t>
      </w:r>
    </w:p>
    <w:p w:rsidR="00C32B20" w:rsidRPr="007E4B2F" w:rsidRDefault="00C32B2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  <w:lang w:val="en-US"/>
        </w:rPr>
      </w:pPr>
      <w:r w:rsidRPr="007E4B2F">
        <w:rPr>
          <w:rFonts w:asciiTheme="minorHAnsi" w:hAnsiTheme="minorHAnsi" w:cstheme="minorHAnsi"/>
          <w:lang w:val="en-US"/>
        </w:rPr>
        <w:t>WAN backup LONATO</w:t>
      </w:r>
      <w:r w:rsidR="00714B36" w:rsidRPr="007E4B2F">
        <w:rPr>
          <w:rFonts w:asciiTheme="minorHAnsi" w:hAnsiTheme="minorHAnsi" w:cstheme="minorHAnsi"/>
          <w:lang w:val="en-US"/>
        </w:rPr>
        <w:t xml:space="preserve"> (Bob + Alex)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Le document de déploiement de la solution est disponible depuis le 15 Septembre 2011 ;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Si l’équipe chargée du déploiement de la solution communique bien avec Pawou, on ne devrait pas passer plus de deux jours pour achever ce travail</w:t>
      </w:r>
    </w:p>
    <w:p w:rsidR="009D797D" w:rsidRPr="007E4B2F" w:rsidRDefault="009D797D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Installation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ASA5505, PORT AUTONOME DE LOME</w:t>
      </w:r>
      <w:r w:rsidR="00714B36" w:rsidRPr="007E4B2F">
        <w:rPr>
          <w:rFonts w:asciiTheme="minorHAnsi" w:hAnsiTheme="minorHAnsi" w:cstheme="minorHAnsi"/>
        </w:rPr>
        <w:t xml:space="preserve"> (Bob + Alex)</w:t>
      </w:r>
    </w:p>
    <w:p w:rsidR="009D797D" w:rsidRPr="007E4B2F" w:rsidRDefault="009D797D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Il s’agit </w:t>
      </w:r>
      <w:r w:rsidR="00714B36" w:rsidRPr="007E4B2F">
        <w:rPr>
          <w:rFonts w:asciiTheme="minorHAnsi" w:hAnsiTheme="minorHAnsi" w:cstheme="minorHAnsi"/>
        </w:rPr>
        <w:t xml:space="preserve">essentiellement </w:t>
      </w:r>
      <w:r w:rsidRPr="007E4B2F">
        <w:rPr>
          <w:rFonts w:asciiTheme="minorHAnsi" w:hAnsiTheme="minorHAnsi" w:cstheme="minorHAnsi"/>
        </w:rPr>
        <w:t xml:space="preserve">de comprendre deux commandes des firewalls CISCO ASA: </w:t>
      </w:r>
      <w:proofErr w:type="spellStart"/>
      <w:r w:rsidRPr="007E4B2F">
        <w:rPr>
          <w:rFonts w:asciiTheme="minorHAnsi" w:hAnsiTheme="minorHAnsi" w:cstheme="minorHAnsi"/>
          <w:i/>
        </w:rPr>
        <w:t>static</w:t>
      </w:r>
      <w:proofErr w:type="spellEnd"/>
      <w:r w:rsidRPr="007E4B2F">
        <w:rPr>
          <w:rFonts w:asciiTheme="minorHAnsi" w:hAnsiTheme="minorHAnsi" w:cstheme="minorHAnsi"/>
          <w:i/>
        </w:rPr>
        <w:t xml:space="preserve"> et </w:t>
      </w:r>
      <w:proofErr w:type="spellStart"/>
      <w:r w:rsidRPr="007E4B2F">
        <w:rPr>
          <w:rFonts w:asciiTheme="minorHAnsi" w:hAnsiTheme="minorHAnsi" w:cstheme="minorHAnsi"/>
          <w:i/>
        </w:rPr>
        <w:t>access-list</w:t>
      </w:r>
      <w:proofErr w:type="spellEnd"/>
      <w:r w:rsidRPr="007E4B2F">
        <w:rPr>
          <w:rFonts w:asciiTheme="minorHAnsi" w:hAnsiTheme="minorHAnsi" w:cstheme="minorHAnsi"/>
        </w:rPr>
        <w:t xml:space="preserve">, comprendre les services qu’héberge chaque serveur derrière le firewall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</w:t>
      </w:r>
      <w:r w:rsidR="00F6578F" w:rsidRPr="007E4B2F">
        <w:rPr>
          <w:rFonts w:asciiTheme="minorHAnsi" w:hAnsiTheme="minorHAnsi" w:cstheme="minorHAnsi"/>
        </w:rPr>
        <w:t xml:space="preserve"> et enfin, avec l’aide du client indiquer clairement par écrit ce qui est autorisé/interdit  de l’extérieur  (Internet) vers ces serveurs en transitant par l’ASA 5505</w:t>
      </w:r>
      <w:r w:rsidR="00714B36" w:rsidRPr="007E4B2F">
        <w:rPr>
          <w:rFonts w:asciiTheme="minorHAnsi" w:hAnsiTheme="minorHAnsi" w:cstheme="minorHAnsi"/>
        </w:rPr>
        <w:t> ;</w:t>
      </w:r>
    </w:p>
    <w:p w:rsidR="00F6578F" w:rsidRPr="007E4B2F" w:rsidRDefault="00F6578F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Il faut document le travail et l’archiver</w:t>
      </w:r>
    </w:p>
    <w:p w:rsidR="00AB000E" w:rsidRPr="007E4B2F" w:rsidRDefault="00AB000E" w:rsidP="00AB000E">
      <w:pPr>
        <w:pStyle w:val="ListParagraph"/>
        <w:spacing w:after="200" w:line="276" w:lineRule="auto"/>
        <w:ind w:left="1440"/>
        <w:contextualSpacing/>
        <w:rPr>
          <w:rFonts w:asciiTheme="minorHAnsi" w:hAnsiTheme="minorHAnsi" w:cstheme="minorHAnsi"/>
        </w:rPr>
      </w:pPr>
    </w:p>
    <w:p w:rsidR="00CC3966" w:rsidRPr="007E4B2F" w:rsidRDefault="00CC3966" w:rsidP="00CC3966">
      <w:pPr>
        <w:spacing w:after="200" w:line="276" w:lineRule="auto"/>
        <w:contextualSpacing/>
        <w:rPr>
          <w:rFonts w:asciiTheme="minorHAnsi" w:hAnsiTheme="minorHAnsi" w:cstheme="minorHAnsi"/>
        </w:rPr>
        <w:sectPr w:rsidR="00CC3966" w:rsidRPr="007E4B2F" w:rsidSect="00406743">
          <w:headerReference w:type="default" r:id="rId20"/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0E5717" w:rsidRPr="007E4B2F" w:rsidRDefault="000E5717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  <w:sectPr w:rsidR="000E5717" w:rsidRPr="007E4B2F" w:rsidSect="00406743"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B56D2B" w:rsidRDefault="007231DD" w:rsidP="00702E9C">
      <w:pPr>
        <w:pStyle w:val="Heading1"/>
        <w:ind w:left="360"/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lastRenderedPageBreak/>
        <w:t>ARCHITECTURE</w:t>
      </w:r>
    </w:p>
    <w:p w:rsidR="00A45635" w:rsidRPr="00A45635" w:rsidRDefault="00A45635" w:rsidP="00A45635"/>
    <w:p w:rsidR="00A45635" w:rsidRDefault="00035D1A" w:rsidP="00A45635">
      <w:pPr>
        <w:rPr>
          <w:rFonts w:eastAsiaTheme="majorEastAsia"/>
          <w:lang w:val="en-US"/>
        </w:rPr>
      </w:pPr>
      <w:r w:rsidRPr="006053C9">
        <w:rPr>
          <w:noProof/>
          <w:lang w:val="en-US"/>
        </w:rPr>
        <w:drawing>
          <wp:inline distT="0" distB="0" distL="0" distR="0" wp14:anchorId="71D3429B" wp14:editId="50AF3A34">
            <wp:extent cx="6663424" cy="4440432"/>
            <wp:effectExtent l="0" t="0" r="4445" b="0"/>
            <wp:docPr id="19" name="Image 27" descr="F:\BATANA-DATA\IPNET EXPERTS\COMMERCIALE - ACTIONS - CAMAPGNES\PROJET DEVELOPPEMENT VENTES SOLUTIONS 3G &amp; 4G - SEPT 2011\products_x550_11users_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BATANA-DATA\IPNET EXPERTS\COMMERCIALE - ACTIONS - CAMAPGNES\PROJET DEVELOPPEMENT VENTES SOLUTIONS 3G &amp; 4G - SEPT 2011\products_x550_11users_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305" cy="44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35" w:rsidRDefault="00A45635" w:rsidP="00A45635">
      <w:pPr>
        <w:rPr>
          <w:noProof/>
          <w:lang w:val="en-US"/>
        </w:rPr>
      </w:pPr>
    </w:p>
    <w:p w:rsidR="00035D1A" w:rsidRDefault="00035D1A" w:rsidP="00A45635">
      <w:pPr>
        <w:rPr>
          <w:noProof/>
          <w:lang w:val="en-US"/>
        </w:rPr>
      </w:pPr>
    </w:p>
    <w:p w:rsidR="00035D1A" w:rsidRDefault="00035D1A" w:rsidP="00A45635">
      <w:pPr>
        <w:rPr>
          <w:noProof/>
          <w:lang w:val="en-US"/>
        </w:rPr>
      </w:pPr>
    </w:p>
    <w:p w:rsidR="00035D1A" w:rsidRDefault="00035D1A" w:rsidP="00A45635">
      <w:pPr>
        <w:rPr>
          <w:noProof/>
          <w:lang w:val="en-US"/>
        </w:rPr>
      </w:pPr>
    </w:p>
    <w:p w:rsidR="00035D1A" w:rsidRDefault="00035D1A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Pr="00A45635" w:rsidRDefault="00A45635" w:rsidP="00A45635"/>
    <w:p w:rsidR="00A45635" w:rsidRDefault="00A45635" w:rsidP="00A45635">
      <w:pPr>
        <w:pStyle w:val="Heading1"/>
        <w:ind w:left="360"/>
        <w:rPr>
          <w:rStyle w:val="SubtleReference"/>
          <w:rFonts w:asciiTheme="minorHAnsi" w:hAnsiTheme="minorHAnsi" w:cstheme="minorHAnsi"/>
        </w:rPr>
      </w:pPr>
    </w:p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BD4659" w:rsidRPr="00B56D2B" w:rsidRDefault="00BD4659" w:rsidP="00BD4659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lastRenderedPageBreak/>
        <w:t>&lt;NOM ECOLE&gt;</w:t>
      </w:r>
    </w:p>
    <w:p w:rsidR="00BD4659" w:rsidRPr="00B56D2B" w:rsidRDefault="00BD4659" w:rsidP="00BD4659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t>Tel: +228</w:t>
      </w:r>
    </w:p>
    <w:p w:rsidR="00BD4659" w:rsidRPr="00B56D2B" w:rsidRDefault="00BD4659" w:rsidP="00BD4659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t>Fax: +228</w:t>
      </w:r>
    </w:p>
    <w:p w:rsidR="00BD4659" w:rsidRPr="007E4B2F" w:rsidRDefault="00BD4659" w:rsidP="00BD4659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2"/>
          <w:szCs w:val="22"/>
        </w:rPr>
        <w:t xml:space="preserve">E-Mail: </w:t>
      </w:r>
    </w:p>
    <w:p w:rsidR="00BD4659" w:rsidRPr="007E4B2F" w:rsidRDefault="00BD4659" w:rsidP="00BD4659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2"/>
          <w:szCs w:val="22"/>
        </w:rPr>
        <w:t>&lt;VILLE&gt;, &lt;PAYS&gt;</w:t>
      </w:r>
    </w:p>
    <w:p w:rsidR="00035D1A" w:rsidRPr="000F7868" w:rsidRDefault="00035D1A" w:rsidP="00035D1A">
      <w:pPr>
        <w:ind w:left="6096"/>
        <w:jc w:val="both"/>
        <w:rPr>
          <w:rFonts w:ascii="Trebuchet MS" w:hAnsi="Trebuchet MS"/>
          <w:sz w:val="22"/>
          <w:szCs w:val="22"/>
          <w:lang w:val="en-US"/>
        </w:rPr>
      </w:pPr>
    </w:p>
    <w:p w:rsidR="00035D1A" w:rsidRDefault="00035D1A" w:rsidP="00035D1A">
      <w:pPr>
        <w:rPr>
          <w:rFonts w:ascii="Trebuchet MS" w:hAnsi="Trebuchet MS"/>
          <w:b/>
          <w:sz w:val="22"/>
          <w:szCs w:val="22"/>
          <w:u w:val="single"/>
        </w:rPr>
      </w:pPr>
      <w:r w:rsidRPr="00330D2F">
        <w:rPr>
          <w:rFonts w:ascii="Trebuchet MS" w:hAnsi="Trebuchet MS"/>
          <w:b/>
          <w:sz w:val="22"/>
          <w:szCs w:val="22"/>
          <w:u w:val="single"/>
        </w:rPr>
        <w:t>FACTURE PROFORMA</w:t>
      </w:r>
      <w:r>
        <w:rPr>
          <w:rFonts w:ascii="Trebuchet MS" w:hAnsi="Trebuchet MS"/>
          <w:b/>
          <w:sz w:val="22"/>
          <w:szCs w:val="22"/>
          <w:u w:val="single"/>
        </w:rPr>
        <w:t> :</w:t>
      </w:r>
      <w:r w:rsidRPr="00330D2F">
        <w:rPr>
          <w:rFonts w:ascii="Trebuchet MS" w:hAnsi="Trebuchet MS"/>
          <w:b/>
          <w:sz w:val="22"/>
          <w:szCs w:val="22"/>
          <w:u w:val="single"/>
        </w:rPr>
        <w:t> </w:t>
      </w:r>
      <w:r>
        <w:rPr>
          <w:rFonts w:ascii="Trebuchet MS" w:hAnsi="Trebuchet MS"/>
          <w:b/>
          <w:sz w:val="22"/>
          <w:szCs w:val="22"/>
          <w:u w:val="single"/>
        </w:rPr>
        <w:t>NCOMPUTING (EN OPTION)</w:t>
      </w:r>
    </w:p>
    <w:p w:rsidR="00035D1A" w:rsidRPr="00330D2F" w:rsidRDefault="00035D1A" w:rsidP="00035D1A">
      <w:pPr>
        <w:rPr>
          <w:rFonts w:ascii="Trebuchet MS" w:hAnsi="Trebuchet MS"/>
          <w:sz w:val="10"/>
          <w:szCs w:val="1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2120"/>
        <w:gridCol w:w="1991"/>
      </w:tblGrid>
      <w:tr w:rsidR="00035D1A" w:rsidRPr="00330D2F" w:rsidTr="00A45DF5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035D1A" w:rsidRPr="00330D2F" w:rsidRDefault="00035D1A" w:rsidP="00A45DF5">
            <w:pPr>
              <w:rPr>
                <w:rFonts w:ascii="Trebuchet MS" w:hAnsi="Trebuchet MS"/>
                <w:b/>
                <w:sz w:val="18"/>
                <w:szCs w:val="18"/>
              </w:rPr>
            </w:pPr>
            <w:r w:rsidRPr="00330D2F">
              <w:rPr>
                <w:rFonts w:ascii="Trebuchet MS" w:hAnsi="Trebuchet MS"/>
                <w:b/>
                <w:sz w:val="18"/>
                <w:szCs w:val="18"/>
              </w:rPr>
              <w:t>NUMERO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035D1A" w:rsidRPr="00330D2F" w:rsidRDefault="00035D1A" w:rsidP="00A45DF5">
            <w:pPr>
              <w:rPr>
                <w:rFonts w:ascii="Trebuchet MS" w:hAnsi="Trebuchet MS"/>
                <w:b/>
                <w:sz w:val="18"/>
                <w:szCs w:val="18"/>
              </w:rPr>
            </w:pPr>
            <w:r w:rsidRPr="00330D2F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035D1A" w:rsidRPr="00330D2F" w:rsidRDefault="00035D1A" w:rsidP="00A45DF5">
            <w:pPr>
              <w:rPr>
                <w:rFonts w:ascii="Trebuchet MS" w:hAnsi="Trebuchet MS"/>
                <w:b/>
                <w:sz w:val="18"/>
                <w:szCs w:val="18"/>
              </w:rPr>
            </w:pPr>
            <w:r w:rsidRPr="00330D2F">
              <w:rPr>
                <w:rFonts w:ascii="Trebuchet MS" w:hAnsi="Trebuchet MS"/>
                <w:b/>
                <w:sz w:val="18"/>
                <w:szCs w:val="18"/>
              </w:rPr>
              <w:t>REFERENCE</w:t>
            </w:r>
          </w:p>
        </w:tc>
      </w:tr>
      <w:tr w:rsidR="00035D1A" w:rsidRPr="00330D2F" w:rsidTr="00A45DF5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D1A" w:rsidRPr="00330D2F" w:rsidRDefault="00035D1A" w:rsidP="00A45DF5">
            <w:pPr>
              <w:jc w:val="center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&lt;NUMERO&gt;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D1A" w:rsidRPr="00330D2F" w:rsidRDefault="00035D1A" w:rsidP="00A45DF5">
            <w:pPr>
              <w:jc w:val="center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&lt;DATE&gt;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D1A" w:rsidRPr="00330D2F" w:rsidRDefault="00035D1A" w:rsidP="00A45DF5">
            <w:pPr>
              <w:jc w:val="center"/>
              <w:rPr>
                <w:rFonts w:ascii="Trebuchet MS" w:hAnsi="Trebuchet MS"/>
                <w:sz w:val="18"/>
                <w:szCs w:val="18"/>
                <w:lang w:val="pt-PT"/>
              </w:rPr>
            </w:pPr>
            <w:r>
              <w:rPr>
                <w:rFonts w:ascii="Trebuchet MS" w:hAnsi="Trebuchet MS"/>
                <w:sz w:val="18"/>
                <w:szCs w:val="18"/>
                <w:lang w:val="pt-PT"/>
              </w:rPr>
              <w:t>&lt;REFERENCE&gt;</w:t>
            </w:r>
          </w:p>
        </w:tc>
        <w:bookmarkStart w:id="0" w:name="_GoBack"/>
        <w:bookmarkEnd w:id="0"/>
      </w:tr>
    </w:tbl>
    <w:p w:rsidR="00035D1A" w:rsidRPr="00330D2F" w:rsidRDefault="00035D1A" w:rsidP="00035D1A">
      <w:pPr>
        <w:rPr>
          <w:rFonts w:ascii="Trebuchet MS" w:hAnsi="Trebuchet MS"/>
          <w:sz w:val="18"/>
          <w:szCs w:val="18"/>
        </w:rPr>
      </w:pPr>
    </w:p>
    <w:tbl>
      <w:tblPr>
        <w:tblW w:w="104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105"/>
        <w:gridCol w:w="7"/>
        <w:gridCol w:w="1410"/>
        <w:gridCol w:w="567"/>
        <w:gridCol w:w="1560"/>
      </w:tblGrid>
      <w:tr w:rsidR="00035D1A" w:rsidRPr="00330D2F" w:rsidTr="00A45DF5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035D1A" w:rsidRPr="00330D2F" w:rsidRDefault="00035D1A" w:rsidP="00A45DF5">
            <w:pPr>
              <w:spacing w:before="60" w:after="60"/>
              <w:jc w:val="center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035D1A" w:rsidRPr="00330D2F" w:rsidRDefault="00035D1A" w:rsidP="00A45DF5">
            <w:pPr>
              <w:spacing w:before="60" w:after="60"/>
              <w:jc w:val="center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035D1A" w:rsidRPr="00330D2F" w:rsidRDefault="00035D1A" w:rsidP="00A45DF5">
            <w:pPr>
              <w:spacing w:before="60" w:after="60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035D1A" w:rsidRPr="00330D2F" w:rsidRDefault="00035D1A" w:rsidP="00A45DF5">
            <w:pPr>
              <w:spacing w:before="60" w:after="60"/>
              <w:jc w:val="center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035D1A" w:rsidRPr="00330D2F" w:rsidRDefault="00035D1A" w:rsidP="00A45DF5">
            <w:pPr>
              <w:spacing w:before="60" w:after="60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035D1A" w:rsidRPr="00330D2F" w:rsidTr="00A45DF5">
        <w:trPr>
          <w:cantSplit/>
          <w:trHeight w:hRule="exact" w:val="424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330D2F" w:rsidTr="00A45DF5">
        <w:trPr>
          <w:cantSplit/>
          <w:trHeight w:hRule="exact" w:val="45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C01D5E" w:rsidTr="00A45DF5">
        <w:trPr>
          <w:cantSplit/>
          <w:trHeight w:hRule="exact" w:val="442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</w:tr>
      <w:tr w:rsidR="00035D1A" w:rsidRPr="00C01D5E" w:rsidTr="00A45DF5">
        <w:trPr>
          <w:cantSplit/>
          <w:trHeight w:hRule="exact" w:val="45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</w:tr>
      <w:tr w:rsidR="00035D1A" w:rsidRPr="00D435FA" w:rsidTr="00A45DF5">
        <w:trPr>
          <w:cantSplit/>
          <w:trHeight w:hRule="exact" w:val="442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01D5E" w:rsidRDefault="00035D1A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D435FA" w:rsidTr="00A45DF5">
        <w:trPr>
          <w:cantSplit/>
          <w:trHeight w:hRule="exact" w:val="352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D435FA" w:rsidTr="00A45DF5">
        <w:trPr>
          <w:cantSplit/>
          <w:trHeight w:hRule="exact" w:val="460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407BF0" w:rsidTr="00A45DF5">
        <w:trPr>
          <w:cantSplit/>
          <w:trHeight w:hRule="exact" w:val="45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D435F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407BF0" w:rsidRDefault="00035D1A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407BF0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407BF0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407BF0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</w:tr>
      <w:tr w:rsidR="00035D1A" w:rsidRPr="00330D2F" w:rsidTr="00A45DF5">
        <w:trPr>
          <w:cantSplit/>
          <w:trHeight w:hRule="exact" w:val="577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D01C7" w:rsidRDefault="00035D1A" w:rsidP="00A45DF5">
            <w:pPr>
              <w:rPr>
                <w:rFonts w:ascii="Trebuchet MS" w:hAnsi="Trebuchet MS" w:cs="Tahoma"/>
                <w:b/>
                <w:bCs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CD01C7" w:rsidRDefault="00035D1A" w:rsidP="00A45DF5">
            <w:pPr>
              <w:tabs>
                <w:tab w:val="right" w:pos="9639"/>
              </w:tabs>
              <w:rPr>
                <w:rFonts w:ascii="Trebuchet MS" w:hAnsi="Trebuchet MS" w:cs="Arial"/>
                <w:b/>
                <w:bCs/>
                <w:i/>
                <w:iCs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8F1549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330D2F" w:rsidTr="00A45DF5">
        <w:trPr>
          <w:cantSplit/>
          <w:trHeight w:hRule="exact" w:val="406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5341CE" w:rsidRDefault="00035D1A" w:rsidP="00A45DF5">
            <w:pPr>
              <w:jc w:val="center"/>
              <w:rPr>
                <w:rFonts w:ascii="Trebuchet MS" w:hAnsi="Trebuchet MS"/>
                <w:b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330D2F" w:rsidTr="00A45DF5">
        <w:trPr>
          <w:cantSplit/>
          <w:trHeight w:hRule="exact" w:val="45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Default="00035D1A" w:rsidP="00A45DF5">
            <w:pPr>
              <w:jc w:val="center"/>
              <w:rPr>
                <w:rFonts w:ascii="Trebuchet MS" w:hAnsi="Trebuchet MS"/>
                <w:b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330D2F" w:rsidTr="00A45DF5">
        <w:trPr>
          <w:cantSplit/>
          <w:trHeight w:hRule="exact" w:val="438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center"/>
              <w:rPr>
                <w:rFonts w:ascii="Trebuchet MS" w:hAnsi="Trebuchet MS"/>
                <w:b/>
                <w:sz w:val="22"/>
                <w:szCs w:val="22"/>
              </w:rPr>
            </w:pPr>
            <w:r w:rsidRPr="00B41284">
              <w:rPr>
                <w:rFonts w:ascii="Trebuchet MS" w:hAnsi="Trebuchet MS"/>
                <w:b/>
                <w:sz w:val="22"/>
                <w:szCs w:val="22"/>
              </w:rPr>
              <w:t>PRESTATIONS DE SERVICES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330D2F" w:rsidTr="00A45DF5">
        <w:trPr>
          <w:cantSplit/>
          <w:trHeight w:hRule="exact" w:val="597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35D1A" w:rsidRPr="00B41284" w:rsidRDefault="00035D1A" w:rsidP="00A45DF5">
            <w:pPr>
              <w:rPr>
                <w:rFonts w:ascii="Trebuchet MS" w:hAnsi="Trebuchet MS"/>
                <w:sz w:val="22"/>
                <w:szCs w:val="22"/>
              </w:rPr>
            </w:pPr>
            <w:r w:rsidRPr="00B41284">
              <w:rPr>
                <w:rFonts w:ascii="Trebuchet MS" w:hAnsi="Trebuchet MS"/>
                <w:sz w:val="22"/>
                <w:szCs w:val="22"/>
              </w:rPr>
              <w:t xml:space="preserve">Installations ; configuration et mise en service </w:t>
            </w:r>
            <w:r>
              <w:rPr>
                <w:rFonts w:ascii="Trebuchet MS" w:hAnsi="Trebuchet MS"/>
                <w:sz w:val="22"/>
                <w:szCs w:val="22"/>
              </w:rPr>
              <w:t xml:space="preserve">du réseau </w:t>
            </w:r>
            <w:proofErr w:type="spellStart"/>
            <w:r>
              <w:rPr>
                <w:rFonts w:ascii="Trebuchet MS" w:hAnsi="Trebuchet MS"/>
                <w:sz w:val="22"/>
                <w:szCs w:val="22"/>
              </w:rPr>
              <w:t>WiFI</w:t>
            </w:r>
            <w:proofErr w:type="spellEnd"/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35D1A" w:rsidRPr="00B41284" w:rsidRDefault="00035D1A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035D1A" w:rsidRPr="00330D2F" w:rsidTr="00A45DF5">
        <w:trPr>
          <w:cantSplit/>
          <w:trHeight w:hRule="exact" w:val="173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D1A" w:rsidRPr="00330D2F" w:rsidRDefault="00035D1A" w:rsidP="00A45DF5">
            <w:pPr>
              <w:rPr>
                <w:rFonts w:ascii="Trebuchet MS" w:hAnsi="Trebuchet MS"/>
                <w:bCs/>
                <w:sz w:val="20"/>
                <w:szCs w:val="20"/>
              </w:rPr>
            </w:pPr>
          </w:p>
        </w:tc>
        <w:tc>
          <w:tcPr>
            <w:tcW w:w="5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D1A" w:rsidRPr="008F6E3C" w:rsidRDefault="00035D1A" w:rsidP="00A45DF5">
            <w:pPr>
              <w:rPr>
                <w:rFonts w:ascii="Trebuchet MS" w:eastAsia="Calibri" w:hAnsi="Trebuchet MS"/>
                <w:b/>
                <w:bCs/>
                <w:sz w:val="18"/>
                <w:szCs w:val="18"/>
                <w:u w:val="single"/>
              </w:rPr>
            </w:pPr>
            <w:r w:rsidRPr="008F6E3C">
              <w:rPr>
                <w:rFonts w:ascii="Trebuchet MS" w:eastAsia="Calibri" w:hAnsi="Trebuchet MS"/>
                <w:b/>
                <w:bCs/>
                <w:sz w:val="18"/>
                <w:szCs w:val="18"/>
                <w:u w:val="single"/>
              </w:rPr>
              <w:t xml:space="preserve">CONDITIONS DE VENTE  </w:t>
            </w:r>
          </w:p>
          <w:p w:rsidR="00035D1A" w:rsidRPr="008F6E3C" w:rsidRDefault="00035D1A" w:rsidP="00A45DF5">
            <w:pPr>
              <w:numPr>
                <w:ilvl w:val="0"/>
                <w:numId w:val="37"/>
              </w:numPr>
              <w:tabs>
                <w:tab w:val="clear" w:pos="207"/>
                <w:tab w:val="num" w:pos="414"/>
              </w:tabs>
              <w:ind w:left="414"/>
              <w:rPr>
                <w:rFonts w:ascii="Trebuchet MS" w:eastAsia="Calibri" w:hAnsi="Trebuchet MS"/>
                <w:bCs/>
                <w:sz w:val="18"/>
                <w:szCs w:val="18"/>
              </w:rPr>
            </w:pPr>
            <w:r w:rsidRPr="008F6E3C">
              <w:rPr>
                <w:rFonts w:ascii="Trebuchet MS" w:eastAsia="Calibri" w:hAnsi="Trebuchet MS"/>
                <w:bCs/>
                <w:sz w:val="18"/>
                <w:szCs w:val="18"/>
              </w:rPr>
              <w:t xml:space="preserve">Délai de livraison : 10 jours ouvrés dès commande </w:t>
            </w:r>
          </w:p>
          <w:p w:rsidR="00035D1A" w:rsidRPr="00FC524C" w:rsidRDefault="00035D1A" w:rsidP="00A45DF5">
            <w:pPr>
              <w:numPr>
                <w:ilvl w:val="0"/>
                <w:numId w:val="37"/>
              </w:numPr>
              <w:tabs>
                <w:tab w:val="clear" w:pos="207"/>
                <w:tab w:val="num" w:pos="414"/>
              </w:tabs>
              <w:ind w:left="414"/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</w:pPr>
            <w:r w:rsidRPr="008F6E3C">
              <w:rPr>
                <w:rFonts w:ascii="Trebuchet MS" w:eastAsia="Calibri" w:hAnsi="Trebuchet MS"/>
                <w:bCs/>
                <w:sz w:val="18"/>
                <w:szCs w:val="18"/>
              </w:rPr>
              <w:t xml:space="preserve">Mode de règlement: virement bancaire sur le </w:t>
            </w:r>
            <w:r w:rsidRPr="00FC524C"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  <w:t>compte IPNET EXPERTS N° 322113341004000 ouvert à  UTB CIRCULAIRE</w:t>
            </w:r>
          </w:p>
          <w:p w:rsidR="00035D1A" w:rsidRPr="00FC524C" w:rsidRDefault="00035D1A" w:rsidP="00A45DF5">
            <w:pPr>
              <w:numPr>
                <w:ilvl w:val="1"/>
                <w:numId w:val="38"/>
              </w:numPr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</w:pPr>
            <w:r w:rsidRPr="00FC524C"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  <w:t>40 % à la commande</w:t>
            </w:r>
          </w:p>
          <w:p w:rsidR="00035D1A" w:rsidRPr="00330D2F" w:rsidRDefault="00035D1A" w:rsidP="00A45DF5">
            <w:pPr>
              <w:numPr>
                <w:ilvl w:val="1"/>
                <w:numId w:val="38"/>
              </w:numPr>
              <w:rPr>
                <w:rFonts w:ascii="Trebuchet MS" w:eastAsia="Calibri" w:hAnsi="Trebuchet MS"/>
                <w:bCs/>
                <w:sz w:val="20"/>
                <w:szCs w:val="20"/>
              </w:rPr>
            </w:pPr>
            <w:r w:rsidRPr="00FC524C"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  <w:t>60 %  à la livraison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D1A" w:rsidRPr="00330D2F" w:rsidRDefault="00035D1A" w:rsidP="00A45DF5">
            <w:pPr>
              <w:rPr>
                <w:rFonts w:ascii="Trebuchet MS" w:hAnsi="Trebuchet MS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D1A" w:rsidRPr="00330D2F" w:rsidRDefault="00035D1A" w:rsidP="00A45DF5">
            <w:pPr>
              <w:rPr>
                <w:rFonts w:ascii="Trebuchet MS" w:hAnsi="Trebuchet MS"/>
                <w:sz w:val="20"/>
                <w:szCs w:val="20"/>
                <w:lang w:val="en-GB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D1A" w:rsidRPr="00330D2F" w:rsidRDefault="00035D1A" w:rsidP="00A45DF5">
            <w:pPr>
              <w:rPr>
                <w:rFonts w:ascii="Trebuchet MS" w:hAnsi="Trebuchet MS"/>
                <w:sz w:val="20"/>
                <w:szCs w:val="20"/>
                <w:lang w:val="en-GB"/>
              </w:rPr>
            </w:pPr>
          </w:p>
        </w:tc>
      </w:tr>
    </w:tbl>
    <w:p w:rsidR="00035D1A" w:rsidRPr="00330D2F" w:rsidRDefault="00035D1A" w:rsidP="00035D1A">
      <w:pPr>
        <w:rPr>
          <w:rFonts w:ascii="Trebuchet MS" w:hAnsi="Trebuchet MS"/>
          <w:sz w:val="20"/>
          <w:szCs w:val="20"/>
          <w:lang w:val="en-GB"/>
        </w:rPr>
      </w:pPr>
    </w:p>
    <w:tbl>
      <w:tblPr>
        <w:tblW w:w="6521" w:type="dxa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7"/>
        <w:gridCol w:w="2126"/>
      </w:tblGrid>
      <w:tr w:rsidR="00035D1A" w:rsidRPr="00330D2F" w:rsidTr="00A45DF5">
        <w:trPr>
          <w:trHeight w:val="3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035D1A" w:rsidRPr="00330D2F" w:rsidRDefault="00035D1A" w:rsidP="00A45DF5">
            <w:pPr>
              <w:jc w:val="center"/>
              <w:rPr>
                <w:rFonts w:ascii="Trebuchet MS" w:hAnsi="Trebuchet MS"/>
                <w:b/>
                <w:sz w:val="20"/>
                <w:szCs w:val="20"/>
                <w:lang w:val="en-GB"/>
              </w:rPr>
            </w:pPr>
            <w:r w:rsidRPr="00330D2F">
              <w:rPr>
                <w:rFonts w:ascii="Trebuchet MS" w:hAnsi="Trebuchet MS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035D1A" w:rsidRPr="00330D2F" w:rsidRDefault="00035D1A" w:rsidP="00A45DF5">
            <w:pPr>
              <w:jc w:val="center"/>
              <w:rPr>
                <w:rFonts w:ascii="Trebuchet MS" w:hAnsi="Trebuchet MS"/>
                <w:bCs/>
                <w:sz w:val="20"/>
                <w:szCs w:val="20"/>
                <w:lang w:val="en-GB"/>
              </w:rPr>
            </w:pPr>
            <w:r w:rsidRPr="00330D2F">
              <w:rPr>
                <w:rFonts w:ascii="Trebuchet MS" w:hAnsi="Trebuchet MS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035D1A" w:rsidRPr="00330D2F" w:rsidRDefault="00035D1A" w:rsidP="00A45DF5">
            <w:pPr>
              <w:jc w:val="center"/>
              <w:rPr>
                <w:rFonts w:ascii="Trebuchet MS" w:hAnsi="Trebuchet MS"/>
                <w:b/>
                <w:sz w:val="20"/>
                <w:szCs w:val="20"/>
                <w:lang w:val="en-GB"/>
              </w:rPr>
            </w:pPr>
            <w:r w:rsidRPr="00330D2F">
              <w:rPr>
                <w:rFonts w:ascii="Trebuchet MS" w:hAnsi="Trebuchet MS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035D1A" w:rsidRPr="00330D2F" w:rsidTr="00A45DF5">
        <w:trPr>
          <w:trHeight w:val="3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D1A" w:rsidRPr="00442C26" w:rsidRDefault="00035D1A" w:rsidP="00A45DF5">
            <w:pPr>
              <w:jc w:val="center"/>
              <w:rPr>
                <w:b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D1A" w:rsidRPr="00442C26" w:rsidRDefault="00035D1A" w:rsidP="00A45DF5">
            <w:pPr>
              <w:jc w:val="center"/>
              <w:rPr>
                <w:b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D1A" w:rsidRPr="00442C26" w:rsidRDefault="00035D1A" w:rsidP="00A45DF5">
            <w:pPr>
              <w:jc w:val="center"/>
              <w:rPr>
                <w:b/>
              </w:rPr>
            </w:pPr>
          </w:p>
        </w:tc>
      </w:tr>
    </w:tbl>
    <w:p w:rsidR="00035D1A" w:rsidRPr="00330D2F" w:rsidRDefault="00035D1A" w:rsidP="00035D1A">
      <w:pPr>
        <w:rPr>
          <w:rFonts w:ascii="Trebuchet MS" w:hAnsi="Trebuchet MS"/>
          <w:b/>
          <w:sz w:val="20"/>
          <w:szCs w:val="20"/>
        </w:rPr>
      </w:pPr>
    </w:p>
    <w:p w:rsidR="00035D1A" w:rsidRPr="00330D2F" w:rsidRDefault="00035D1A" w:rsidP="00035D1A">
      <w:pPr>
        <w:rPr>
          <w:rFonts w:ascii="Trebuchet MS" w:hAnsi="Trebuchet MS"/>
          <w:sz w:val="20"/>
          <w:szCs w:val="20"/>
        </w:rPr>
      </w:pPr>
      <w:r w:rsidRPr="00330D2F">
        <w:rPr>
          <w:rFonts w:ascii="Trebuchet MS" w:hAnsi="Trebuchet MS"/>
          <w:i/>
          <w:sz w:val="20"/>
          <w:szCs w:val="20"/>
        </w:rPr>
        <w:t xml:space="preserve">Arrêter la présente facture à la somme de </w:t>
      </w:r>
      <w:r>
        <w:rPr>
          <w:rFonts w:ascii="Trebuchet MS" w:hAnsi="Trebuchet MS"/>
          <w:i/>
          <w:sz w:val="20"/>
          <w:szCs w:val="20"/>
        </w:rPr>
        <w:t>………………………….f</w:t>
      </w:r>
      <w:r w:rsidRPr="00330D2F">
        <w:rPr>
          <w:rFonts w:ascii="Trebuchet MS" w:hAnsi="Trebuchet MS"/>
          <w:b/>
          <w:sz w:val="20"/>
          <w:szCs w:val="20"/>
        </w:rPr>
        <w:t>rancs CFA TTC.</w:t>
      </w:r>
    </w:p>
    <w:p w:rsidR="00035D1A" w:rsidRPr="00330D2F" w:rsidRDefault="00035D1A" w:rsidP="00035D1A">
      <w:pPr>
        <w:pStyle w:val="BodyTextIndent"/>
        <w:ind w:left="6379" w:firstLine="708"/>
        <w:rPr>
          <w:rFonts w:ascii="Trebuchet MS" w:hAnsi="Trebuchet MS"/>
          <w:sz w:val="20"/>
          <w:szCs w:val="20"/>
        </w:rPr>
      </w:pPr>
      <w:r w:rsidRPr="00330D2F">
        <w:rPr>
          <w:rFonts w:ascii="Trebuchet MS" w:hAnsi="Trebuchet MS"/>
          <w:sz w:val="20"/>
          <w:szCs w:val="20"/>
        </w:rPr>
        <w:t xml:space="preserve">Lomé, le </w:t>
      </w:r>
    </w:p>
    <w:p w:rsidR="00035D1A" w:rsidRPr="00330D2F" w:rsidRDefault="00035D1A" w:rsidP="00035D1A">
      <w:pPr>
        <w:pStyle w:val="BodyTextIndent"/>
        <w:ind w:left="6379" w:firstLine="708"/>
        <w:rPr>
          <w:rFonts w:ascii="Trebuchet MS" w:hAnsi="Trebuchet MS"/>
          <w:sz w:val="20"/>
          <w:szCs w:val="20"/>
        </w:rPr>
      </w:pPr>
      <w:r w:rsidRPr="00330D2F">
        <w:rPr>
          <w:rFonts w:ascii="Trebuchet MS" w:hAnsi="Trebuchet MS"/>
          <w:sz w:val="20"/>
          <w:szCs w:val="20"/>
        </w:rPr>
        <w:t>Le Directeur Général</w:t>
      </w:r>
    </w:p>
    <w:p w:rsidR="00035D1A" w:rsidRPr="00330D2F" w:rsidRDefault="00035D1A" w:rsidP="00035D1A">
      <w:pPr>
        <w:pStyle w:val="BodyTextIndent"/>
        <w:ind w:left="6379" w:firstLine="708"/>
        <w:rPr>
          <w:rFonts w:ascii="Trebuchet MS" w:hAnsi="Trebuchet MS"/>
          <w:sz w:val="20"/>
          <w:szCs w:val="20"/>
        </w:rPr>
      </w:pPr>
    </w:p>
    <w:p w:rsidR="00035D1A" w:rsidRPr="00330D2F" w:rsidRDefault="00035D1A" w:rsidP="00035D1A">
      <w:pPr>
        <w:pStyle w:val="BodyTextIndent"/>
        <w:ind w:left="6379" w:firstLine="708"/>
        <w:rPr>
          <w:rFonts w:ascii="Trebuchet MS" w:hAnsi="Trebuchet MS"/>
          <w:sz w:val="20"/>
          <w:szCs w:val="20"/>
        </w:rPr>
      </w:pPr>
    </w:p>
    <w:p w:rsidR="00035D1A" w:rsidRPr="00330D2F" w:rsidRDefault="00035D1A" w:rsidP="00035D1A">
      <w:pPr>
        <w:pStyle w:val="BodyTextIndent"/>
        <w:ind w:left="6379" w:firstLine="708"/>
        <w:rPr>
          <w:rFonts w:ascii="Trebuchet MS" w:hAnsi="Trebuchet MS"/>
          <w:b/>
          <w:sz w:val="20"/>
          <w:szCs w:val="20"/>
          <w:u w:val="single"/>
        </w:rPr>
      </w:pPr>
      <w:r w:rsidRPr="00330D2F">
        <w:rPr>
          <w:rFonts w:ascii="Trebuchet MS" w:hAnsi="Trebuchet MS"/>
          <w:b/>
          <w:sz w:val="20"/>
          <w:szCs w:val="20"/>
          <w:u w:val="single"/>
        </w:rPr>
        <w:t xml:space="preserve">Pawou </w:t>
      </w:r>
      <w:r>
        <w:rPr>
          <w:rFonts w:ascii="Trebuchet MS" w:hAnsi="Trebuchet MS"/>
          <w:b/>
          <w:sz w:val="20"/>
          <w:szCs w:val="20"/>
          <w:u w:val="single"/>
        </w:rPr>
        <w:t xml:space="preserve">P. </w:t>
      </w:r>
      <w:r w:rsidRPr="00330D2F">
        <w:rPr>
          <w:rFonts w:ascii="Trebuchet MS" w:hAnsi="Trebuchet MS"/>
          <w:b/>
          <w:sz w:val="20"/>
          <w:szCs w:val="20"/>
          <w:u w:val="single"/>
        </w:rPr>
        <w:t>BATANA</w:t>
      </w:r>
    </w:p>
    <w:p w:rsidR="00702E9C" w:rsidRDefault="00702E9C" w:rsidP="00702E9C"/>
    <w:sectPr w:rsidR="00702E9C" w:rsidSect="000E5717">
      <w:headerReference w:type="default" r:id="rId22"/>
      <w:footerReference w:type="even" r:id="rId23"/>
      <w:footerReference w:type="default" r:id="rId24"/>
      <w:pgSz w:w="11907" w:h="16839" w:code="9"/>
      <w:pgMar w:top="720" w:right="720" w:bottom="720" w:left="720" w:header="708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0ED0" w:rsidRDefault="00EF0ED0">
      <w:r>
        <w:separator/>
      </w:r>
    </w:p>
  </w:endnote>
  <w:endnote w:type="continuationSeparator" w:id="0">
    <w:p w:rsidR="00EF0ED0" w:rsidRDefault="00EF0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98"/>
      <w:gridCol w:w="8979"/>
    </w:tblGrid>
    <w:tr w:rsidR="00492719" w:rsidTr="0049271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492719" w:rsidRPr="00FB0699" w:rsidRDefault="00492719" w:rsidP="00492719">
          <w:pPr>
            <w:pStyle w:val="Footer"/>
            <w:tabs>
              <w:tab w:val="center" w:pos="348"/>
              <w:tab w:val="left" w:pos="600"/>
              <w:tab w:val="right" w:pos="696"/>
            </w:tabs>
            <w:rPr>
              <w:b w:val="0"/>
              <w:color w:val="FFFFFF" w:themeColor="background1"/>
              <w:sz w:val="18"/>
              <w:szCs w:val="18"/>
            </w:rPr>
          </w:pPr>
          <w:r w:rsidRPr="00FB0699"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fldChar w:fldCharType="begin"/>
          </w:r>
          <w:r w:rsidRPr="00FB0699">
            <w:rPr>
              <w:sz w:val="18"/>
              <w:szCs w:val="18"/>
            </w:rPr>
            <w:instrText xml:space="preserve"> PAGE   \* MERGEFORMAT </w:instrText>
          </w:r>
          <w:r w:rsidRPr="00FB0699">
            <w:rPr>
              <w:sz w:val="18"/>
              <w:szCs w:val="18"/>
            </w:rPr>
            <w:fldChar w:fldCharType="separate"/>
          </w:r>
          <w:r w:rsidRPr="0097520E">
            <w:rPr>
              <w:noProof/>
              <w:color w:val="FFFFFF" w:themeColor="background1"/>
              <w:sz w:val="18"/>
              <w:szCs w:val="18"/>
            </w:rPr>
            <w:t>3</w:t>
          </w:r>
          <w:r w:rsidRPr="00FB0699">
            <w:rPr>
              <w:sz w:val="18"/>
              <w:szCs w:val="18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92719" w:rsidRPr="00FB0699" w:rsidRDefault="00492719" w:rsidP="00492719">
          <w:pPr>
            <w:pStyle w:val="Footer"/>
            <w:rPr>
              <w:sz w:val="18"/>
              <w:szCs w:val="18"/>
            </w:rPr>
          </w:pPr>
          <w:r w:rsidRPr="009E26E8">
            <w:rPr>
              <w:sz w:val="16"/>
              <w:szCs w:val="16"/>
            </w:rPr>
            <w:t>MANIFESTATION D’INTERET  - FORMATIO DES  INSPECTEURS ET VEREFICATEURS DE L’INSPECTION GENERALE D’ETAT</w:t>
          </w:r>
        </w:p>
      </w:tc>
    </w:tr>
  </w:tbl>
  <w:p w:rsidR="00492719" w:rsidRDefault="0049271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3232F5" w:rsidRDefault="00492719" w:rsidP="003232F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</w:p>
  <w:p w:rsidR="000B58D2" w:rsidRPr="00AB052C" w:rsidRDefault="000B58D2" w:rsidP="000A5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0ED0" w:rsidRDefault="00EF0ED0">
      <w:r>
        <w:separator/>
      </w:r>
    </w:p>
  </w:footnote>
  <w:footnote w:type="continuationSeparator" w:id="0">
    <w:p w:rsidR="00EF0ED0" w:rsidRDefault="00EF0E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111C57" w:rsidRDefault="00492719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841A67" w:rsidRDefault="00492719" w:rsidP="0084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C8EE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561874"/>
    <w:multiLevelType w:val="hybridMultilevel"/>
    <w:tmpl w:val="EAB6F630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07246A5"/>
    <w:multiLevelType w:val="hybridMultilevel"/>
    <w:tmpl w:val="03CC0BF0"/>
    <w:lvl w:ilvl="0" w:tplc="2FC4FE76">
      <w:start w:val="1"/>
      <w:numFmt w:val="bullet"/>
      <w:pStyle w:val="bullet1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BB3593"/>
    <w:multiLevelType w:val="hybridMultilevel"/>
    <w:tmpl w:val="27A68B74"/>
    <w:lvl w:ilvl="0" w:tplc="3ED6F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70CDA"/>
    <w:multiLevelType w:val="hybridMultilevel"/>
    <w:tmpl w:val="655CE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72523"/>
    <w:multiLevelType w:val="hybridMultilevel"/>
    <w:tmpl w:val="D6889AC6"/>
    <w:lvl w:ilvl="0" w:tplc="3B68968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710B58"/>
    <w:multiLevelType w:val="hybridMultilevel"/>
    <w:tmpl w:val="E5F44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F4830"/>
    <w:multiLevelType w:val="hybridMultilevel"/>
    <w:tmpl w:val="64F0C4BA"/>
    <w:lvl w:ilvl="0" w:tplc="04090013">
      <w:start w:val="1"/>
      <w:numFmt w:val="upperRoman"/>
      <w:pStyle w:val="Chap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9E3E3C"/>
    <w:multiLevelType w:val="hybridMultilevel"/>
    <w:tmpl w:val="6C1017B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502" w:hanging="360"/>
      </w:pPr>
    </w:lvl>
    <w:lvl w:ilvl="2" w:tplc="040C001B">
      <w:start w:val="1"/>
      <w:numFmt w:val="lowerRoman"/>
      <w:lvlText w:val="%3."/>
      <w:lvlJc w:val="right"/>
      <w:pPr>
        <w:ind w:left="1031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2CC448F"/>
    <w:multiLevelType w:val="hybridMultilevel"/>
    <w:tmpl w:val="DA742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B752A2"/>
    <w:multiLevelType w:val="hybridMultilevel"/>
    <w:tmpl w:val="6B3A3218"/>
    <w:lvl w:ilvl="0" w:tplc="F392B8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9D2EB9A">
      <w:start w:val="3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1A167B2E"/>
    <w:multiLevelType w:val="hybridMultilevel"/>
    <w:tmpl w:val="D0D05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AC4221"/>
    <w:multiLevelType w:val="hybridMultilevel"/>
    <w:tmpl w:val="5566BF18"/>
    <w:lvl w:ilvl="0" w:tplc="040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2A556E"/>
    <w:multiLevelType w:val="hybridMultilevel"/>
    <w:tmpl w:val="55F29DD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B7195C"/>
    <w:multiLevelType w:val="hybridMultilevel"/>
    <w:tmpl w:val="21BC9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2D2CDB"/>
    <w:multiLevelType w:val="hybridMultilevel"/>
    <w:tmpl w:val="01543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002FCE"/>
    <w:multiLevelType w:val="hybridMultilevel"/>
    <w:tmpl w:val="22B010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2B713BF6"/>
    <w:multiLevelType w:val="hybridMultilevel"/>
    <w:tmpl w:val="4576303A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tabs>
          <w:tab w:val="num" w:pos="645"/>
        </w:tabs>
        <w:ind w:left="6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365"/>
        </w:tabs>
        <w:ind w:left="13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085"/>
        </w:tabs>
        <w:ind w:left="2085" w:hanging="360"/>
      </w:pPr>
      <w:rPr>
        <w:rFonts w:ascii="Symbol" w:hAnsi="Symbol" w:hint="default"/>
      </w:r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2B52A4"/>
    <w:multiLevelType w:val="hybridMultilevel"/>
    <w:tmpl w:val="44200C66"/>
    <w:lvl w:ilvl="0" w:tplc="A746AD2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42E7515"/>
    <w:multiLevelType w:val="hybridMultilevel"/>
    <w:tmpl w:val="7C902A94"/>
    <w:lvl w:ilvl="0" w:tplc="040C000F">
      <w:start w:val="1"/>
      <w:numFmt w:val="bullet"/>
      <w:pStyle w:val="bullet3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B10549"/>
    <w:multiLevelType w:val="hybridMultilevel"/>
    <w:tmpl w:val="C762AC6E"/>
    <w:lvl w:ilvl="0" w:tplc="6CE6526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1AE69CC"/>
    <w:multiLevelType w:val="hybridMultilevel"/>
    <w:tmpl w:val="E3EC8D60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DC288596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Century Gothic" w:hAnsi="Century Gothic" w:hint="default"/>
        <w:sz w:val="24"/>
        <w:szCs w:val="24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57438AA"/>
    <w:multiLevelType w:val="hybridMultilevel"/>
    <w:tmpl w:val="759417A6"/>
    <w:lvl w:ilvl="0" w:tplc="C122E4D0">
      <w:start w:val="1"/>
      <w:numFmt w:val="decimal"/>
      <w:pStyle w:val="question"/>
      <w:lvlText w:val="Q%1."/>
      <w:lvlJc w:val="left"/>
      <w:pPr>
        <w:tabs>
          <w:tab w:val="num" w:pos="504"/>
        </w:tabs>
        <w:ind w:left="504" w:hanging="504"/>
      </w:pPr>
      <w:rPr>
        <w:rFonts w:ascii="Arial" w:hAnsi="Arial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D13CBD"/>
    <w:multiLevelType w:val="hybridMultilevel"/>
    <w:tmpl w:val="C35A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CF1C67"/>
    <w:multiLevelType w:val="multilevel"/>
    <w:tmpl w:val="AE906502"/>
    <w:lvl w:ilvl="0">
      <w:start w:val="1"/>
      <w:numFmt w:val="decimal"/>
      <w:pStyle w:val="Head1"/>
      <w:lvlText w:val="%1."/>
      <w:lvlJc w:val="left"/>
      <w:pPr>
        <w:tabs>
          <w:tab w:val="num" w:pos="144"/>
        </w:tabs>
        <w:ind w:left="144" w:hanging="144"/>
      </w:pPr>
      <w:rPr>
        <w:rFonts w:ascii="Arial" w:hAnsi="Arial" w:hint="default"/>
        <w:b/>
        <w:i w:val="0"/>
      </w:rPr>
    </w:lvl>
    <w:lvl w:ilvl="1">
      <w:start w:val="1"/>
      <w:numFmt w:val="decimal"/>
      <w:pStyle w:val="Head2"/>
      <w:lvlText w:val="%1.%2."/>
      <w:lvlJc w:val="left"/>
      <w:pPr>
        <w:tabs>
          <w:tab w:val="num" w:pos="144"/>
        </w:tabs>
        <w:ind w:left="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25">
    <w:nsid w:val="4B8903D2"/>
    <w:multiLevelType w:val="hybridMultilevel"/>
    <w:tmpl w:val="B470D9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C470A94"/>
    <w:multiLevelType w:val="hybridMultilevel"/>
    <w:tmpl w:val="E8BAD828"/>
    <w:lvl w:ilvl="0" w:tplc="FFFFFFFF">
      <w:start w:val="1"/>
      <w:numFmt w:val="bullet"/>
      <w:pStyle w:val="bullet2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872D7A"/>
    <w:multiLevelType w:val="hybridMultilevel"/>
    <w:tmpl w:val="CD5AA8BC"/>
    <w:lvl w:ilvl="0" w:tplc="48E84A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tabs>
          <w:tab w:val="num" w:pos="1092"/>
        </w:tabs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12"/>
        </w:tabs>
        <w:ind w:left="181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52"/>
        </w:tabs>
        <w:ind w:left="325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92"/>
        </w:tabs>
        <w:ind w:left="469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12"/>
        </w:tabs>
        <w:ind w:left="541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</w:rPr>
    </w:lvl>
  </w:abstractNum>
  <w:abstractNum w:abstractNumId="28">
    <w:nsid w:val="555C7E29"/>
    <w:multiLevelType w:val="hybridMultilevel"/>
    <w:tmpl w:val="FBF6B0CA"/>
    <w:lvl w:ilvl="0" w:tplc="7128869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C5B4AFD"/>
    <w:multiLevelType w:val="hybridMultilevel"/>
    <w:tmpl w:val="B12A46C8"/>
    <w:lvl w:ilvl="0" w:tplc="099C15C0">
      <w:start w:val="1"/>
      <w:numFmt w:val="decimal"/>
      <w:pStyle w:val="table"/>
      <w:lvlText w:val="Table %1. "/>
      <w:lvlJc w:val="left"/>
      <w:pPr>
        <w:tabs>
          <w:tab w:val="num" w:pos="504"/>
        </w:tabs>
        <w:ind w:left="504" w:hanging="360"/>
      </w:pPr>
      <w:rPr>
        <w:rFonts w:ascii="Arial" w:hAnsi="Arial" w:hint="default"/>
        <w:b/>
        <w:i w:val="0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F0A3ECA"/>
    <w:multiLevelType w:val="hybridMultilevel"/>
    <w:tmpl w:val="4094BA44"/>
    <w:lvl w:ilvl="0" w:tplc="77D244EA">
      <w:start w:val="1"/>
      <w:numFmt w:val="decimal"/>
      <w:pStyle w:val="number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CA5CA25C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1">
    <w:nsid w:val="61331DA0"/>
    <w:multiLevelType w:val="hybridMultilevel"/>
    <w:tmpl w:val="8EEA1396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>
    <w:nsid w:val="64C1096D"/>
    <w:multiLevelType w:val="hybridMultilevel"/>
    <w:tmpl w:val="EBB29650"/>
    <w:lvl w:ilvl="0" w:tplc="040C000F">
      <w:start w:val="1"/>
      <w:numFmt w:val="decimal"/>
      <w:pStyle w:val="tablecap"/>
      <w:lvlText w:val="Figure %1."/>
      <w:lvlJc w:val="left"/>
      <w:pPr>
        <w:tabs>
          <w:tab w:val="num" w:pos="288"/>
        </w:tabs>
        <w:ind w:left="792" w:hanging="792"/>
      </w:pPr>
      <w:rPr>
        <w:rFonts w:ascii="Arial" w:hAnsi="Arial" w:hint="default"/>
        <w:b/>
        <w:i w:val="0"/>
        <w:sz w:val="20"/>
      </w:rPr>
    </w:lvl>
    <w:lvl w:ilvl="1" w:tplc="040C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5A37CF8"/>
    <w:multiLevelType w:val="hybridMultilevel"/>
    <w:tmpl w:val="F59ACE0A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8B13BA"/>
    <w:multiLevelType w:val="hybridMultilevel"/>
    <w:tmpl w:val="D44E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6F6E2F63"/>
    <w:multiLevelType w:val="hybridMultilevel"/>
    <w:tmpl w:val="708E93C4"/>
    <w:lvl w:ilvl="0" w:tplc="27347C9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sz w:val="28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484F0C"/>
    <w:multiLevelType w:val="hybridMultilevel"/>
    <w:tmpl w:val="93522442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743C0091"/>
    <w:multiLevelType w:val="hybridMultilevel"/>
    <w:tmpl w:val="E1421E0C"/>
    <w:lvl w:ilvl="0" w:tplc="040C0005">
      <w:start w:val="1"/>
      <w:numFmt w:val="bullet"/>
      <w:pStyle w:val="Bullet20"/>
      <w:lvlText w:val="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99C15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D1F697D"/>
    <w:multiLevelType w:val="hybridMultilevel"/>
    <w:tmpl w:val="7318CAF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DA325A1"/>
    <w:multiLevelType w:val="hybridMultilevel"/>
    <w:tmpl w:val="CC3C9354"/>
    <w:lvl w:ilvl="0" w:tplc="9B20AB28">
      <w:numFmt w:val="bullet"/>
      <w:lvlText w:val="-"/>
      <w:lvlJc w:val="left"/>
      <w:pPr>
        <w:ind w:left="22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0">
    <w:nsid w:val="7F360B1B"/>
    <w:multiLevelType w:val="hybridMultilevel"/>
    <w:tmpl w:val="6CAEAC1A"/>
    <w:lvl w:ilvl="0" w:tplc="697630A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2"/>
  </w:num>
  <w:num w:numId="3">
    <w:abstractNumId w:val="26"/>
  </w:num>
  <w:num w:numId="4">
    <w:abstractNumId w:val="22"/>
  </w:num>
  <w:num w:numId="5">
    <w:abstractNumId w:val="32"/>
  </w:num>
  <w:num w:numId="6">
    <w:abstractNumId w:val="29"/>
  </w:num>
  <w:num w:numId="7">
    <w:abstractNumId w:val="37"/>
  </w:num>
  <w:num w:numId="8">
    <w:abstractNumId w:val="19"/>
  </w:num>
  <w:num w:numId="9">
    <w:abstractNumId w:val="40"/>
  </w:num>
  <w:num w:numId="10">
    <w:abstractNumId w:val="30"/>
  </w:num>
  <w:num w:numId="11">
    <w:abstractNumId w:val="7"/>
  </w:num>
  <w:num w:numId="12">
    <w:abstractNumId w:val="0"/>
  </w:num>
  <w:num w:numId="1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5"/>
  </w:num>
  <w:num w:numId="17">
    <w:abstractNumId w:val="35"/>
  </w:num>
  <w:num w:numId="18">
    <w:abstractNumId w:val="1"/>
  </w:num>
  <w:num w:numId="19">
    <w:abstractNumId w:val="38"/>
  </w:num>
  <w:num w:numId="20">
    <w:abstractNumId w:val="28"/>
  </w:num>
  <w:num w:numId="21">
    <w:abstractNumId w:val="3"/>
  </w:num>
  <w:num w:numId="22">
    <w:abstractNumId w:val="1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8"/>
  </w:num>
  <w:num w:numId="26">
    <w:abstractNumId w:val="11"/>
  </w:num>
  <w:num w:numId="27">
    <w:abstractNumId w:val="4"/>
  </w:num>
  <w:num w:numId="28">
    <w:abstractNumId w:val="16"/>
  </w:num>
  <w:num w:numId="29">
    <w:abstractNumId w:val="9"/>
  </w:num>
  <w:num w:numId="30">
    <w:abstractNumId w:val="6"/>
  </w:num>
  <w:num w:numId="31">
    <w:abstractNumId w:val="14"/>
  </w:num>
  <w:num w:numId="32">
    <w:abstractNumId w:val="25"/>
  </w:num>
  <w:num w:numId="33">
    <w:abstractNumId w:val="23"/>
  </w:num>
  <w:num w:numId="34">
    <w:abstractNumId w:val="15"/>
  </w:num>
  <w:num w:numId="35">
    <w:abstractNumId w:val="13"/>
  </w:num>
  <w:num w:numId="36">
    <w:abstractNumId w:val="18"/>
  </w:num>
  <w:num w:numId="37">
    <w:abstractNumId w:val="17"/>
  </w:num>
  <w:num w:numId="38">
    <w:abstractNumId w:val="21"/>
  </w:num>
  <w:num w:numId="39">
    <w:abstractNumId w:val="31"/>
  </w:num>
  <w:num w:numId="40">
    <w:abstractNumId w:val="27"/>
  </w:num>
  <w:num w:numId="41">
    <w:abstractNumId w:val="10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27"/>
  </w:num>
  <w:num w:numId="4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 fillcolor="#9cf" stroke="f">
      <v:fill color="#9cf"/>
      <v:stroke on="f"/>
      <o:colormru v:ext="edit" colors="#c7d84c,#9cf,silver,#ccf,#6381b1,#c7d2e3,#b0bfd8,#4c53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53F"/>
    <w:rsid w:val="000005BD"/>
    <w:rsid w:val="000007A7"/>
    <w:rsid w:val="0000165B"/>
    <w:rsid w:val="000018F9"/>
    <w:rsid w:val="000019C0"/>
    <w:rsid w:val="000028AE"/>
    <w:rsid w:val="00002B24"/>
    <w:rsid w:val="00002CD0"/>
    <w:rsid w:val="00002EB2"/>
    <w:rsid w:val="0000385C"/>
    <w:rsid w:val="00003964"/>
    <w:rsid w:val="00003F0F"/>
    <w:rsid w:val="0000401E"/>
    <w:rsid w:val="000042B0"/>
    <w:rsid w:val="000043D8"/>
    <w:rsid w:val="00004604"/>
    <w:rsid w:val="0000558C"/>
    <w:rsid w:val="000055AF"/>
    <w:rsid w:val="000056E3"/>
    <w:rsid w:val="00005935"/>
    <w:rsid w:val="000059C9"/>
    <w:rsid w:val="00007641"/>
    <w:rsid w:val="000106CF"/>
    <w:rsid w:val="000109E6"/>
    <w:rsid w:val="000110E0"/>
    <w:rsid w:val="00011153"/>
    <w:rsid w:val="000113E6"/>
    <w:rsid w:val="00011DED"/>
    <w:rsid w:val="00011FF3"/>
    <w:rsid w:val="00012992"/>
    <w:rsid w:val="00012DAF"/>
    <w:rsid w:val="00012FDC"/>
    <w:rsid w:val="000134E6"/>
    <w:rsid w:val="00013559"/>
    <w:rsid w:val="000138C9"/>
    <w:rsid w:val="0001399F"/>
    <w:rsid w:val="000147C1"/>
    <w:rsid w:val="0001497A"/>
    <w:rsid w:val="00014CCE"/>
    <w:rsid w:val="00015191"/>
    <w:rsid w:val="0001560D"/>
    <w:rsid w:val="00015801"/>
    <w:rsid w:val="000164D1"/>
    <w:rsid w:val="000169E7"/>
    <w:rsid w:val="00016C04"/>
    <w:rsid w:val="000171D2"/>
    <w:rsid w:val="000171D8"/>
    <w:rsid w:val="0001729B"/>
    <w:rsid w:val="00017465"/>
    <w:rsid w:val="000176F1"/>
    <w:rsid w:val="00020409"/>
    <w:rsid w:val="0002047C"/>
    <w:rsid w:val="00020D81"/>
    <w:rsid w:val="000212C1"/>
    <w:rsid w:val="000212F2"/>
    <w:rsid w:val="000216A9"/>
    <w:rsid w:val="00021D34"/>
    <w:rsid w:val="00021E79"/>
    <w:rsid w:val="00022846"/>
    <w:rsid w:val="00022EEA"/>
    <w:rsid w:val="0002313B"/>
    <w:rsid w:val="00023224"/>
    <w:rsid w:val="00023865"/>
    <w:rsid w:val="00023A11"/>
    <w:rsid w:val="00024093"/>
    <w:rsid w:val="00024B28"/>
    <w:rsid w:val="00025937"/>
    <w:rsid w:val="000265E8"/>
    <w:rsid w:val="000276D5"/>
    <w:rsid w:val="00027C29"/>
    <w:rsid w:val="00027ECF"/>
    <w:rsid w:val="00030146"/>
    <w:rsid w:val="00030361"/>
    <w:rsid w:val="00030D5E"/>
    <w:rsid w:val="00030E4A"/>
    <w:rsid w:val="00030FF7"/>
    <w:rsid w:val="0003190F"/>
    <w:rsid w:val="00031A32"/>
    <w:rsid w:val="00031C76"/>
    <w:rsid w:val="00032D55"/>
    <w:rsid w:val="000336C2"/>
    <w:rsid w:val="0003406F"/>
    <w:rsid w:val="00034549"/>
    <w:rsid w:val="000345A5"/>
    <w:rsid w:val="00034614"/>
    <w:rsid w:val="00035C0B"/>
    <w:rsid w:val="00035D1A"/>
    <w:rsid w:val="000360A6"/>
    <w:rsid w:val="00036FFB"/>
    <w:rsid w:val="000370AE"/>
    <w:rsid w:val="000379CB"/>
    <w:rsid w:val="00037FEC"/>
    <w:rsid w:val="00040366"/>
    <w:rsid w:val="0004058E"/>
    <w:rsid w:val="0004076C"/>
    <w:rsid w:val="00040A8D"/>
    <w:rsid w:val="000414B1"/>
    <w:rsid w:val="00041565"/>
    <w:rsid w:val="00041B5B"/>
    <w:rsid w:val="000424A7"/>
    <w:rsid w:val="0004270E"/>
    <w:rsid w:val="00042997"/>
    <w:rsid w:val="00042A76"/>
    <w:rsid w:val="00042D55"/>
    <w:rsid w:val="0004381F"/>
    <w:rsid w:val="0004384D"/>
    <w:rsid w:val="00043B44"/>
    <w:rsid w:val="00043B56"/>
    <w:rsid w:val="00043BB9"/>
    <w:rsid w:val="00044202"/>
    <w:rsid w:val="0004424D"/>
    <w:rsid w:val="00044381"/>
    <w:rsid w:val="00044389"/>
    <w:rsid w:val="00044648"/>
    <w:rsid w:val="00044FCC"/>
    <w:rsid w:val="00045717"/>
    <w:rsid w:val="00045C68"/>
    <w:rsid w:val="00046359"/>
    <w:rsid w:val="0004679F"/>
    <w:rsid w:val="00047099"/>
    <w:rsid w:val="00047382"/>
    <w:rsid w:val="000473EE"/>
    <w:rsid w:val="000477DB"/>
    <w:rsid w:val="000479BA"/>
    <w:rsid w:val="00047D12"/>
    <w:rsid w:val="00047FE7"/>
    <w:rsid w:val="00051415"/>
    <w:rsid w:val="0005147F"/>
    <w:rsid w:val="00051B11"/>
    <w:rsid w:val="00051C58"/>
    <w:rsid w:val="00052711"/>
    <w:rsid w:val="000529A0"/>
    <w:rsid w:val="00052D51"/>
    <w:rsid w:val="0005312C"/>
    <w:rsid w:val="00053CFE"/>
    <w:rsid w:val="0005535A"/>
    <w:rsid w:val="00055398"/>
    <w:rsid w:val="000554C2"/>
    <w:rsid w:val="000568B1"/>
    <w:rsid w:val="0005770C"/>
    <w:rsid w:val="00057EF6"/>
    <w:rsid w:val="000606C6"/>
    <w:rsid w:val="00060787"/>
    <w:rsid w:val="000612B6"/>
    <w:rsid w:val="000619A8"/>
    <w:rsid w:val="00061D4E"/>
    <w:rsid w:val="000625CC"/>
    <w:rsid w:val="000626C6"/>
    <w:rsid w:val="00062B9F"/>
    <w:rsid w:val="0006362B"/>
    <w:rsid w:val="00063BBA"/>
    <w:rsid w:val="00063D80"/>
    <w:rsid w:val="00064147"/>
    <w:rsid w:val="00064206"/>
    <w:rsid w:val="000647C5"/>
    <w:rsid w:val="00064C08"/>
    <w:rsid w:val="00064C60"/>
    <w:rsid w:val="00064F0F"/>
    <w:rsid w:val="00065043"/>
    <w:rsid w:val="00065450"/>
    <w:rsid w:val="000656EC"/>
    <w:rsid w:val="00065B06"/>
    <w:rsid w:val="00065F6F"/>
    <w:rsid w:val="00065FDD"/>
    <w:rsid w:val="000660FD"/>
    <w:rsid w:val="0006622E"/>
    <w:rsid w:val="000665DE"/>
    <w:rsid w:val="00066CB0"/>
    <w:rsid w:val="00067902"/>
    <w:rsid w:val="00067953"/>
    <w:rsid w:val="000679E4"/>
    <w:rsid w:val="00067AB6"/>
    <w:rsid w:val="00067CEA"/>
    <w:rsid w:val="00067F64"/>
    <w:rsid w:val="0007037E"/>
    <w:rsid w:val="0007049F"/>
    <w:rsid w:val="0007082C"/>
    <w:rsid w:val="00070AE8"/>
    <w:rsid w:val="00070E8A"/>
    <w:rsid w:val="00071356"/>
    <w:rsid w:val="00071B54"/>
    <w:rsid w:val="00072093"/>
    <w:rsid w:val="00072108"/>
    <w:rsid w:val="00072EB5"/>
    <w:rsid w:val="000734B7"/>
    <w:rsid w:val="000737E4"/>
    <w:rsid w:val="00073E5B"/>
    <w:rsid w:val="000744C6"/>
    <w:rsid w:val="00074871"/>
    <w:rsid w:val="00075C4D"/>
    <w:rsid w:val="000763CB"/>
    <w:rsid w:val="000767AA"/>
    <w:rsid w:val="00076BCB"/>
    <w:rsid w:val="00076EF5"/>
    <w:rsid w:val="000771F1"/>
    <w:rsid w:val="00077465"/>
    <w:rsid w:val="000776F6"/>
    <w:rsid w:val="00077A6E"/>
    <w:rsid w:val="00077D04"/>
    <w:rsid w:val="00077DB1"/>
    <w:rsid w:val="000802D3"/>
    <w:rsid w:val="000804FB"/>
    <w:rsid w:val="00081192"/>
    <w:rsid w:val="000813B7"/>
    <w:rsid w:val="00081CC2"/>
    <w:rsid w:val="0008264F"/>
    <w:rsid w:val="00082AF4"/>
    <w:rsid w:val="00083ADE"/>
    <w:rsid w:val="0008402A"/>
    <w:rsid w:val="00084139"/>
    <w:rsid w:val="00084315"/>
    <w:rsid w:val="000847B0"/>
    <w:rsid w:val="000848A2"/>
    <w:rsid w:val="000853F8"/>
    <w:rsid w:val="00085602"/>
    <w:rsid w:val="00085641"/>
    <w:rsid w:val="00085762"/>
    <w:rsid w:val="000858A6"/>
    <w:rsid w:val="00086240"/>
    <w:rsid w:val="00086292"/>
    <w:rsid w:val="000863E2"/>
    <w:rsid w:val="00086402"/>
    <w:rsid w:val="00086C08"/>
    <w:rsid w:val="00086DAE"/>
    <w:rsid w:val="00086DD4"/>
    <w:rsid w:val="000871CC"/>
    <w:rsid w:val="00087558"/>
    <w:rsid w:val="000876DB"/>
    <w:rsid w:val="000904CE"/>
    <w:rsid w:val="00090580"/>
    <w:rsid w:val="00090EA7"/>
    <w:rsid w:val="00091AAC"/>
    <w:rsid w:val="00091B45"/>
    <w:rsid w:val="00091D29"/>
    <w:rsid w:val="0009280C"/>
    <w:rsid w:val="00092CEA"/>
    <w:rsid w:val="00092E51"/>
    <w:rsid w:val="0009344D"/>
    <w:rsid w:val="00093704"/>
    <w:rsid w:val="00093B88"/>
    <w:rsid w:val="0009492C"/>
    <w:rsid w:val="00094961"/>
    <w:rsid w:val="00094B70"/>
    <w:rsid w:val="00094E9B"/>
    <w:rsid w:val="0009512E"/>
    <w:rsid w:val="000951E6"/>
    <w:rsid w:val="000964EF"/>
    <w:rsid w:val="00097C24"/>
    <w:rsid w:val="00097C25"/>
    <w:rsid w:val="00097DFB"/>
    <w:rsid w:val="000A099A"/>
    <w:rsid w:val="000A1526"/>
    <w:rsid w:val="000A15DB"/>
    <w:rsid w:val="000A1AA2"/>
    <w:rsid w:val="000A222E"/>
    <w:rsid w:val="000A269F"/>
    <w:rsid w:val="000A306D"/>
    <w:rsid w:val="000A30E4"/>
    <w:rsid w:val="000A340C"/>
    <w:rsid w:val="000A34C1"/>
    <w:rsid w:val="000A34C4"/>
    <w:rsid w:val="000A3637"/>
    <w:rsid w:val="000A3AB6"/>
    <w:rsid w:val="000A3B4F"/>
    <w:rsid w:val="000A3C68"/>
    <w:rsid w:val="000A3D8B"/>
    <w:rsid w:val="000A4811"/>
    <w:rsid w:val="000A4817"/>
    <w:rsid w:val="000A52FC"/>
    <w:rsid w:val="000A56B2"/>
    <w:rsid w:val="000A573E"/>
    <w:rsid w:val="000A5B74"/>
    <w:rsid w:val="000A5D51"/>
    <w:rsid w:val="000A5F14"/>
    <w:rsid w:val="000A6E02"/>
    <w:rsid w:val="000A6EBF"/>
    <w:rsid w:val="000A7070"/>
    <w:rsid w:val="000A75A5"/>
    <w:rsid w:val="000A7869"/>
    <w:rsid w:val="000A7A22"/>
    <w:rsid w:val="000A7C29"/>
    <w:rsid w:val="000B03B3"/>
    <w:rsid w:val="000B0CD1"/>
    <w:rsid w:val="000B1324"/>
    <w:rsid w:val="000B1C91"/>
    <w:rsid w:val="000B2EE6"/>
    <w:rsid w:val="000B3030"/>
    <w:rsid w:val="000B31B2"/>
    <w:rsid w:val="000B3AC7"/>
    <w:rsid w:val="000B3E0C"/>
    <w:rsid w:val="000B47E8"/>
    <w:rsid w:val="000B4915"/>
    <w:rsid w:val="000B4B00"/>
    <w:rsid w:val="000B4CE2"/>
    <w:rsid w:val="000B4F7E"/>
    <w:rsid w:val="000B502F"/>
    <w:rsid w:val="000B58D2"/>
    <w:rsid w:val="000B5900"/>
    <w:rsid w:val="000B60B5"/>
    <w:rsid w:val="000B6363"/>
    <w:rsid w:val="000B6438"/>
    <w:rsid w:val="000B6509"/>
    <w:rsid w:val="000B65AC"/>
    <w:rsid w:val="000B66AE"/>
    <w:rsid w:val="000B69A1"/>
    <w:rsid w:val="000B6C1A"/>
    <w:rsid w:val="000B7500"/>
    <w:rsid w:val="000B76C5"/>
    <w:rsid w:val="000B79EE"/>
    <w:rsid w:val="000C0668"/>
    <w:rsid w:val="000C0AAB"/>
    <w:rsid w:val="000C0E1C"/>
    <w:rsid w:val="000C1C38"/>
    <w:rsid w:val="000C1C86"/>
    <w:rsid w:val="000C1E30"/>
    <w:rsid w:val="000C2110"/>
    <w:rsid w:val="000C22DF"/>
    <w:rsid w:val="000C3DAB"/>
    <w:rsid w:val="000C414B"/>
    <w:rsid w:val="000C4197"/>
    <w:rsid w:val="000C43D7"/>
    <w:rsid w:val="000C4510"/>
    <w:rsid w:val="000C47D4"/>
    <w:rsid w:val="000C49F2"/>
    <w:rsid w:val="000C4AB8"/>
    <w:rsid w:val="000C4D1A"/>
    <w:rsid w:val="000C4E97"/>
    <w:rsid w:val="000C4F17"/>
    <w:rsid w:val="000C4F43"/>
    <w:rsid w:val="000C614D"/>
    <w:rsid w:val="000C6650"/>
    <w:rsid w:val="000C66B8"/>
    <w:rsid w:val="000C69AF"/>
    <w:rsid w:val="000C7528"/>
    <w:rsid w:val="000D0068"/>
    <w:rsid w:val="000D01B6"/>
    <w:rsid w:val="000D0438"/>
    <w:rsid w:val="000D05B7"/>
    <w:rsid w:val="000D0602"/>
    <w:rsid w:val="000D0793"/>
    <w:rsid w:val="000D0DEA"/>
    <w:rsid w:val="000D12AE"/>
    <w:rsid w:val="000D1AAA"/>
    <w:rsid w:val="000D1F14"/>
    <w:rsid w:val="000D2113"/>
    <w:rsid w:val="000D2D7F"/>
    <w:rsid w:val="000D3A75"/>
    <w:rsid w:val="000D3B26"/>
    <w:rsid w:val="000D3C85"/>
    <w:rsid w:val="000D3EDF"/>
    <w:rsid w:val="000D4481"/>
    <w:rsid w:val="000D4C90"/>
    <w:rsid w:val="000D5194"/>
    <w:rsid w:val="000D531E"/>
    <w:rsid w:val="000D58AF"/>
    <w:rsid w:val="000D5B09"/>
    <w:rsid w:val="000D5E44"/>
    <w:rsid w:val="000D5FEC"/>
    <w:rsid w:val="000D6025"/>
    <w:rsid w:val="000D6FA0"/>
    <w:rsid w:val="000D72CC"/>
    <w:rsid w:val="000D7645"/>
    <w:rsid w:val="000D7ACC"/>
    <w:rsid w:val="000E004E"/>
    <w:rsid w:val="000E026E"/>
    <w:rsid w:val="000E03A1"/>
    <w:rsid w:val="000E08CD"/>
    <w:rsid w:val="000E0CE0"/>
    <w:rsid w:val="000E1AC3"/>
    <w:rsid w:val="000E28E7"/>
    <w:rsid w:val="000E2F21"/>
    <w:rsid w:val="000E3822"/>
    <w:rsid w:val="000E3978"/>
    <w:rsid w:val="000E4DBA"/>
    <w:rsid w:val="000E4EE0"/>
    <w:rsid w:val="000E5683"/>
    <w:rsid w:val="000E5717"/>
    <w:rsid w:val="000E5971"/>
    <w:rsid w:val="000E5DD6"/>
    <w:rsid w:val="000E6C2B"/>
    <w:rsid w:val="000E6D47"/>
    <w:rsid w:val="000E6EE6"/>
    <w:rsid w:val="000E72D6"/>
    <w:rsid w:val="000E7439"/>
    <w:rsid w:val="000E7826"/>
    <w:rsid w:val="000E7967"/>
    <w:rsid w:val="000E7B68"/>
    <w:rsid w:val="000E7C26"/>
    <w:rsid w:val="000F0429"/>
    <w:rsid w:val="000F091C"/>
    <w:rsid w:val="000F0957"/>
    <w:rsid w:val="000F09AA"/>
    <w:rsid w:val="000F11F6"/>
    <w:rsid w:val="000F139E"/>
    <w:rsid w:val="000F1495"/>
    <w:rsid w:val="000F14A7"/>
    <w:rsid w:val="000F198B"/>
    <w:rsid w:val="000F1D8E"/>
    <w:rsid w:val="000F1EBB"/>
    <w:rsid w:val="000F2482"/>
    <w:rsid w:val="000F29EE"/>
    <w:rsid w:val="000F3A76"/>
    <w:rsid w:val="000F4476"/>
    <w:rsid w:val="000F4539"/>
    <w:rsid w:val="000F4638"/>
    <w:rsid w:val="000F47B5"/>
    <w:rsid w:val="000F4955"/>
    <w:rsid w:val="000F4B2F"/>
    <w:rsid w:val="000F4B7B"/>
    <w:rsid w:val="000F4BCF"/>
    <w:rsid w:val="000F4C73"/>
    <w:rsid w:val="000F4EE2"/>
    <w:rsid w:val="000F5313"/>
    <w:rsid w:val="000F5412"/>
    <w:rsid w:val="000F5D2E"/>
    <w:rsid w:val="000F5E9F"/>
    <w:rsid w:val="000F5F59"/>
    <w:rsid w:val="000F6F45"/>
    <w:rsid w:val="000F72D1"/>
    <w:rsid w:val="000F73A4"/>
    <w:rsid w:val="000F748F"/>
    <w:rsid w:val="000F7FCE"/>
    <w:rsid w:val="00100592"/>
    <w:rsid w:val="00100B71"/>
    <w:rsid w:val="00100E60"/>
    <w:rsid w:val="00101903"/>
    <w:rsid w:val="00101A93"/>
    <w:rsid w:val="00101C02"/>
    <w:rsid w:val="00101C29"/>
    <w:rsid w:val="00101C5D"/>
    <w:rsid w:val="001023AB"/>
    <w:rsid w:val="001026AB"/>
    <w:rsid w:val="001026B0"/>
    <w:rsid w:val="00102936"/>
    <w:rsid w:val="0010307D"/>
    <w:rsid w:val="00103081"/>
    <w:rsid w:val="00103472"/>
    <w:rsid w:val="001035A3"/>
    <w:rsid w:val="00103DF5"/>
    <w:rsid w:val="00103F71"/>
    <w:rsid w:val="00103FFC"/>
    <w:rsid w:val="001045A9"/>
    <w:rsid w:val="00104976"/>
    <w:rsid w:val="00104DCD"/>
    <w:rsid w:val="00104E5B"/>
    <w:rsid w:val="00104F25"/>
    <w:rsid w:val="001051BA"/>
    <w:rsid w:val="001057D7"/>
    <w:rsid w:val="00105905"/>
    <w:rsid w:val="00105B7C"/>
    <w:rsid w:val="001072D7"/>
    <w:rsid w:val="00107605"/>
    <w:rsid w:val="00107EFE"/>
    <w:rsid w:val="001100FD"/>
    <w:rsid w:val="00110332"/>
    <w:rsid w:val="00110697"/>
    <w:rsid w:val="00110713"/>
    <w:rsid w:val="001108A1"/>
    <w:rsid w:val="001108E1"/>
    <w:rsid w:val="00111954"/>
    <w:rsid w:val="00112234"/>
    <w:rsid w:val="00112404"/>
    <w:rsid w:val="001127B8"/>
    <w:rsid w:val="00112B4A"/>
    <w:rsid w:val="00112C6C"/>
    <w:rsid w:val="001134B2"/>
    <w:rsid w:val="00113630"/>
    <w:rsid w:val="00113769"/>
    <w:rsid w:val="00113D0A"/>
    <w:rsid w:val="00114312"/>
    <w:rsid w:val="00114409"/>
    <w:rsid w:val="00114471"/>
    <w:rsid w:val="0011475E"/>
    <w:rsid w:val="0011484A"/>
    <w:rsid w:val="001155FC"/>
    <w:rsid w:val="00115C60"/>
    <w:rsid w:val="00115EEF"/>
    <w:rsid w:val="0011693A"/>
    <w:rsid w:val="00116C17"/>
    <w:rsid w:val="0011779E"/>
    <w:rsid w:val="001207B9"/>
    <w:rsid w:val="0012092E"/>
    <w:rsid w:val="00121141"/>
    <w:rsid w:val="00121304"/>
    <w:rsid w:val="0012130A"/>
    <w:rsid w:val="00121C74"/>
    <w:rsid w:val="00121F06"/>
    <w:rsid w:val="001227F0"/>
    <w:rsid w:val="00122D3B"/>
    <w:rsid w:val="00122E00"/>
    <w:rsid w:val="001233A9"/>
    <w:rsid w:val="0012364C"/>
    <w:rsid w:val="00124516"/>
    <w:rsid w:val="0012478F"/>
    <w:rsid w:val="001259DC"/>
    <w:rsid w:val="00125C5F"/>
    <w:rsid w:val="00126017"/>
    <w:rsid w:val="00126573"/>
    <w:rsid w:val="001266FE"/>
    <w:rsid w:val="00126A8C"/>
    <w:rsid w:val="00126CD4"/>
    <w:rsid w:val="001270D5"/>
    <w:rsid w:val="0013038B"/>
    <w:rsid w:val="001306AD"/>
    <w:rsid w:val="001309A7"/>
    <w:rsid w:val="001315CA"/>
    <w:rsid w:val="001327EB"/>
    <w:rsid w:val="00132EE0"/>
    <w:rsid w:val="001330AE"/>
    <w:rsid w:val="001333F2"/>
    <w:rsid w:val="001335C4"/>
    <w:rsid w:val="00134AF3"/>
    <w:rsid w:val="00134B71"/>
    <w:rsid w:val="00135B4C"/>
    <w:rsid w:val="0013600B"/>
    <w:rsid w:val="00136111"/>
    <w:rsid w:val="00136E1D"/>
    <w:rsid w:val="00137C0D"/>
    <w:rsid w:val="00137CBD"/>
    <w:rsid w:val="00137EBE"/>
    <w:rsid w:val="0014076C"/>
    <w:rsid w:val="001408F8"/>
    <w:rsid w:val="00140DE7"/>
    <w:rsid w:val="00141816"/>
    <w:rsid w:val="001418FB"/>
    <w:rsid w:val="00141DDA"/>
    <w:rsid w:val="00141F99"/>
    <w:rsid w:val="0014213B"/>
    <w:rsid w:val="001423F6"/>
    <w:rsid w:val="00142B6F"/>
    <w:rsid w:val="00143A8B"/>
    <w:rsid w:val="00143D9A"/>
    <w:rsid w:val="00144116"/>
    <w:rsid w:val="00144976"/>
    <w:rsid w:val="00144B57"/>
    <w:rsid w:val="00144B59"/>
    <w:rsid w:val="00144CE0"/>
    <w:rsid w:val="00144F4C"/>
    <w:rsid w:val="001457D7"/>
    <w:rsid w:val="001458F5"/>
    <w:rsid w:val="00145BAD"/>
    <w:rsid w:val="00146103"/>
    <w:rsid w:val="0014651E"/>
    <w:rsid w:val="00146EDC"/>
    <w:rsid w:val="001472C4"/>
    <w:rsid w:val="00147436"/>
    <w:rsid w:val="001475E7"/>
    <w:rsid w:val="00147BB3"/>
    <w:rsid w:val="001500DF"/>
    <w:rsid w:val="001501B4"/>
    <w:rsid w:val="00150DB7"/>
    <w:rsid w:val="00151510"/>
    <w:rsid w:val="0015186C"/>
    <w:rsid w:val="00151940"/>
    <w:rsid w:val="00151C32"/>
    <w:rsid w:val="001523BA"/>
    <w:rsid w:val="0015285F"/>
    <w:rsid w:val="00152979"/>
    <w:rsid w:val="00152A23"/>
    <w:rsid w:val="00152AC5"/>
    <w:rsid w:val="00153315"/>
    <w:rsid w:val="0015362A"/>
    <w:rsid w:val="001537B2"/>
    <w:rsid w:val="00153BA3"/>
    <w:rsid w:val="00154080"/>
    <w:rsid w:val="0015486C"/>
    <w:rsid w:val="001550AB"/>
    <w:rsid w:val="00155E51"/>
    <w:rsid w:val="00156719"/>
    <w:rsid w:val="0015694C"/>
    <w:rsid w:val="00156B63"/>
    <w:rsid w:val="00156E04"/>
    <w:rsid w:val="001570F0"/>
    <w:rsid w:val="001579AF"/>
    <w:rsid w:val="001607CF"/>
    <w:rsid w:val="001609D6"/>
    <w:rsid w:val="00160B44"/>
    <w:rsid w:val="00160CA7"/>
    <w:rsid w:val="00161396"/>
    <w:rsid w:val="00161713"/>
    <w:rsid w:val="001617BC"/>
    <w:rsid w:val="00161913"/>
    <w:rsid w:val="00161CF8"/>
    <w:rsid w:val="00161E93"/>
    <w:rsid w:val="00162E8E"/>
    <w:rsid w:val="001630D4"/>
    <w:rsid w:val="00163207"/>
    <w:rsid w:val="00163407"/>
    <w:rsid w:val="001636D3"/>
    <w:rsid w:val="001637BD"/>
    <w:rsid w:val="001637C5"/>
    <w:rsid w:val="001639CE"/>
    <w:rsid w:val="00164695"/>
    <w:rsid w:val="00164D1E"/>
    <w:rsid w:val="00164DF1"/>
    <w:rsid w:val="00164E7D"/>
    <w:rsid w:val="00165336"/>
    <w:rsid w:val="001655C8"/>
    <w:rsid w:val="001658DF"/>
    <w:rsid w:val="00165B2C"/>
    <w:rsid w:val="00165D4F"/>
    <w:rsid w:val="001672C8"/>
    <w:rsid w:val="001678A5"/>
    <w:rsid w:val="00167A53"/>
    <w:rsid w:val="00167C61"/>
    <w:rsid w:val="00170120"/>
    <w:rsid w:val="00170D27"/>
    <w:rsid w:val="00170DD7"/>
    <w:rsid w:val="001710A5"/>
    <w:rsid w:val="001715E3"/>
    <w:rsid w:val="00171682"/>
    <w:rsid w:val="00172576"/>
    <w:rsid w:val="00172FD3"/>
    <w:rsid w:val="00173308"/>
    <w:rsid w:val="00173DE7"/>
    <w:rsid w:val="00173F00"/>
    <w:rsid w:val="00173F71"/>
    <w:rsid w:val="00174326"/>
    <w:rsid w:val="00174544"/>
    <w:rsid w:val="001745FA"/>
    <w:rsid w:val="00174925"/>
    <w:rsid w:val="0017492D"/>
    <w:rsid w:val="0017496C"/>
    <w:rsid w:val="0017586B"/>
    <w:rsid w:val="00176443"/>
    <w:rsid w:val="00176898"/>
    <w:rsid w:val="0017763C"/>
    <w:rsid w:val="00177EB3"/>
    <w:rsid w:val="001800BD"/>
    <w:rsid w:val="001800D1"/>
    <w:rsid w:val="0018013F"/>
    <w:rsid w:val="0018015D"/>
    <w:rsid w:val="001806CA"/>
    <w:rsid w:val="0018084D"/>
    <w:rsid w:val="00180950"/>
    <w:rsid w:val="00180B63"/>
    <w:rsid w:val="00181259"/>
    <w:rsid w:val="00181714"/>
    <w:rsid w:val="00181A3C"/>
    <w:rsid w:val="00183156"/>
    <w:rsid w:val="00183613"/>
    <w:rsid w:val="00183793"/>
    <w:rsid w:val="00183821"/>
    <w:rsid w:val="00183881"/>
    <w:rsid w:val="001838FB"/>
    <w:rsid w:val="00183BE5"/>
    <w:rsid w:val="00183D61"/>
    <w:rsid w:val="00184AE9"/>
    <w:rsid w:val="001852EC"/>
    <w:rsid w:val="001856D4"/>
    <w:rsid w:val="00185F4C"/>
    <w:rsid w:val="001862BE"/>
    <w:rsid w:val="001866E3"/>
    <w:rsid w:val="00186790"/>
    <w:rsid w:val="00186AC3"/>
    <w:rsid w:val="00186B2B"/>
    <w:rsid w:val="00186B54"/>
    <w:rsid w:val="001872BD"/>
    <w:rsid w:val="001878E4"/>
    <w:rsid w:val="001904A3"/>
    <w:rsid w:val="00190CD4"/>
    <w:rsid w:val="00190E81"/>
    <w:rsid w:val="00190EAA"/>
    <w:rsid w:val="0019118A"/>
    <w:rsid w:val="00191194"/>
    <w:rsid w:val="001914B0"/>
    <w:rsid w:val="00191BD2"/>
    <w:rsid w:val="00191D2B"/>
    <w:rsid w:val="00191F8B"/>
    <w:rsid w:val="00191FBB"/>
    <w:rsid w:val="00192004"/>
    <w:rsid w:val="00192055"/>
    <w:rsid w:val="0019205C"/>
    <w:rsid w:val="00192512"/>
    <w:rsid w:val="00192A2C"/>
    <w:rsid w:val="00193366"/>
    <w:rsid w:val="001933CB"/>
    <w:rsid w:val="0019347A"/>
    <w:rsid w:val="001937D8"/>
    <w:rsid w:val="00193884"/>
    <w:rsid w:val="001938C5"/>
    <w:rsid w:val="00193E2E"/>
    <w:rsid w:val="00194A48"/>
    <w:rsid w:val="001958B2"/>
    <w:rsid w:val="0019672E"/>
    <w:rsid w:val="00196C4D"/>
    <w:rsid w:val="001976C4"/>
    <w:rsid w:val="00197BCE"/>
    <w:rsid w:val="001A0223"/>
    <w:rsid w:val="001A0439"/>
    <w:rsid w:val="001A0598"/>
    <w:rsid w:val="001A0D49"/>
    <w:rsid w:val="001A0D9C"/>
    <w:rsid w:val="001A17BD"/>
    <w:rsid w:val="001A1D45"/>
    <w:rsid w:val="001A1F60"/>
    <w:rsid w:val="001A1FDC"/>
    <w:rsid w:val="001A2D7E"/>
    <w:rsid w:val="001A3437"/>
    <w:rsid w:val="001A3551"/>
    <w:rsid w:val="001A35AE"/>
    <w:rsid w:val="001A3CB5"/>
    <w:rsid w:val="001A3CFC"/>
    <w:rsid w:val="001A3FDA"/>
    <w:rsid w:val="001A42E5"/>
    <w:rsid w:val="001A453F"/>
    <w:rsid w:val="001A4D58"/>
    <w:rsid w:val="001A5427"/>
    <w:rsid w:val="001A555A"/>
    <w:rsid w:val="001A60F1"/>
    <w:rsid w:val="001A6917"/>
    <w:rsid w:val="001A692E"/>
    <w:rsid w:val="001A6A28"/>
    <w:rsid w:val="001A6D84"/>
    <w:rsid w:val="001A72E7"/>
    <w:rsid w:val="001A78D3"/>
    <w:rsid w:val="001A7E09"/>
    <w:rsid w:val="001B0312"/>
    <w:rsid w:val="001B081A"/>
    <w:rsid w:val="001B0D0D"/>
    <w:rsid w:val="001B1994"/>
    <w:rsid w:val="001B1A5D"/>
    <w:rsid w:val="001B1B09"/>
    <w:rsid w:val="001B1DCA"/>
    <w:rsid w:val="001B22BB"/>
    <w:rsid w:val="001B2354"/>
    <w:rsid w:val="001B2834"/>
    <w:rsid w:val="001B2BBD"/>
    <w:rsid w:val="001B2D91"/>
    <w:rsid w:val="001B3050"/>
    <w:rsid w:val="001B3123"/>
    <w:rsid w:val="001B3163"/>
    <w:rsid w:val="001B32FD"/>
    <w:rsid w:val="001B3575"/>
    <w:rsid w:val="001B37DE"/>
    <w:rsid w:val="001B3A73"/>
    <w:rsid w:val="001B3A93"/>
    <w:rsid w:val="001B3CC5"/>
    <w:rsid w:val="001B4747"/>
    <w:rsid w:val="001B4BC4"/>
    <w:rsid w:val="001B524C"/>
    <w:rsid w:val="001B5842"/>
    <w:rsid w:val="001B5D84"/>
    <w:rsid w:val="001B5E4F"/>
    <w:rsid w:val="001B6103"/>
    <w:rsid w:val="001B7A5B"/>
    <w:rsid w:val="001C08A8"/>
    <w:rsid w:val="001C1103"/>
    <w:rsid w:val="001C2587"/>
    <w:rsid w:val="001C258E"/>
    <w:rsid w:val="001C2855"/>
    <w:rsid w:val="001C2DD3"/>
    <w:rsid w:val="001C33A3"/>
    <w:rsid w:val="001C33C0"/>
    <w:rsid w:val="001C3406"/>
    <w:rsid w:val="001C3868"/>
    <w:rsid w:val="001C3AA5"/>
    <w:rsid w:val="001C3B2D"/>
    <w:rsid w:val="001C3FAC"/>
    <w:rsid w:val="001C48FD"/>
    <w:rsid w:val="001C4A7A"/>
    <w:rsid w:val="001C517D"/>
    <w:rsid w:val="001C53F2"/>
    <w:rsid w:val="001C54A4"/>
    <w:rsid w:val="001C5DA5"/>
    <w:rsid w:val="001C5E32"/>
    <w:rsid w:val="001C70B2"/>
    <w:rsid w:val="001C712C"/>
    <w:rsid w:val="001C75E1"/>
    <w:rsid w:val="001C786B"/>
    <w:rsid w:val="001C7905"/>
    <w:rsid w:val="001C7E79"/>
    <w:rsid w:val="001D08D6"/>
    <w:rsid w:val="001D0A1D"/>
    <w:rsid w:val="001D0DAC"/>
    <w:rsid w:val="001D14E7"/>
    <w:rsid w:val="001D16A8"/>
    <w:rsid w:val="001D17AE"/>
    <w:rsid w:val="001D1A2A"/>
    <w:rsid w:val="001D1AEC"/>
    <w:rsid w:val="001D21B7"/>
    <w:rsid w:val="001D2309"/>
    <w:rsid w:val="001D2348"/>
    <w:rsid w:val="001D29B5"/>
    <w:rsid w:val="001D30A3"/>
    <w:rsid w:val="001D32C2"/>
    <w:rsid w:val="001D39A1"/>
    <w:rsid w:val="001D3A67"/>
    <w:rsid w:val="001D3CF7"/>
    <w:rsid w:val="001D3D87"/>
    <w:rsid w:val="001D42BE"/>
    <w:rsid w:val="001D44DD"/>
    <w:rsid w:val="001D4998"/>
    <w:rsid w:val="001D4D64"/>
    <w:rsid w:val="001D4E81"/>
    <w:rsid w:val="001D5979"/>
    <w:rsid w:val="001D5D6D"/>
    <w:rsid w:val="001D61F2"/>
    <w:rsid w:val="001D6AAE"/>
    <w:rsid w:val="001D7767"/>
    <w:rsid w:val="001D795C"/>
    <w:rsid w:val="001E00A3"/>
    <w:rsid w:val="001E0293"/>
    <w:rsid w:val="001E0361"/>
    <w:rsid w:val="001E0F15"/>
    <w:rsid w:val="001E0F8F"/>
    <w:rsid w:val="001E12A7"/>
    <w:rsid w:val="001E1791"/>
    <w:rsid w:val="001E202D"/>
    <w:rsid w:val="001E2C9E"/>
    <w:rsid w:val="001E2F11"/>
    <w:rsid w:val="001E2FFB"/>
    <w:rsid w:val="001E384E"/>
    <w:rsid w:val="001E3BCB"/>
    <w:rsid w:val="001E47D1"/>
    <w:rsid w:val="001E51B7"/>
    <w:rsid w:val="001E54D4"/>
    <w:rsid w:val="001E61B1"/>
    <w:rsid w:val="001E629A"/>
    <w:rsid w:val="001E69E3"/>
    <w:rsid w:val="001E6A8E"/>
    <w:rsid w:val="001E6A9A"/>
    <w:rsid w:val="001E6BB0"/>
    <w:rsid w:val="001E7210"/>
    <w:rsid w:val="001E7224"/>
    <w:rsid w:val="001E74D4"/>
    <w:rsid w:val="001E758B"/>
    <w:rsid w:val="001F0561"/>
    <w:rsid w:val="001F0FC0"/>
    <w:rsid w:val="001F13F6"/>
    <w:rsid w:val="001F1593"/>
    <w:rsid w:val="001F1785"/>
    <w:rsid w:val="001F1932"/>
    <w:rsid w:val="001F1F3A"/>
    <w:rsid w:val="001F1F5C"/>
    <w:rsid w:val="001F3542"/>
    <w:rsid w:val="001F3B00"/>
    <w:rsid w:val="001F3BB7"/>
    <w:rsid w:val="001F40F7"/>
    <w:rsid w:val="001F4DB9"/>
    <w:rsid w:val="001F509F"/>
    <w:rsid w:val="001F5121"/>
    <w:rsid w:val="001F5992"/>
    <w:rsid w:val="001F5C39"/>
    <w:rsid w:val="001F5CEF"/>
    <w:rsid w:val="001F5E79"/>
    <w:rsid w:val="001F5E93"/>
    <w:rsid w:val="001F5EB4"/>
    <w:rsid w:val="001F5FCE"/>
    <w:rsid w:val="001F63AE"/>
    <w:rsid w:val="001F6C6D"/>
    <w:rsid w:val="001F70FA"/>
    <w:rsid w:val="001F760B"/>
    <w:rsid w:val="001F7DD5"/>
    <w:rsid w:val="001F7EB9"/>
    <w:rsid w:val="001F7EE7"/>
    <w:rsid w:val="00200D5A"/>
    <w:rsid w:val="00201256"/>
    <w:rsid w:val="00201679"/>
    <w:rsid w:val="00201E34"/>
    <w:rsid w:val="002021F4"/>
    <w:rsid w:val="002025A0"/>
    <w:rsid w:val="002025B9"/>
    <w:rsid w:val="0020273D"/>
    <w:rsid w:val="00202847"/>
    <w:rsid w:val="002028CC"/>
    <w:rsid w:val="002033D5"/>
    <w:rsid w:val="00203974"/>
    <w:rsid w:val="00203FC0"/>
    <w:rsid w:val="00204192"/>
    <w:rsid w:val="00204195"/>
    <w:rsid w:val="00204E2A"/>
    <w:rsid w:val="002051AB"/>
    <w:rsid w:val="002054BF"/>
    <w:rsid w:val="00205CF3"/>
    <w:rsid w:val="00205E2E"/>
    <w:rsid w:val="00205F9F"/>
    <w:rsid w:val="0020695F"/>
    <w:rsid w:val="0020699F"/>
    <w:rsid w:val="002073FE"/>
    <w:rsid w:val="002074C3"/>
    <w:rsid w:val="002075EE"/>
    <w:rsid w:val="0020777E"/>
    <w:rsid w:val="00207A5A"/>
    <w:rsid w:val="00207B32"/>
    <w:rsid w:val="00210283"/>
    <w:rsid w:val="00210451"/>
    <w:rsid w:val="002110A8"/>
    <w:rsid w:val="00211216"/>
    <w:rsid w:val="002115D4"/>
    <w:rsid w:val="002118D7"/>
    <w:rsid w:val="002119F4"/>
    <w:rsid w:val="002128B8"/>
    <w:rsid w:val="002131FD"/>
    <w:rsid w:val="00213BBF"/>
    <w:rsid w:val="002144E3"/>
    <w:rsid w:val="002159EE"/>
    <w:rsid w:val="00215A37"/>
    <w:rsid w:val="00215D57"/>
    <w:rsid w:val="00216146"/>
    <w:rsid w:val="00216AD5"/>
    <w:rsid w:val="00216E51"/>
    <w:rsid w:val="00217074"/>
    <w:rsid w:val="0021742E"/>
    <w:rsid w:val="002179DB"/>
    <w:rsid w:val="00217AC7"/>
    <w:rsid w:val="00217EE4"/>
    <w:rsid w:val="0022046C"/>
    <w:rsid w:val="00220502"/>
    <w:rsid w:val="002206D2"/>
    <w:rsid w:val="00221501"/>
    <w:rsid w:val="00221E0F"/>
    <w:rsid w:val="00222047"/>
    <w:rsid w:val="0022264B"/>
    <w:rsid w:val="002228C1"/>
    <w:rsid w:val="00222EAE"/>
    <w:rsid w:val="00222EE2"/>
    <w:rsid w:val="00222F33"/>
    <w:rsid w:val="00223615"/>
    <w:rsid w:val="00223A60"/>
    <w:rsid w:val="00224737"/>
    <w:rsid w:val="00225442"/>
    <w:rsid w:val="00225C9F"/>
    <w:rsid w:val="00226176"/>
    <w:rsid w:val="002263DC"/>
    <w:rsid w:val="0022682B"/>
    <w:rsid w:val="00226EA6"/>
    <w:rsid w:val="00226ED3"/>
    <w:rsid w:val="002274FB"/>
    <w:rsid w:val="00227558"/>
    <w:rsid w:val="00227F14"/>
    <w:rsid w:val="0023092C"/>
    <w:rsid w:val="00230CCA"/>
    <w:rsid w:val="00230F89"/>
    <w:rsid w:val="00231181"/>
    <w:rsid w:val="00231A79"/>
    <w:rsid w:val="00231D43"/>
    <w:rsid w:val="0023278B"/>
    <w:rsid w:val="002331D2"/>
    <w:rsid w:val="002334A6"/>
    <w:rsid w:val="00233A8F"/>
    <w:rsid w:val="00234044"/>
    <w:rsid w:val="00234462"/>
    <w:rsid w:val="00235652"/>
    <w:rsid w:val="00235EA2"/>
    <w:rsid w:val="00236F2E"/>
    <w:rsid w:val="002374C1"/>
    <w:rsid w:val="00237F8E"/>
    <w:rsid w:val="00237FB2"/>
    <w:rsid w:val="00240590"/>
    <w:rsid w:val="002413D6"/>
    <w:rsid w:val="00242213"/>
    <w:rsid w:val="0024231F"/>
    <w:rsid w:val="00242851"/>
    <w:rsid w:val="00242EDF"/>
    <w:rsid w:val="00243238"/>
    <w:rsid w:val="0024437A"/>
    <w:rsid w:val="002451E7"/>
    <w:rsid w:val="002452F0"/>
    <w:rsid w:val="0024537A"/>
    <w:rsid w:val="002453DF"/>
    <w:rsid w:val="00245820"/>
    <w:rsid w:val="00245F8A"/>
    <w:rsid w:val="00245FF2"/>
    <w:rsid w:val="002467C1"/>
    <w:rsid w:val="00247066"/>
    <w:rsid w:val="0024747B"/>
    <w:rsid w:val="002479EF"/>
    <w:rsid w:val="00247DB0"/>
    <w:rsid w:val="00250070"/>
    <w:rsid w:val="002503AA"/>
    <w:rsid w:val="00250B44"/>
    <w:rsid w:val="00250CBF"/>
    <w:rsid w:val="00251CFD"/>
    <w:rsid w:val="00252244"/>
    <w:rsid w:val="002523B8"/>
    <w:rsid w:val="00252575"/>
    <w:rsid w:val="002525F5"/>
    <w:rsid w:val="00252AD5"/>
    <w:rsid w:val="00252B4D"/>
    <w:rsid w:val="00252F98"/>
    <w:rsid w:val="0025336C"/>
    <w:rsid w:val="00253AFE"/>
    <w:rsid w:val="00253EDA"/>
    <w:rsid w:val="00254068"/>
    <w:rsid w:val="002540DB"/>
    <w:rsid w:val="00254549"/>
    <w:rsid w:val="002552D4"/>
    <w:rsid w:val="0025545C"/>
    <w:rsid w:val="002556CD"/>
    <w:rsid w:val="00255ABD"/>
    <w:rsid w:val="00256292"/>
    <w:rsid w:val="002562B7"/>
    <w:rsid w:val="002564CB"/>
    <w:rsid w:val="00256E1C"/>
    <w:rsid w:val="00256FAA"/>
    <w:rsid w:val="002577F7"/>
    <w:rsid w:val="00257D02"/>
    <w:rsid w:val="00260501"/>
    <w:rsid w:val="002607C3"/>
    <w:rsid w:val="00260AF9"/>
    <w:rsid w:val="00260C3D"/>
    <w:rsid w:val="00260C78"/>
    <w:rsid w:val="00260DB6"/>
    <w:rsid w:val="002617AD"/>
    <w:rsid w:val="00261885"/>
    <w:rsid w:val="00261C7F"/>
    <w:rsid w:val="00261C97"/>
    <w:rsid w:val="002621C9"/>
    <w:rsid w:val="00262DE2"/>
    <w:rsid w:val="00262EAA"/>
    <w:rsid w:val="0026304D"/>
    <w:rsid w:val="002633A5"/>
    <w:rsid w:val="0026341A"/>
    <w:rsid w:val="00263BE2"/>
    <w:rsid w:val="002645F5"/>
    <w:rsid w:val="002649CC"/>
    <w:rsid w:val="00264F52"/>
    <w:rsid w:val="0026512D"/>
    <w:rsid w:val="002653D9"/>
    <w:rsid w:val="00265970"/>
    <w:rsid w:val="00265D0B"/>
    <w:rsid w:val="00265EB7"/>
    <w:rsid w:val="0026786E"/>
    <w:rsid w:val="00267AA5"/>
    <w:rsid w:val="00267E50"/>
    <w:rsid w:val="00270767"/>
    <w:rsid w:val="002708F1"/>
    <w:rsid w:val="00270CA3"/>
    <w:rsid w:val="00271C3F"/>
    <w:rsid w:val="00271D5A"/>
    <w:rsid w:val="00272A0A"/>
    <w:rsid w:val="00272AD5"/>
    <w:rsid w:val="00272F7F"/>
    <w:rsid w:val="00273127"/>
    <w:rsid w:val="00273C85"/>
    <w:rsid w:val="00274037"/>
    <w:rsid w:val="0027413E"/>
    <w:rsid w:val="002747BB"/>
    <w:rsid w:val="00275050"/>
    <w:rsid w:val="0027513F"/>
    <w:rsid w:val="002753ED"/>
    <w:rsid w:val="00275B99"/>
    <w:rsid w:val="00275FFB"/>
    <w:rsid w:val="002762A5"/>
    <w:rsid w:val="0027658C"/>
    <w:rsid w:val="0027696C"/>
    <w:rsid w:val="00276FC0"/>
    <w:rsid w:val="002772EE"/>
    <w:rsid w:val="00277CC4"/>
    <w:rsid w:val="00277D73"/>
    <w:rsid w:val="00277E2C"/>
    <w:rsid w:val="002806A8"/>
    <w:rsid w:val="00280825"/>
    <w:rsid w:val="0028086C"/>
    <w:rsid w:val="00280FCC"/>
    <w:rsid w:val="0028120E"/>
    <w:rsid w:val="002816F4"/>
    <w:rsid w:val="00281DF4"/>
    <w:rsid w:val="00281EE0"/>
    <w:rsid w:val="002828EA"/>
    <w:rsid w:val="00282AD1"/>
    <w:rsid w:val="00282D1F"/>
    <w:rsid w:val="00282E9C"/>
    <w:rsid w:val="00282F63"/>
    <w:rsid w:val="002831E0"/>
    <w:rsid w:val="002833CA"/>
    <w:rsid w:val="00283783"/>
    <w:rsid w:val="002843FA"/>
    <w:rsid w:val="002844D0"/>
    <w:rsid w:val="0028500C"/>
    <w:rsid w:val="002856C8"/>
    <w:rsid w:val="002856CF"/>
    <w:rsid w:val="002859B3"/>
    <w:rsid w:val="00285AB8"/>
    <w:rsid w:val="00285E11"/>
    <w:rsid w:val="00285F17"/>
    <w:rsid w:val="00285FCA"/>
    <w:rsid w:val="002866E4"/>
    <w:rsid w:val="00286B12"/>
    <w:rsid w:val="00287138"/>
    <w:rsid w:val="00287662"/>
    <w:rsid w:val="00290139"/>
    <w:rsid w:val="0029032E"/>
    <w:rsid w:val="0029052D"/>
    <w:rsid w:val="00290B37"/>
    <w:rsid w:val="0029155B"/>
    <w:rsid w:val="00291A9E"/>
    <w:rsid w:val="00291CC0"/>
    <w:rsid w:val="002925E6"/>
    <w:rsid w:val="00292896"/>
    <w:rsid w:val="00292CB8"/>
    <w:rsid w:val="00293412"/>
    <w:rsid w:val="00293883"/>
    <w:rsid w:val="00294BA6"/>
    <w:rsid w:val="00294BB6"/>
    <w:rsid w:val="0029571C"/>
    <w:rsid w:val="0029597A"/>
    <w:rsid w:val="00296612"/>
    <w:rsid w:val="002973B6"/>
    <w:rsid w:val="00297674"/>
    <w:rsid w:val="00297757"/>
    <w:rsid w:val="00297CF9"/>
    <w:rsid w:val="002A0E51"/>
    <w:rsid w:val="002A143E"/>
    <w:rsid w:val="002A1841"/>
    <w:rsid w:val="002A19CB"/>
    <w:rsid w:val="002A1C20"/>
    <w:rsid w:val="002A2311"/>
    <w:rsid w:val="002A2FEC"/>
    <w:rsid w:val="002A35DC"/>
    <w:rsid w:val="002A3988"/>
    <w:rsid w:val="002A3DE9"/>
    <w:rsid w:val="002A4AC2"/>
    <w:rsid w:val="002A4E64"/>
    <w:rsid w:val="002A5BF8"/>
    <w:rsid w:val="002A60C1"/>
    <w:rsid w:val="002A6185"/>
    <w:rsid w:val="002A6507"/>
    <w:rsid w:val="002A6CAA"/>
    <w:rsid w:val="002A6D56"/>
    <w:rsid w:val="002A737C"/>
    <w:rsid w:val="002A7436"/>
    <w:rsid w:val="002A7992"/>
    <w:rsid w:val="002B02A0"/>
    <w:rsid w:val="002B048A"/>
    <w:rsid w:val="002B09E5"/>
    <w:rsid w:val="002B0BD5"/>
    <w:rsid w:val="002B1852"/>
    <w:rsid w:val="002B1A17"/>
    <w:rsid w:val="002B21CC"/>
    <w:rsid w:val="002B2390"/>
    <w:rsid w:val="002B2774"/>
    <w:rsid w:val="002B2B34"/>
    <w:rsid w:val="002B36E9"/>
    <w:rsid w:val="002B3C49"/>
    <w:rsid w:val="002B453B"/>
    <w:rsid w:val="002B48D5"/>
    <w:rsid w:val="002B48E9"/>
    <w:rsid w:val="002B530C"/>
    <w:rsid w:val="002B564F"/>
    <w:rsid w:val="002B5CAE"/>
    <w:rsid w:val="002B618C"/>
    <w:rsid w:val="002B626C"/>
    <w:rsid w:val="002B6374"/>
    <w:rsid w:val="002B6C13"/>
    <w:rsid w:val="002B6E9B"/>
    <w:rsid w:val="002B6FEA"/>
    <w:rsid w:val="002B7175"/>
    <w:rsid w:val="002B7460"/>
    <w:rsid w:val="002B77A1"/>
    <w:rsid w:val="002C0178"/>
    <w:rsid w:val="002C1072"/>
    <w:rsid w:val="002C1078"/>
    <w:rsid w:val="002C151B"/>
    <w:rsid w:val="002C1832"/>
    <w:rsid w:val="002C1BAC"/>
    <w:rsid w:val="002C2543"/>
    <w:rsid w:val="002C2666"/>
    <w:rsid w:val="002C2D6B"/>
    <w:rsid w:val="002C2F99"/>
    <w:rsid w:val="002C3C81"/>
    <w:rsid w:val="002C487A"/>
    <w:rsid w:val="002C48B4"/>
    <w:rsid w:val="002C49B9"/>
    <w:rsid w:val="002C4F3C"/>
    <w:rsid w:val="002C5742"/>
    <w:rsid w:val="002C5893"/>
    <w:rsid w:val="002C6B71"/>
    <w:rsid w:val="002C6BB6"/>
    <w:rsid w:val="002C7CCB"/>
    <w:rsid w:val="002D017E"/>
    <w:rsid w:val="002D069B"/>
    <w:rsid w:val="002D0958"/>
    <w:rsid w:val="002D0F75"/>
    <w:rsid w:val="002D11BD"/>
    <w:rsid w:val="002D1422"/>
    <w:rsid w:val="002D1C6A"/>
    <w:rsid w:val="002D1F55"/>
    <w:rsid w:val="002D2545"/>
    <w:rsid w:val="002D255B"/>
    <w:rsid w:val="002D39B4"/>
    <w:rsid w:val="002D3E54"/>
    <w:rsid w:val="002D40F5"/>
    <w:rsid w:val="002D439E"/>
    <w:rsid w:val="002D4564"/>
    <w:rsid w:val="002D46EB"/>
    <w:rsid w:val="002D49B1"/>
    <w:rsid w:val="002D4C78"/>
    <w:rsid w:val="002D5543"/>
    <w:rsid w:val="002D56DA"/>
    <w:rsid w:val="002D588F"/>
    <w:rsid w:val="002D5980"/>
    <w:rsid w:val="002D6854"/>
    <w:rsid w:val="002D69DD"/>
    <w:rsid w:val="002D6FCC"/>
    <w:rsid w:val="002D71E2"/>
    <w:rsid w:val="002D73CF"/>
    <w:rsid w:val="002D764B"/>
    <w:rsid w:val="002D7972"/>
    <w:rsid w:val="002D79A6"/>
    <w:rsid w:val="002D7FD2"/>
    <w:rsid w:val="002E007C"/>
    <w:rsid w:val="002E02F6"/>
    <w:rsid w:val="002E0C2F"/>
    <w:rsid w:val="002E1860"/>
    <w:rsid w:val="002E1AB9"/>
    <w:rsid w:val="002E1D9D"/>
    <w:rsid w:val="002E1DAA"/>
    <w:rsid w:val="002E2305"/>
    <w:rsid w:val="002E25C6"/>
    <w:rsid w:val="002E2D11"/>
    <w:rsid w:val="002E2F28"/>
    <w:rsid w:val="002E3250"/>
    <w:rsid w:val="002E3CB2"/>
    <w:rsid w:val="002E45EE"/>
    <w:rsid w:val="002E4AA7"/>
    <w:rsid w:val="002E4BAA"/>
    <w:rsid w:val="002E4EC7"/>
    <w:rsid w:val="002E56F4"/>
    <w:rsid w:val="002E57E9"/>
    <w:rsid w:val="002E5877"/>
    <w:rsid w:val="002E58B9"/>
    <w:rsid w:val="002E5F93"/>
    <w:rsid w:val="002E6183"/>
    <w:rsid w:val="002E6533"/>
    <w:rsid w:val="002E6E72"/>
    <w:rsid w:val="002E733F"/>
    <w:rsid w:val="002E74D7"/>
    <w:rsid w:val="002E7A5F"/>
    <w:rsid w:val="002E7D6E"/>
    <w:rsid w:val="002E7EB8"/>
    <w:rsid w:val="002F0A0E"/>
    <w:rsid w:val="002F0F3F"/>
    <w:rsid w:val="002F1193"/>
    <w:rsid w:val="002F1424"/>
    <w:rsid w:val="002F1694"/>
    <w:rsid w:val="002F169B"/>
    <w:rsid w:val="002F17C8"/>
    <w:rsid w:val="002F1AF6"/>
    <w:rsid w:val="002F1B34"/>
    <w:rsid w:val="002F1BE7"/>
    <w:rsid w:val="002F1D41"/>
    <w:rsid w:val="002F1E80"/>
    <w:rsid w:val="002F1EF1"/>
    <w:rsid w:val="002F2816"/>
    <w:rsid w:val="002F2AAE"/>
    <w:rsid w:val="002F2F7F"/>
    <w:rsid w:val="002F3A3C"/>
    <w:rsid w:val="002F4773"/>
    <w:rsid w:val="002F4EA4"/>
    <w:rsid w:val="002F591E"/>
    <w:rsid w:val="002F6116"/>
    <w:rsid w:val="002F6301"/>
    <w:rsid w:val="002F67DF"/>
    <w:rsid w:val="002F6AA8"/>
    <w:rsid w:val="002F6E87"/>
    <w:rsid w:val="002F754F"/>
    <w:rsid w:val="002F78AB"/>
    <w:rsid w:val="002F7BF2"/>
    <w:rsid w:val="003005FB"/>
    <w:rsid w:val="00300909"/>
    <w:rsid w:val="00301FCB"/>
    <w:rsid w:val="003022E2"/>
    <w:rsid w:val="0030239D"/>
    <w:rsid w:val="003028BA"/>
    <w:rsid w:val="003029DC"/>
    <w:rsid w:val="00302F4C"/>
    <w:rsid w:val="00303339"/>
    <w:rsid w:val="00303596"/>
    <w:rsid w:val="0030420D"/>
    <w:rsid w:val="00304292"/>
    <w:rsid w:val="0030462E"/>
    <w:rsid w:val="003049FC"/>
    <w:rsid w:val="00304CFE"/>
    <w:rsid w:val="00304DB1"/>
    <w:rsid w:val="00304EFD"/>
    <w:rsid w:val="003059E5"/>
    <w:rsid w:val="00305C3A"/>
    <w:rsid w:val="00305D4C"/>
    <w:rsid w:val="003065B5"/>
    <w:rsid w:val="00306BC8"/>
    <w:rsid w:val="003073B4"/>
    <w:rsid w:val="00307BEF"/>
    <w:rsid w:val="00307E38"/>
    <w:rsid w:val="0031010F"/>
    <w:rsid w:val="0031046D"/>
    <w:rsid w:val="00310773"/>
    <w:rsid w:val="003108C3"/>
    <w:rsid w:val="00310C22"/>
    <w:rsid w:val="00311689"/>
    <w:rsid w:val="00311999"/>
    <w:rsid w:val="00311D14"/>
    <w:rsid w:val="003124D9"/>
    <w:rsid w:val="003125CF"/>
    <w:rsid w:val="00312E7C"/>
    <w:rsid w:val="00312EE6"/>
    <w:rsid w:val="0031326E"/>
    <w:rsid w:val="003134E3"/>
    <w:rsid w:val="0031370B"/>
    <w:rsid w:val="0031387E"/>
    <w:rsid w:val="00313C0C"/>
    <w:rsid w:val="00313F06"/>
    <w:rsid w:val="003146DC"/>
    <w:rsid w:val="00314848"/>
    <w:rsid w:val="003149A1"/>
    <w:rsid w:val="00315166"/>
    <w:rsid w:val="00315A71"/>
    <w:rsid w:val="00315AB5"/>
    <w:rsid w:val="00316125"/>
    <w:rsid w:val="003165BB"/>
    <w:rsid w:val="0031716F"/>
    <w:rsid w:val="00317538"/>
    <w:rsid w:val="00317922"/>
    <w:rsid w:val="00317A36"/>
    <w:rsid w:val="00320281"/>
    <w:rsid w:val="003204DC"/>
    <w:rsid w:val="00320717"/>
    <w:rsid w:val="00320B7F"/>
    <w:rsid w:val="00320FD7"/>
    <w:rsid w:val="0032114E"/>
    <w:rsid w:val="0032185B"/>
    <w:rsid w:val="00321B43"/>
    <w:rsid w:val="003221A2"/>
    <w:rsid w:val="0032268F"/>
    <w:rsid w:val="0032274E"/>
    <w:rsid w:val="003232F5"/>
    <w:rsid w:val="00323525"/>
    <w:rsid w:val="003239BA"/>
    <w:rsid w:val="00323BE2"/>
    <w:rsid w:val="0032432B"/>
    <w:rsid w:val="00324917"/>
    <w:rsid w:val="00324B99"/>
    <w:rsid w:val="00324F67"/>
    <w:rsid w:val="003255BC"/>
    <w:rsid w:val="003256EB"/>
    <w:rsid w:val="003266DE"/>
    <w:rsid w:val="00326DD5"/>
    <w:rsid w:val="00327999"/>
    <w:rsid w:val="00327C3C"/>
    <w:rsid w:val="003301C6"/>
    <w:rsid w:val="00330445"/>
    <w:rsid w:val="00330F2C"/>
    <w:rsid w:val="0033112D"/>
    <w:rsid w:val="003313B7"/>
    <w:rsid w:val="00331AF9"/>
    <w:rsid w:val="00331DC5"/>
    <w:rsid w:val="00331FF0"/>
    <w:rsid w:val="003327BE"/>
    <w:rsid w:val="00332B93"/>
    <w:rsid w:val="00332B9F"/>
    <w:rsid w:val="00332DBE"/>
    <w:rsid w:val="00332E9A"/>
    <w:rsid w:val="00333007"/>
    <w:rsid w:val="003330E1"/>
    <w:rsid w:val="00333B1B"/>
    <w:rsid w:val="00333CF1"/>
    <w:rsid w:val="003343A2"/>
    <w:rsid w:val="003346E4"/>
    <w:rsid w:val="003348A6"/>
    <w:rsid w:val="00334F51"/>
    <w:rsid w:val="00334FAF"/>
    <w:rsid w:val="003350FF"/>
    <w:rsid w:val="00335358"/>
    <w:rsid w:val="003354FB"/>
    <w:rsid w:val="00335A25"/>
    <w:rsid w:val="00335A4C"/>
    <w:rsid w:val="003360B9"/>
    <w:rsid w:val="0033699E"/>
    <w:rsid w:val="003372CA"/>
    <w:rsid w:val="0033750E"/>
    <w:rsid w:val="00337CCC"/>
    <w:rsid w:val="00337DCC"/>
    <w:rsid w:val="0034043F"/>
    <w:rsid w:val="003405AC"/>
    <w:rsid w:val="00340FF9"/>
    <w:rsid w:val="0034191C"/>
    <w:rsid w:val="00341E5F"/>
    <w:rsid w:val="00342497"/>
    <w:rsid w:val="003424E4"/>
    <w:rsid w:val="00342CBD"/>
    <w:rsid w:val="00343115"/>
    <w:rsid w:val="003433E7"/>
    <w:rsid w:val="00343B87"/>
    <w:rsid w:val="00343C09"/>
    <w:rsid w:val="00343D1F"/>
    <w:rsid w:val="00343E81"/>
    <w:rsid w:val="003444CB"/>
    <w:rsid w:val="0034464D"/>
    <w:rsid w:val="003447E2"/>
    <w:rsid w:val="00344B02"/>
    <w:rsid w:val="00344CA2"/>
    <w:rsid w:val="00345381"/>
    <w:rsid w:val="003456A9"/>
    <w:rsid w:val="003457EA"/>
    <w:rsid w:val="003459D8"/>
    <w:rsid w:val="00345B7F"/>
    <w:rsid w:val="00345DC7"/>
    <w:rsid w:val="00346030"/>
    <w:rsid w:val="00346B95"/>
    <w:rsid w:val="00346E3B"/>
    <w:rsid w:val="00346EEF"/>
    <w:rsid w:val="00347389"/>
    <w:rsid w:val="003474B9"/>
    <w:rsid w:val="00347912"/>
    <w:rsid w:val="0035062C"/>
    <w:rsid w:val="00350AEC"/>
    <w:rsid w:val="0035117D"/>
    <w:rsid w:val="00351447"/>
    <w:rsid w:val="00351579"/>
    <w:rsid w:val="003517BA"/>
    <w:rsid w:val="003524B2"/>
    <w:rsid w:val="0035274C"/>
    <w:rsid w:val="00352A97"/>
    <w:rsid w:val="003536AE"/>
    <w:rsid w:val="00354C57"/>
    <w:rsid w:val="003553F1"/>
    <w:rsid w:val="00355DF3"/>
    <w:rsid w:val="003561C2"/>
    <w:rsid w:val="00356E24"/>
    <w:rsid w:val="0035788F"/>
    <w:rsid w:val="00357DC0"/>
    <w:rsid w:val="00357EC2"/>
    <w:rsid w:val="00360196"/>
    <w:rsid w:val="003603D1"/>
    <w:rsid w:val="00360744"/>
    <w:rsid w:val="0036075A"/>
    <w:rsid w:val="00360CC9"/>
    <w:rsid w:val="00360D28"/>
    <w:rsid w:val="00360EEF"/>
    <w:rsid w:val="003610A5"/>
    <w:rsid w:val="003610DE"/>
    <w:rsid w:val="00361718"/>
    <w:rsid w:val="00361847"/>
    <w:rsid w:val="00361C26"/>
    <w:rsid w:val="00361DDA"/>
    <w:rsid w:val="00361FA7"/>
    <w:rsid w:val="0036277D"/>
    <w:rsid w:val="003627EC"/>
    <w:rsid w:val="00362BCA"/>
    <w:rsid w:val="00362EF2"/>
    <w:rsid w:val="0036372D"/>
    <w:rsid w:val="00364EE4"/>
    <w:rsid w:val="00365133"/>
    <w:rsid w:val="0036524C"/>
    <w:rsid w:val="003662C2"/>
    <w:rsid w:val="00366434"/>
    <w:rsid w:val="0036701B"/>
    <w:rsid w:val="003671FE"/>
    <w:rsid w:val="00367593"/>
    <w:rsid w:val="00367AC8"/>
    <w:rsid w:val="00370176"/>
    <w:rsid w:val="00370662"/>
    <w:rsid w:val="00370A10"/>
    <w:rsid w:val="00370C5B"/>
    <w:rsid w:val="003710E1"/>
    <w:rsid w:val="0037238E"/>
    <w:rsid w:val="00373001"/>
    <w:rsid w:val="0037332C"/>
    <w:rsid w:val="0037497D"/>
    <w:rsid w:val="00374E31"/>
    <w:rsid w:val="003751A3"/>
    <w:rsid w:val="00376B9D"/>
    <w:rsid w:val="00376F72"/>
    <w:rsid w:val="00377A5A"/>
    <w:rsid w:val="00377F5F"/>
    <w:rsid w:val="00380251"/>
    <w:rsid w:val="00380327"/>
    <w:rsid w:val="003806A6"/>
    <w:rsid w:val="0038244F"/>
    <w:rsid w:val="0038284E"/>
    <w:rsid w:val="00383183"/>
    <w:rsid w:val="003831F4"/>
    <w:rsid w:val="0038366F"/>
    <w:rsid w:val="00383957"/>
    <w:rsid w:val="00383A26"/>
    <w:rsid w:val="00383F45"/>
    <w:rsid w:val="003850A4"/>
    <w:rsid w:val="00385431"/>
    <w:rsid w:val="0038545B"/>
    <w:rsid w:val="00385E12"/>
    <w:rsid w:val="003861B3"/>
    <w:rsid w:val="00386862"/>
    <w:rsid w:val="00386CA9"/>
    <w:rsid w:val="00386EF6"/>
    <w:rsid w:val="003875E2"/>
    <w:rsid w:val="00387FD3"/>
    <w:rsid w:val="00390359"/>
    <w:rsid w:val="003903F8"/>
    <w:rsid w:val="00390437"/>
    <w:rsid w:val="003909BC"/>
    <w:rsid w:val="00390CBD"/>
    <w:rsid w:val="00390F4A"/>
    <w:rsid w:val="003911E1"/>
    <w:rsid w:val="00391621"/>
    <w:rsid w:val="00391B88"/>
    <w:rsid w:val="00391ED1"/>
    <w:rsid w:val="00392206"/>
    <w:rsid w:val="00392F9D"/>
    <w:rsid w:val="00393216"/>
    <w:rsid w:val="003935E5"/>
    <w:rsid w:val="00393B4C"/>
    <w:rsid w:val="00393E06"/>
    <w:rsid w:val="00393FFA"/>
    <w:rsid w:val="0039471A"/>
    <w:rsid w:val="003949A6"/>
    <w:rsid w:val="00394A4F"/>
    <w:rsid w:val="00394B90"/>
    <w:rsid w:val="003957D0"/>
    <w:rsid w:val="003957DC"/>
    <w:rsid w:val="003958A9"/>
    <w:rsid w:val="00395C45"/>
    <w:rsid w:val="00395DEE"/>
    <w:rsid w:val="00395FD9"/>
    <w:rsid w:val="003960B4"/>
    <w:rsid w:val="00396805"/>
    <w:rsid w:val="00396AA7"/>
    <w:rsid w:val="00396CC2"/>
    <w:rsid w:val="003972C2"/>
    <w:rsid w:val="003973D8"/>
    <w:rsid w:val="00397726"/>
    <w:rsid w:val="00397F8C"/>
    <w:rsid w:val="003A1258"/>
    <w:rsid w:val="003A1AE5"/>
    <w:rsid w:val="003A1F6F"/>
    <w:rsid w:val="003A1F84"/>
    <w:rsid w:val="003A212C"/>
    <w:rsid w:val="003A226C"/>
    <w:rsid w:val="003A32D7"/>
    <w:rsid w:val="003A37F3"/>
    <w:rsid w:val="003A3DD1"/>
    <w:rsid w:val="003A40F5"/>
    <w:rsid w:val="003A41ED"/>
    <w:rsid w:val="003A50E9"/>
    <w:rsid w:val="003A5294"/>
    <w:rsid w:val="003A6098"/>
    <w:rsid w:val="003A60E0"/>
    <w:rsid w:val="003A630C"/>
    <w:rsid w:val="003A6939"/>
    <w:rsid w:val="003A71B8"/>
    <w:rsid w:val="003A72A7"/>
    <w:rsid w:val="003A7B21"/>
    <w:rsid w:val="003A7C60"/>
    <w:rsid w:val="003B0A61"/>
    <w:rsid w:val="003B0C83"/>
    <w:rsid w:val="003B11BC"/>
    <w:rsid w:val="003B14D2"/>
    <w:rsid w:val="003B1690"/>
    <w:rsid w:val="003B1713"/>
    <w:rsid w:val="003B1D0C"/>
    <w:rsid w:val="003B1DFB"/>
    <w:rsid w:val="003B2B3F"/>
    <w:rsid w:val="003B3407"/>
    <w:rsid w:val="003B34E6"/>
    <w:rsid w:val="003B392F"/>
    <w:rsid w:val="003B3B1F"/>
    <w:rsid w:val="003B4373"/>
    <w:rsid w:val="003B453A"/>
    <w:rsid w:val="003B49E2"/>
    <w:rsid w:val="003B49F1"/>
    <w:rsid w:val="003B613C"/>
    <w:rsid w:val="003B6553"/>
    <w:rsid w:val="003B68D3"/>
    <w:rsid w:val="003B6A11"/>
    <w:rsid w:val="003B7353"/>
    <w:rsid w:val="003B7987"/>
    <w:rsid w:val="003C0021"/>
    <w:rsid w:val="003C0236"/>
    <w:rsid w:val="003C03C4"/>
    <w:rsid w:val="003C04FF"/>
    <w:rsid w:val="003C09CD"/>
    <w:rsid w:val="003C0C2A"/>
    <w:rsid w:val="003C0D51"/>
    <w:rsid w:val="003C150D"/>
    <w:rsid w:val="003C1E6A"/>
    <w:rsid w:val="003C233E"/>
    <w:rsid w:val="003C23DB"/>
    <w:rsid w:val="003C2543"/>
    <w:rsid w:val="003C2697"/>
    <w:rsid w:val="003C2EFE"/>
    <w:rsid w:val="003C34C7"/>
    <w:rsid w:val="003C37C5"/>
    <w:rsid w:val="003C3840"/>
    <w:rsid w:val="003C3D12"/>
    <w:rsid w:val="003C3D71"/>
    <w:rsid w:val="003C4BC8"/>
    <w:rsid w:val="003C4CBF"/>
    <w:rsid w:val="003C509F"/>
    <w:rsid w:val="003C50AC"/>
    <w:rsid w:val="003C630C"/>
    <w:rsid w:val="003C7290"/>
    <w:rsid w:val="003D025A"/>
    <w:rsid w:val="003D0278"/>
    <w:rsid w:val="003D1003"/>
    <w:rsid w:val="003D1008"/>
    <w:rsid w:val="003D12B3"/>
    <w:rsid w:val="003D146D"/>
    <w:rsid w:val="003D15B3"/>
    <w:rsid w:val="003D2703"/>
    <w:rsid w:val="003D2984"/>
    <w:rsid w:val="003D2F23"/>
    <w:rsid w:val="003D3902"/>
    <w:rsid w:val="003D46CD"/>
    <w:rsid w:val="003D470F"/>
    <w:rsid w:val="003D49AA"/>
    <w:rsid w:val="003D4FE7"/>
    <w:rsid w:val="003D5C4E"/>
    <w:rsid w:val="003D65AF"/>
    <w:rsid w:val="003D6793"/>
    <w:rsid w:val="003D67F7"/>
    <w:rsid w:val="003D6A4A"/>
    <w:rsid w:val="003D6DB5"/>
    <w:rsid w:val="003D6E63"/>
    <w:rsid w:val="003D6F23"/>
    <w:rsid w:val="003D71E9"/>
    <w:rsid w:val="003D7705"/>
    <w:rsid w:val="003E0E46"/>
    <w:rsid w:val="003E1080"/>
    <w:rsid w:val="003E1D3E"/>
    <w:rsid w:val="003E27BF"/>
    <w:rsid w:val="003E30CA"/>
    <w:rsid w:val="003E3143"/>
    <w:rsid w:val="003E314B"/>
    <w:rsid w:val="003E36EB"/>
    <w:rsid w:val="003E3ABD"/>
    <w:rsid w:val="003E4D40"/>
    <w:rsid w:val="003E4DB9"/>
    <w:rsid w:val="003E4DDE"/>
    <w:rsid w:val="003E4E86"/>
    <w:rsid w:val="003E4F45"/>
    <w:rsid w:val="003E50BA"/>
    <w:rsid w:val="003E5E35"/>
    <w:rsid w:val="003E61AD"/>
    <w:rsid w:val="003E6F6C"/>
    <w:rsid w:val="003E7C28"/>
    <w:rsid w:val="003E7DFA"/>
    <w:rsid w:val="003F02AD"/>
    <w:rsid w:val="003F05AC"/>
    <w:rsid w:val="003F14A4"/>
    <w:rsid w:val="003F18FF"/>
    <w:rsid w:val="003F1BD5"/>
    <w:rsid w:val="003F1EA1"/>
    <w:rsid w:val="003F2784"/>
    <w:rsid w:val="003F2D39"/>
    <w:rsid w:val="003F2D72"/>
    <w:rsid w:val="003F31A9"/>
    <w:rsid w:val="003F3A61"/>
    <w:rsid w:val="003F3B8E"/>
    <w:rsid w:val="003F3E28"/>
    <w:rsid w:val="003F4939"/>
    <w:rsid w:val="003F4B8F"/>
    <w:rsid w:val="003F4EC7"/>
    <w:rsid w:val="003F5B4D"/>
    <w:rsid w:val="003F5BD2"/>
    <w:rsid w:val="003F5FED"/>
    <w:rsid w:val="003F61E9"/>
    <w:rsid w:val="003F62EE"/>
    <w:rsid w:val="003F62F7"/>
    <w:rsid w:val="003F6584"/>
    <w:rsid w:val="003F6AAB"/>
    <w:rsid w:val="003F7113"/>
    <w:rsid w:val="003F71A5"/>
    <w:rsid w:val="003F724D"/>
    <w:rsid w:val="00400E3F"/>
    <w:rsid w:val="00400F47"/>
    <w:rsid w:val="00401102"/>
    <w:rsid w:val="00401964"/>
    <w:rsid w:val="00401B0B"/>
    <w:rsid w:val="004024A1"/>
    <w:rsid w:val="004027E0"/>
    <w:rsid w:val="00402C46"/>
    <w:rsid w:val="00402FA7"/>
    <w:rsid w:val="004034AA"/>
    <w:rsid w:val="00403546"/>
    <w:rsid w:val="004037C9"/>
    <w:rsid w:val="004038CB"/>
    <w:rsid w:val="00403C10"/>
    <w:rsid w:val="00403FE1"/>
    <w:rsid w:val="00404458"/>
    <w:rsid w:val="00404859"/>
    <w:rsid w:val="004058A3"/>
    <w:rsid w:val="00405A79"/>
    <w:rsid w:val="00406743"/>
    <w:rsid w:val="0040692E"/>
    <w:rsid w:val="00406A2C"/>
    <w:rsid w:val="00406F04"/>
    <w:rsid w:val="0041006E"/>
    <w:rsid w:val="00410521"/>
    <w:rsid w:val="00410828"/>
    <w:rsid w:val="004109F6"/>
    <w:rsid w:val="00411187"/>
    <w:rsid w:val="00411324"/>
    <w:rsid w:val="00411F6D"/>
    <w:rsid w:val="00412300"/>
    <w:rsid w:val="00412578"/>
    <w:rsid w:val="004126C7"/>
    <w:rsid w:val="004127CF"/>
    <w:rsid w:val="0041315E"/>
    <w:rsid w:val="00413BC4"/>
    <w:rsid w:val="00413C25"/>
    <w:rsid w:val="00413DB7"/>
    <w:rsid w:val="00414874"/>
    <w:rsid w:val="00414A4E"/>
    <w:rsid w:val="00414EAC"/>
    <w:rsid w:val="004157FD"/>
    <w:rsid w:val="00415949"/>
    <w:rsid w:val="00415A58"/>
    <w:rsid w:val="00415A6C"/>
    <w:rsid w:val="00416CD5"/>
    <w:rsid w:val="004170EB"/>
    <w:rsid w:val="0041745E"/>
    <w:rsid w:val="0041754A"/>
    <w:rsid w:val="004175C8"/>
    <w:rsid w:val="004176DA"/>
    <w:rsid w:val="00420019"/>
    <w:rsid w:val="004217AD"/>
    <w:rsid w:val="00421CF7"/>
    <w:rsid w:val="0042229C"/>
    <w:rsid w:val="0042251A"/>
    <w:rsid w:val="004225F5"/>
    <w:rsid w:val="004229DE"/>
    <w:rsid w:val="00423E86"/>
    <w:rsid w:val="0042403D"/>
    <w:rsid w:val="004240B6"/>
    <w:rsid w:val="00424875"/>
    <w:rsid w:val="0042495E"/>
    <w:rsid w:val="00424DB7"/>
    <w:rsid w:val="004251E1"/>
    <w:rsid w:val="004254E0"/>
    <w:rsid w:val="00427910"/>
    <w:rsid w:val="00427DCF"/>
    <w:rsid w:val="00427F7C"/>
    <w:rsid w:val="00430146"/>
    <w:rsid w:val="004301E3"/>
    <w:rsid w:val="0043043D"/>
    <w:rsid w:val="00430C93"/>
    <w:rsid w:val="00430E64"/>
    <w:rsid w:val="00431077"/>
    <w:rsid w:val="0043116F"/>
    <w:rsid w:val="0043172D"/>
    <w:rsid w:val="004326C3"/>
    <w:rsid w:val="00433604"/>
    <w:rsid w:val="00434692"/>
    <w:rsid w:val="0043493D"/>
    <w:rsid w:val="00434AAA"/>
    <w:rsid w:val="00435050"/>
    <w:rsid w:val="00435092"/>
    <w:rsid w:val="0043585E"/>
    <w:rsid w:val="004359A6"/>
    <w:rsid w:val="004359AB"/>
    <w:rsid w:val="004362FC"/>
    <w:rsid w:val="004365FE"/>
    <w:rsid w:val="004369E1"/>
    <w:rsid w:val="00436B9B"/>
    <w:rsid w:val="00437003"/>
    <w:rsid w:val="00437281"/>
    <w:rsid w:val="00437E50"/>
    <w:rsid w:val="00437EE0"/>
    <w:rsid w:val="0044004E"/>
    <w:rsid w:val="00440081"/>
    <w:rsid w:val="00440096"/>
    <w:rsid w:val="004404CF"/>
    <w:rsid w:val="0044168C"/>
    <w:rsid w:val="00441DAF"/>
    <w:rsid w:val="004421FF"/>
    <w:rsid w:val="004423A5"/>
    <w:rsid w:val="0044240A"/>
    <w:rsid w:val="00442B76"/>
    <w:rsid w:val="00443370"/>
    <w:rsid w:val="004438A8"/>
    <w:rsid w:val="00443C90"/>
    <w:rsid w:val="00443DF3"/>
    <w:rsid w:val="0044476E"/>
    <w:rsid w:val="004448C7"/>
    <w:rsid w:val="00444B8C"/>
    <w:rsid w:val="00444CA1"/>
    <w:rsid w:val="00445265"/>
    <w:rsid w:val="00445541"/>
    <w:rsid w:val="00445AD0"/>
    <w:rsid w:val="00445CE3"/>
    <w:rsid w:val="004465B5"/>
    <w:rsid w:val="004469AD"/>
    <w:rsid w:val="00446ABD"/>
    <w:rsid w:val="00447226"/>
    <w:rsid w:val="004474D3"/>
    <w:rsid w:val="004475CF"/>
    <w:rsid w:val="00447F75"/>
    <w:rsid w:val="00450233"/>
    <w:rsid w:val="00450278"/>
    <w:rsid w:val="0045033E"/>
    <w:rsid w:val="00450D7B"/>
    <w:rsid w:val="00450F7F"/>
    <w:rsid w:val="00451000"/>
    <w:rsid w:val="004511FE"/>
    <w:rsid w:val="00451F77"/>
    <w:rsid w:val="00452057"/>
    <w:rsid w:val="0045299E"/>
    <w:rsid w:val="0045320C"/>
    <w:rsid w:val="0045320F"/>
    <w:rsid w:val="00453CC4"/>
    <w:rsid w:val="00453F11"/>
    <w:rsid w:val="004540EB"/>
    <w:rsid w:val="0045410E"/>
    <w:rsid w:val="00454ED9"/>
    <w:rsid w:val="00455132"/>
    <w:rsid w:val="0045519C"/>
    <w:rsid w:val="004557B2"/>
    <w:rsid w:val="0045590C"/>
    <w:rsid w:val="004559B5"/>
    <w:rsid w:val="00455F56"/>
    <w:rsid w:val="0045614C"/>
    <w:rsid w:val="004566B6"/>
    <w:rsid w:val="00456EF1"/>
    <w:rsid w:val="00457193"/>
    <w:rsid w:val="00457266"/>
    <w:rsid w:val="00457893"/>
    <w:rsid w:val="00457B09"/>
    <w:rsid w:val="00460654"/>
    <w:rsid w:val="00460CE5"/>
    <w:rsid w:val="00460FC4"/>
    <w:rsid w:val="00461289"/>
    <w:rsid w:val="004613C9"/>
    <w:rsid w:val="00461416"/>
    <w:rsid w:val="004616D9"/>
    <w:rsid w:val="00461878"/>
    <w:rsid w:val="004619F8"/>
    <w:rsid w:val="00461B21"/>
    <w:rsid w:val="00461BAA"/>
    <w:rsid w:val="00461BD6"/>
    <w:rsid w:val="00462025"/>
    <w:rsid w:val="00462258"/>
    <w:rsid w:val="004622FA"/>
    <w:rsid w:val="00462704"/>
    <w:rsid w:val="00462989"/>
    <w:rsid w:val="00462AA8"/>
    <w:rsid w:val="0046315E"/>
    <w:rsid w:val="004632EC"/>
    <w:rsid w:val="00463812"/>
    <w:rsid w:val="004639C6"/>
    <w:rsid w:val="00463DB1"/>
    <w:rsid w:val="00464E1C"/>
    <w:rsid w:val="00465290"/>
    <w:rsid w:val="00465516"/>
    <w:rsid w:val="00465D9B"/>
    <w:rsid w:val="00466265"/>
    <w:rsid w:val="00466AA3"/>
    <w:rsid w:val="00466C65"/>
    <w:rsid w:val="004670D2"/>
    <w:rsid w:val="00467227"/>
    <w:rsid w:val="00467579"/>
    <w:rsid w:val="00467BC2"/>
    <w:rsid w:val="00470E52"/>
    <w:rsid w:val="00470F36"/>
    <w:rsid w:val="004722B2"/>
    <w:rsid w:val="00472BF3"/>
    <w:rsid w:val="00472CF4"/>
    <w:rsid w:val="00472E94"/>
    <w:rsid w:val="0047305E"/>
    <w:rsid w:val="0047305F"/>
    <w:rsid w:val="00473753"/>
    <w:rsid w:val="004739E2"/>
    <w:rsid w:val="00473DBD"/>
    <w:rsid w:val="00474A13"/>
    <w:rsid w:val="00474FE1"/>
    <w:rsid w:val="00475524"/>
    <w:rsid w:val="00475C4F"/>
    <w:rsid w:val="00475D86"/>
    <w:rsid w:val="0047644B"/>
    <w:rsid w:val="00476BB0"/>
    <w:rsid w:val="00477688"/>
    <w:rsid w:val="00477EF9"/>
    <w:rsid w:val="00480128"/>
    <w:rsid w:val="00480564"/>
    <w:rsid w:val="004806AB"/>
    <w:rsid w:val="00480B08"/>
    <w:rsid w:val="00480EC6"/>
    <w:rsid w:val="00481490"/>
    <w:rsid w:val="0048182A"/>
    <w:rsid w:val="00482219"/>
    <w:rsid w:val="00482321"/>
    <w:rsid w:val="004826FD"/>
    <w:rsid w:val="00482A75"/>
    <w:rsid w:val="00482DAF"/>
    <w:rsid w:val="0048344A"/>
    <w:rsid w:val="00483ADD"/>
    <w:rsid w:val="004848C4"/>
    <w:rsid w:val="00484ACA"/>
    <w:rsid w:val="00485C0E"/>
    <w:rsid w:val="00485FF9"/>
    <w:rsid w:val="0048603B"/>
    <w:rsid w:val="00486521"/>
    <w:rsid w:val="0048682F"/>
    <w:rsid w:val="00486D3E"/>
    <w:rsid w:val="00487464"/>
    <w:rsid w:val="0048794F"/>
    <w:rsid w:val="00487E66"/>
    <w:rsid w:val="00487EAA"/>
    <w:rsid w:val="00487F4B"/>
    <w:rsid w:val="00491107"/>
    <w:rsid w:val="00491189"/>
    <w:rsid w:val="0049141B"/>
    <w:rsid w:val="00491879"/>
    <w:rsid w:val="00491AAD"/>
    <w:rsid w:val="00491FE5"/>
    <w:rsid w:val="00492719"/>
    <w:rsid w:val="00492A8F"/>
    <w:rsid w:val="00493DE2"/>
    <w:rsid w:val="00494DB1"/>
    <w:rsid w:val="004952EC"/>
    <w:rsid w:val="00495841"/>
    <w:rsid w:val="004958E2"/>
    <w:rsid w:val="00495C7F"/>
    <w:rsid w:val="00495FDD"/>
    <w:rsid w:val="00496000"/>
    <w:rsid w:val="00496514"/>
    <w:rsid w:val="0049679E"/>
    <w:rsid w:val="00496C96"/>
    <w:rsid w:val="00496D4A"/>
    <w:rsid w:val="0049732A"/>
    <w:rsid w:val="00497B8B"/>
    <w:rsid w:val="00497DB7"/>
    <w:rsid w:val="004A0269"/>
    <w:rsid w:val="004A0298"/>
    <w:rsid w:val="004A1297"/>
    <w:rsid w:val="004A1458"/>
    <w:rsid w:val="004A171D"/>
    <w:rsid w:val="004A3101"/>
    <w:rsid w:val="004A3315"/>
    <w:rsid w:val="004A390B"/>
    <w:rsid w:val="004A41E7"/>
    <w:rsid w:val="004A4E43"/>
    <w:rsid w:val="004A52A3"/>
    <w:rsid w:val="004A5596"/>
    <w:rsid w:val="004A56B0"/>
    <w:rsid w:val="004A5755"/>
    <w:rsid w:val="004A5761"/>
    <w:rsid w:val="004A5A3B"/>
    <w:rsid w:val="004A60E6"/>
    <w:rsid w:val="004A69F9"/>
    <w:rsid w:val="004A6B0A"/>
    <w:rsid w:val="004A6D86"/>
    <w:rsid w:val="004A6E9F"/>
    <w:rsid w:val="004A7D3B"/>
    <w:rsid w:val="004A7FCD"/>
    <w:rsid w:val="004B07DA"/>
    <w:rsid w:val="004B185F"/>
    <w:rsid w:val="004B1D46"/>
    <w:rsid w:val="004B27DC"/>
    <w:rsid w:val="004B2823"/>
    <w:rsid w:val="004B2C88"/>
    <w:rsid w:val="004B2D78"/>
    <w:rsid w:val="004B3849"/>
    <w:rsid w:val="004B3B46"/>
    <w:rsid w:val="004B4223"/>
    <w:rsid w:val="004B470C"/>
    <w:rsid w:val="004B4938"/>
    <w:rsid w:val="004B4E13"/>
    <w:rsid w:val="004B4F8E"/>
    <w:rsid w:val="004B5EA8"/>
    <w:rsid w:val="004B5F66"/>
    <w:rsid w:val="004B6329"/>
    <w:rsid w:val="004B6388"/>
    <w:rsid w:val="004B65DD"/>
    <w:rsid w:val="004B65F7"/>
    <w:rsid w:val="004B668B"/>
    <w:rsid w:val="004B6783"/>
    <w:rsid w:val="004B6C85"/>
    <w:rsid w:val="004C027B"/>
    <w:rsid w:val="004C02F7"/>
    <w:rsid w:val="004C04C8"/>
    <w:rsid w:val="004C08C4"/>
    <w:rsid w:val="004C097D"/>
    <w:rsid w:val="004C09B1"/>
    <w:rsid w:val="004C11C4"/>
    <w:rsid w:val="004C15FE"/>
    <w:rsid w:val="004C17CD"/>
    <w:rsid w:val="004C1874"/>
    <w:rsid w:val="004C1B9F"/>
    <w:rsid w:val="004C1D84"/>
    <w:rsid w:val="004C2709"/>
    <w:rsid w:val="004C2839"/>
    <w:rsid w:val="004C2D26"/>
    <w:rsid w:val="004C30A6"/>
    <w:rsid w:val="004C321B"/>
    <w:rsid w:val="004C40BE"/>
    <w:rsid w:val="004C5E10"/>
    <w:rsid w:val="004C67F1"/>
    <w:rsid w:val="004C6986"/>
    <w:rsid w:val="004C71D9"/>
    <w:rsid w:val="004C7269"/>
    <w:rsid w:val="004C7655"/>
    <w:rsid w:val="004C7909"/>
    <w:rsid w:val="004D04F9"/>
    <w:rsid w:val="004D0D36"/>
    <w:rsid w:val="004D0DA5"/>
    <w:rsid w:val="004D113C"/>
    <w:rsid w:val="004D15BB"/>
    <w:rsid w:val="004D1738"/>
    <w:rsid w:val="004D1853"/>
    <w:rsid w:val="004D1C4F"/>
    <w:rsid w:val="004D2218"/>
    <w:rsid w:val="004D2715"/>
    <w:rsid w:val="004D2793"/>
    <w:rsid w:val="004D2C2E"/>
    <w:rsid w:val="004D2E4E"/>
    <w:rsid w:val="004D34E9"/>
    <w:rsid w:val="004D359B"/>
    <w:rsid w:val="004D3885"/>
    <w:rsid w:val="004D3CFA"/>
    <w:rsid w:val="004D3DB1"/>
    <w:rsid w:val="004D48C0"/>
    <w:rsid w:val="004D49B0"/>
    <w:rsid w:val="004D4A12"/>
    <w:rsid w:val="004D51FA"/>
    <w:rsid w:val="004D5A25"/>
    <w:rsid w:val="004D6257"/>
    <w:rsid w:val="004D651F"/>
    <w:rsid w:val="004D6B9D"/>
    <w:rsid w:val="004D6DF4"/>
    <w:rsid w:val="004D71B1"/>
    <w:rsid w:val="004D7212"/>
    <w:rsid w:val="004D7DC5"/>
    <w:rsid w:val="004D7F72"/>
    <w:rsid w:val="004E1422"/>
    <w:rsid w:val="004E156D"/>
    <w:rsid w:val="004E1AE9"/>
    <w:rsid w:val="004E1B13"/>
    <w:rsid w:val="004E1B61"/>
    <w:rsid w:val="004E1D0E"/>
    <w:rsid w:val="004E24F2"/>
    <w:rsid w:val="004E2560"/>
    <w:rsid w:val="004E2B29"/>
    <w:rsid w:val="004E34A7"/>
    <w:rsid w:val="004E36FA"/>
    <w:rsid w:val="004E42DA"/>
    <w:rsid w:val="004E480B"/>
    <w:rsid w:val="004E4963"/>
    <w:rsid w:val="004E4AC8"/>
    <w:rsid w:val="004E568D"/>
    <w:rsid w:val="004E56FF"/>
    <w:rsid w:val="004E6B30"/>
    <w:rsid w:val="004E6EEA"/>
    <w:rsid w:val="004E70D7"/>
    <w:rsid w:val="004E70FF"/>
    <w:rsid w:val="004E7147"/>
    <w:rsid w:val="004E7A55"/>
    <w:rsid w:val="004E7E6E"/>
    <w:rsid w:val="004F01C1"/>
    <w:rsid w:val="004F0534"/>
    <w:rsid w:val="004F097B"/>
    <w:rsid w:val="004F0F7E"/>
    <w:rsid w:val="004F1DAA"/>
    <w:rsid w:val="004F1F9E"/>
    <w:rsid w:val="004F23BF"/>
    <w:rsid w:val="004F34D7"/>
    <w:rsid w:val="004F3C67"/>
    <w:rsid w:val="004F4376"/>
    <w:rsid w:val="004F4CAF"/>
    <w:rsid w:val="004F4E61"/>
    <w:rsid w:val="004F53A4"/>
    <w:rsid w:val="004F58B9"/>
    <w:rsid w:val="004F611D"/>
    <w:rsid w:val="004F7A9D"/>
    <w:rsid w:val="004F7AA2"/>
    <w:rsid w:val="005007BA"/>
    <w:rsid w:val="00500A5A"/>
    <w:rsid w:val="00501A2E"/>
    <w:rsid w:val="00501E3F"/>
    <w:rsid w:val="005031FD"/>
    <w:rsid w:val="005032EE"/>
    <w:rsid w:val="0050344F"/>
    <w:rsid w:val="00503856"/>
    <w:rsid w:val="00503897"/>
    <w:rsid w:val="00503D1B"/>
    <w:rsid w:val="00504127"/>
    <w:rsid w:val="00504944"/>
    <w:rsid w:val="00504C9C"/>
    <w:rsid w:val="00504E13"/>
    <w:rsid w:val="00504E3D"/>
    <w:rsid w:val="005050D2"/>
    <w:rsid w:val="00505E1D"/>
    <w:rsid w:val="0050620C"/>
    <w:rsid w:val="00506438"/>
    <w:rsid w:val="00506DE2"/>
    <w:rsid w:val="005071E8"/>
    <w:rsid w:val="005072C6"/>
    <w:rsid w:val="0050733D"/>
    <w:rsid w:val="00510418"/>
    <w:rsid w:val="0051081A"/>
    <w:rsid w:val="00511079"/>
    <w:rsid w:val="00511401"/>
    <w:rsid w:val="0051212A"/>
    <w:rsid w:val="00512171"/>
    <w:rsid w:val="005128BA"/>
    <w:rsid w:val="005128F9"/>
    <w:rsid w:val="00512B56"/>
    <w:rsid w:val="00512DBD"/>
    <w:rsid w:val="00513464"/>
    <w:rsid w:val="005135AC"/>
    <w:rsid w:val="005141F5"/>
    <w:rsid w:val="00514204"/>
    <w:rsid w:val="00514952"/>
    <w:rsid w:val="00514CE5"/>
    <w:rsid w:val="00515107"/>
    <w:rsid w:val="0051567E"/>
    <w:rsid w:val="0051587E"/>
    <w:rsid w:val="00515942"/>
    <w:rsid w:val="00515C92"/>
    <w:rsid w:val="005161BC"/>
    <w:rsid w:val="00517516"/>
    <w:rsid w:val="005176BB"/>
    <w:rsid w:val="0051787B"/>
    <w:rsid w:val="00517DB7"/>
    <w:rsid w:val="00517F48"/>
    <w:rsid w:val="00517FF9"/>
    <w:rsid w:val="00520421"/>
    <w:rsid w:val="005204F9"/>
    <w:rsid w:val="00520511"/>
    <w:rsid w:val="00520B75"/>
    <w:rsid w:val="00520BA7"/>
    <w:rsid w:val="00521740"/>
    <w:rsid w:val="00522087"/>
    <w:rsid w:val="00522EFD"/>
    <w:rsid w:val="0052321A"/>
    <w:rsid w:val="00523304"/>
    <w:rsid w:val="005233A9"/>
    <w:rsid w:val="00523BD0"/>
    <w:rsid w:val="005244A0"/>
    <w:rsid w:val="00524755"/>
    <w:rsid w:val="005247C7"/>
    <w:rsid w:val="00525A77"/>
    <w:rsid w:val="00526023"/>
    <w:rsid w:val="00526B00"/>
    <w:rsid w:val="00526B1B"/>
    <w:rsid w:val="005273FD"/>
    <w:rsid w:val="00530B54"/>
    <w:rsid w:val="00531626"/>
    <w:rsid w:val="00531A27"/>
    <w:rsid w:val="00531A39"/>
    <w:rsid w:val="00531DDA"/>
    <w:rsid w:val="00532021"/>
    <w:rsid w:val="00532072"/>
    <w:rsid w:val="005320C1"/>
    <w:rsid w:val="005321B7"/>
    <w:rsid w:val="005325D3"/>
    <w:rsid w:val="005329DA"/>
    <w:rsid w:val="00532B5F"/>
    <w:rsid w:val="00532CAF"/>
    <w:rsid w:val="00533B27"/>
    <w:rsid w:val="00533BB2"/>
    <w:rsid w:val="005342FA"/>
    <w:rsid w:val="005347A4"/>
    <w:rsid w:val="0053490E"/>
    <w:rsid w:val="00534DC3"/>
    <w:rsid w:val="00535322"/>
    <w:rsid w:val="005362DD"/>
    <w:rsid w:val="00536437"/>
    <w:rsid w:val="0053675A"/>
    <w:rsid w:val="00536B7E"/>
    <w:rsid w:val="005371D3"/>
    <w:rsid w:val="005371E2"/>
    <w:rsid w:val="00537452"/>
    <w:rsid w:val="00537D7F"/>
    <w:rsid w:val="00540940"/>
    <w:rsid w:val="00540A9B"/>
    <w:rsid w:val="00540E9E"/>
    <w:rsid w:val="00540FC4"/>
    <w:rsid w:val="00541110"/>
    <w:rsid w:val="005411BE"/>
    <w:rsid w:val="00541D46"/>
    <w:rsid w:val="0054208E"/>
    <w:rsid w:val="00542699"/>
    <w:rsid w:val="005428D2"/>
    <w:rsid w:val="00542961"/>
    <w:rsid w:val="00542A4A"/>
    <w:rsid w:val="00542B03"/>
    <w:rsid w:val="00542BDB"/>
    <w:rsid w:val="00543095"/>
    <w:rsid w:val="0054346E"/>
    <w:rsid w:val="00543670"/>
    <w:rsid w:val="00543F9D"/>
    <w:rsid w:val="00544043"/>
    <w:rsid w:val="005442F2"/>
    <w:rsid w:val="00544DDF"/>
    <w:rsid w:val="00544F27"/>
    <w:rsid w:val="00545219"/>
    <w:rsid w:val="0054571A"/>
    <w:rsid w:val="00545C4A"/>
    <w:rsid w:val="005467C4"/>
    <w:rsid w:val="0054769A"/>
    <w:rsid w:val="005476CA"/>
    <w:rsid w:val="00547844"/>
    <w:rsid w:val="00547A53"/>
    <w:rsid w:val="00547AAE"/>
    <w:rsid w:val="00547F30"/>
    <w:rsid w:val="005503FC"/>
    <w:rsid w:val="00550730"/>
    <w:rsid w:val="00550970"/>
    <w:rsid w:val="005510F0"/>
    <w:rsid w:val="005511DC"/>
    <w:rsid w:val="0055143E"/>
    <w:rsid w:val="005528B0"/>
    <w:rsid w:val="00552935"/>
    <w:rsid w:val="00552BDC"/>
    <w:rsid w:val="0055345B"/>
    <w:rsid w:val="0055379E"/>
    <w:rsid w:val="00554073"/>
    <w:rsid w:val="0055463B"/>
    <w:rsid w:val="00554696"/>
    <w:rsid w:val="00554AB1"/>
    <w:rsid w:val="00554F9F"/>
    <w:rsid w:val="00555007"/>
    <w:rsid w:val="00555421"/>
    <w:rsid w:val="00556258"/>
    <w:rsid w:val="005564C1"/>
    <w:rsid w:val="00556739"/>
    <w:rsid w:val="0055729A"/>
    <w:rsid w:val="00557884"/>
    <w:rsid w:val="00560117"/>
    <w:rsid w:val="00560DE8"/>
    <w:rsid w:val="0056127B"/>
    <w:rsid w:val="005613D2"/>
    <w:rsid w:val="005614F6"/>
    <w:rsid w:val="0056150C"/>
    <w:rsid w:val="00561BEC"/>
    <w:rsid w:val="00561C0A"/>
    <w:rsid w:val="005623DA"/>
    <w:rsid w:val="00562D77"/>
    <w:rsid w:val="0056359E"/>
    <w:rsid w:val="005635B7"/>
    <w:rsid w:val="00564480"/>
    <w:rsid w:val="00564FD8"/>
    <w:rsid w:val="005650E1"/>
    <w:rsid w:val="00565641"/>
    <w:rsid w:val="00566413"/>
    <w:rsid w:val="00566443"/>
    <w:rsid w:val="00567332"/>
    <w:rsid w:val="00567A90"/>
    <w:rsid w:val="00567BE4"/>
    <w:rsid w:val="005706D3"/>
    <w:rsid w:val="0057116B"/>
    <w:rsid w:val="00571256"/>
    <w:rsid w:val="00571574"/>
    <w:rsid w:val="00571C25"/>
    <w:rsid w:val="00571D36"/>
    <w:rsid w:val="00572424"/>
    <w:rsid w:val="0057259A"/>
    <w:rsid w:val="005725D7"/>
    <w:rsid w:val="005738F3"/>
    <w:rsid w:val="00573F21"/>
    <w:rsid w:val="00574FD5"/>
    <w:rsid w:val="00575617"/>
    <w:rsid w:val="00575BCF"/>
    <w:rsid w:val="00575C2A"/>
    <w:rsid w:val="00575D09"/>
    <w:rsid w:val="00576305"/>
    <w:rsid w:val="005763C4"/>
    <w:rsid w:val="005763D3"/>
    <w:rsid w:val="00576400"/>
    <w:rsid w:val="0057660C"/>
    <w:rsid w:val="005766B6"/>
    <w:rsid w:val="00576AB0"/>
    <w:rsid w:val="00576C79"/>
    <w:rsid w:val="00576F2B"/>
    <w:rsid w:val="00577374"/>
    <w:rsid w:val="00580720"/>
    <w:rsid w:val="00581B6D"/>
    <w:rsid w:val="00581EE6"/>
    <w:rsid w:val="00582323"/>
    <w:rsid w:val="00582363"/>
    <w:rsid w:val="005827B1"/>
    <w:rsid w:val="005827EC"/>
    <w:rsid w:val="00583001"/>
    <w:rsid w:val="0058361C"/>
    <w:rsid w:val="00583867"/>
    <w:rsid w:val="00583F0E"/>
    <w:rsid w:val="005841A2"/>
    <w:rsid w:val="00584DEF"/>
    <w:rsid w:val="005853A0"/>
    <w:rsid w:val="0058554F"/>
    <w:rsid w:val="0058556C"/>
    <w:rsid w:val="005855D4"/>
    <w:rsid w:val="005855DF"/>
    <w:rsid w:val="00585840"/>
    <w:rsid w:val="00586366"/>
    <w:rsid w:val="005865B2"/>
    <w:rsid w:val="00586AA8"/>
    <w:rsid w:val="00586CB7"/>
    <w:rsid w:val="00586D69"/>
    <w:rsid w:val="00586E80"/>
    <w:rsid w:val="00587428"/>
    <w:rsid w:val="00587A11"/>
    <w:rsid w:val="00587AA5"/>
    <w:rsid w:val="00587DFB"/>
    <w:rsid w:val="00590EBE"/>
    <w:rsid w:val="00590EDD"/>
    <w:rsid w:val="005919E5"/>
    <w:rsid w:val="00591E25"/>
    <w:rsid w:val="00591FB6"/>
    <w:rsid w:val="00592DF2"/>
    <w:rsid w:val="005937B9"/>
    <w:rsid w:val="0059411E"/>
    <w:rsid w:val="005945B2"/>
    <w:rsid w:val="00594EDF"/>
    <w:rsid w:val="00595B83"/>
    <w:rsid w:val="00595BDC"/>
    <w:rsid w:val="0059625B"/>
    <w:rsid w:val="00596320"/>
    <w:rsid w:val="00596837"/>
    <w:rsid w:val="005970DB"/>
    <w:rsid w:val="0059779C"/>
    <w:rsid w:val="00597800"/>
    <w:rsid w:val="00597CA2"/>
    <w:rsid w:val="005A04F9"/>
    <w:rsid w:val="005A0997"/>
    <w:rsid w:val="005A09DC"/>
    <w:rsid w:val="005A0B83"/>
    <w:rsid w:val="005A12BE"/>
    <w:rsid w:val="005A1845"/>
    <w:rsid w:val="005A26CB"/>
    <w:rsid w:val="005A27E6"/>
    <w:rsid w:val="005A2A65"/>
    <w:rsid w:val="005A2E3E"/>
    <w:rsid w:val="005A2F2C"/>
    <w:rsid w:val="005A3F3A"/>
    <w:rsid w:val="005A3F95"/>
    <w:rsid w:val="005A4127"/>
    <w:rsid w:val="005A475A"/>
    <w:rsid w:val="005A5466"/>
    <w:rsid w:val="005A62A2"/>
    <w:rsid w:val="005A64B6"/>
    <w:rsid w:val="005A6569"/>
    <w:rsid w:val="005A667C"/>
    <w:rsid w:val="005A6A0A"/>
    <w:rsid w:val="005A71C4"/>
    <w:rsid w:val="005A7495"/>
    <w:rsid w:val="005A76C6"/>
    <w:rsid w:val="005A7923"/>
    <w:rsid w:val="005A7FF6"/>
    <w:rsid w:val="005B00F3"/>
    <w:rsid w:val="005B0345"/>
    <w:rsid w:val="005B0605"/>
    <w:rsid w:val="005B09C3"/>
    <w:rsid w:val="005B0E3F"/>
    <w:rsid w:val="005B1213"/>
    <w:rsid w:val="005B19B1"/>
    <w:rsid w:val="005B1D55"/>
    <w:rsid w:val="005B26CE"/>
    <w:rsid w:val="005B3FF0"/>
    <w:rsid w:val="005B4393"/>
    <w:rsid w:val="005B47E5"/>
    <w:rsid w:val="005B495D"/>
    <w:rsid w:val="005B4CC8"/>
    <w:rsid w:val="005B4E95"/>
    <w:rsid w:val="005B4F64"/>
    <w:rsid w:val="005B5118"/>
    <w:rsid w:val="005B5136"/>
    <w:rsid w:val="005B5812"/>
    <w:rsid w:val="005B585C"/>
    <w:rsid w:val="005B5B12"/>
    <w:rsid w:val="005B5CB4"/>
    <w:rsid w:val="005B61E9"/>
    <w:rsid w:val="005B64A8"/>
    <w:rsid w:val="005B6E93"/>
    <w:rsid w:val="005B70A4"/>
    <w:rsid w:val="005B7B9C"/>
    <w:rsid w:val="005C0AC9"/>
    <w:rsid w:val="005C0E88"/>
    <w:rsid w:val="005C1152"/>
    <w:rsid w:val="005C1356"/>
    <w:rsid w:val="005C1578"/>
    <w:rsid w:val="005C1697"/>
    <w:rsid w:val="005C1A9B"/>
    <w:rsid w:val="005C1C79"/>
    <w:rsid w:val="005C1DA2"/>
    <w:rsid w:val="005C225F"/>
    <w:rsid w:val="005C2364"/>
    <w:rsid w:val="005C26D1"/>
    <w:rsid w:val="005C3646"/>
    <w:rsid w:val="005C3A0E"/>
    <w:rsid w:val="005C3AC5"/>
    <w:rsid w:val="005C3CAB"/>
    <w:rsid w:val="005C4476"/>
    <w:rsid w:val="005C4BCD"/>
    <w:rsid w:val="005C57D1"/>
    <w:rsid w:val="005C5858"/>
    <w:rsid w:val="005C5BCB"/>
    <w:rsid w:val="005C5F03"/>
    <w:rsid w:val="005C6566"/>
    <w:rsid w:val="005C761D"/>
    <w:rsid w:val="005C764D"/>
    <w:rsid w:val="005C78DF"/>
    <w:rsid w:val="005C7D6C"/>
    <w:rsid w:val="005D0258"/>
    <w:rsid w:val="005D1663"/>
    <w:rsid w:val="005D1BCA"/>
    <w:rsid w:val="005D2398"/>
    <w:rsid w:val="005D261A"/>
    <w:rsid w:val="005D362A"/>
    <w:rsid w:val="005D3ED3"/>
    <w:rsid w:val="005D3F7E"/>
    <w:rsid w:val="005D4271"/>
    <w:rsid w:val="005D443B"/>
    <w:rsid w:val="005D4DAE"/>
    <w:rsid w:val="005D570F"/>
    <w:rsid w:val="005D5C9B"/>
    <w:rsid w:val="005D5CC2"/>
    <w:rsid w:val="005D5DEE"/>
    <w:rsid w:val="005D5F61"/>
    <w:rsid w:val="005D62B7"/>
    <w:rsid w:val="005D6B49"/>
    <w:rsid w:val="005D6D85"/>
    <w:rsid w:val="005E092B"/>
    <w:rsid w:val="005E0AF9"/>
    <w:rsid w:val="005E0F72"/>
    <w:rsid w:val="005E10E3"/>
    <w:rsid w:val="005E15EB"/>
    <w:rsid w:val="005E1683"/>
    <w:rsid w:val="005E1A50"/>
    <w:rsid w:val="005E2296"/>
    <w:rsid w:val="005E2420"/>
    <w:rsid w:val="005E2A58"/>
    <w:rsid w:val="005E2E27"/>
    <w:rsid w:val="005E3102"/>
    <w:rsid w:val="005E34C3"/>
    <w:rsid w:val="005E35A5"/>
    <w:rsid w:val="005E41D2"/>
    <w:rsid w:val="005E5210"/>
    <w:rsid w:val="005E52D4"/>
    <w:rsid w:val="005E542B"/>
    <w:rsid w:val="005E5656"/>
    <w:rsid w:val="005E6863"/>
    <w:rsid w:val="005E6A86"/>
    <w:rsid w:val="005E6E6D"/>
    <w:rsid w:val="005E72C0"/>
    <w:rsid w:val="005E7828"/>
    <w:rsid w:val="005E7E0A"/>
    <w:rsid w:val="005F059B"/>
    <w:rsid w:val="005F05C4"/>
    <w:rsid w:val="005F086C"/>
    <w:rsid w:val="005F08AD"/>
    <w:rsid w:val="005F0AD7"/>
    <w:rsid w:val="005F0D5D"/>
    <w:rsid w:val="005F0FD5"/>
    <w:rsid w:val="005F1072"/>
    <w:rsid w:val="005F16E2"/>
    <w:rsid w:val="005F1EBE"/>
    <w:rsid w:val="005F202C"/>
    <w:rsid w:val="005F208C"/>
    <w:rsid w:val="005F28C6"/>
    <w:rsid w:val="005F28D8"/>
    <w:rsid w:val="005F2C80"/>
    <w:rsid w:val="005F2DC8"/>
    <w:rsid w:val="005F3232"/>
    <w:rsid w:val="005F32C6"/>
    <w:rsid w:val="005F337A"/>
    <w:rsid w:val="005F34EF"/>
    <w:rsid w:val="005F36C3"/>
    <w:rsid w:val="005F4446"/>
    <w:rsid w:val="005F4A71"/>
    <w:rsid w:val="005F4AF3"/>
    <w:rsid w:val="005F5CB3"/>
    <w:rsid w:val="005F5FD1"/>
    <w:rsid w:val="005F6175"/>
    <w:rsid w:val="005F638A"/>
    <w:rsid w:val="005F6878"/>
    <w:rsid w:val="005F6897"/>
    <w:rsid w:val="005F6A69"/>
    <w:rsid w:val="005F750B"/>
    <w:rsid w:val="005F7E6B"/>
    <w:rsid w:val="00601C07"/>
    <w:rsid w:val="00601F74"/>
    <w:rsid w:val="006023CD"/>
    <w:rsid w:val="00602B1A"/>
    <w:rsid w:val="00602CBC"/>
    <w:rsid w:val="0060375F"/>
    <w:rsid w:val="00603B19"/>
    <w:rsid w:val="00604DAD"/>
    <w:rsid w:val="00605163"/>
    <w:rsid w:val="00605357"/>
    <w:rsid w:val="00605395"/>
    <w:rsid w:val="006053C9"/>
    <w:rsid w:val="0060626A"/>
    <w:rsid w:val="006068BE"/>
    <w:rsid w:val="00606A8B"/>
    <w:rsid w:val="00607107"/>
    <w:rsid w:val="00607635"/>
    <w:rsid w:val="00607796"/>
    <w:rsid w:val="00610EC3"/>
    <w:rsid w:val="0061171D"/>
    <w:rsid w:val="00611AF8"/>
    <w:rsid w:val="006121AC"/>
    <w:rsid w:val="006125A9"/>
    <w:rsid w:val="00612D59"/>
    <w:rsid w:val="00612D90"/>
    <w:rsid w:val="00613B87"/>
    <w:rsid w:val="0061414D"/>
    <w:rsid w:val="006148BD"/>
    <w:rsid w:val="00614C92"/>
    <w:rsid w:val="00615166"/>
    <w:rsid w:val="0061555C"/>
    <w:rsid w:val="006155B0"/>
    <w:rsid w:val="00615CC5"/>
    <w:rsid w:val="00616076"/>
    <w:rsid w:val="0061658C"/>
    <w:rsid w:val="00616D97"/>
    <w:rsid w:val="0062003B"/>
    <w:rsid w:val="0062085F"/>
    <w:rsid w:val="00620D4D"/>
    <w:rsid w:val="00620FA6"/>
    <w:rsid w:val="00621057"/>
    <w:rsid w:val="00621990"/>
    <w:rsid w:val="00621AE6"/>
    <w:rsid w:val="0062221E"/>
    <w:rsid w:val="00622461"/>
    <w:rsid w:val="00622523"/>
    <w:rsid w:val="00622BD0"/>
    <w:rsid w:val="00623B0F"/>
    <w:rsid w:val="00623E0A"/>
    <w:rsid w:val="00623F58"/>
    <w:rsid w:val="006249BC"/>
    <w:rsid w:val="00624F09"/>
    <w:rsid w:val="00625464"/>
    <w:rsid w:val="0062595B"/>
    <w:rsid w:val="00626322"/>
    <w:rsid w:val="00626389"/>
    <w:rsid w:val="006264CF"/>
    <w:rsid w:val="00626D9A"/>
    <w:rsid w:val="00627316"/>
    <w:rsid w:val="00627636"/>
    <w:rsid w:val="00627BC7"/>
    <w:rsid w:val="00630081"/>
    <w:rsid w:val="00630A73"/>
    <w:rsid w:val="00630E11"/>
    <w:rsid w:val="00630F55"/>
    <w:rsid w:val="006319DA"/>
    <w:rsid w:val="006322F6"/>
    <w:rsid w:val="006323F0"/>
    <w:rsid w:val="00632700"/>
    <w:rsid w:val="0063302F"/>
    <w:rsid w:val="006336FB"/>
    <w:rsid w:val="006341B0"/>
    <w:rsid w:val="0063460B"/>
    <w:rsid w:val="006346AF"/>
    <w:rsid w:val="00636196"/>
    <w:rsid w:val="006364B6"/>
    <w:rsid w:val="006369EB"/>
    <w:rsid w:val="00636ECB"/>
    <w:rsid w:val="0063720B"/>
    <w:rsid w:val="00637A34"/>
    <w:rsid w:val="00637C4F"/>
    <w:rsid w:val="00640252"/>
    <w:rsid w:val="00640688"/>
    <w:rsid w:val="00640766"/>
    <w:rsid w:val="006408EB"/>
    <w:rsid w:val="006411CA"/>
    <w:rsid w:val="0064123A"/>
    <w:rsid w:val="00642010"/>
    <w:rsid w:val="00642884"/>
    <w:rsid w:val="00642A72"/>
    <w:rsid w:val="00643304"/>
    <w:rsid w:val="006441CE"/>
    <w:rsid w:val="006447F4"/>
    <w:rsid w:val="00644860"/>
    <w:rsid w:val="006448C9"/>
    <w:rsid w:val="00644CA9"/>
    <w:rsid w:val="00644D1B"/>
    <w:rsid w:val="0064555F"/>
    <w:rsid w:val="0064563E"/>
    <w:rsid w:val="00645A37"/>
    <w:rsid w:val="006463F2"/>
    <w:rsid w:val="00647CCC"/>
    <w:rsid w:val="00650491"/>
    <w:rsid w:val="00650539"/>
    <w:rsid w:val="00650B07"/>
    <w:rsid w:val="00650D61"/>
    <w:rsid w:val="00650F07"/>
    <w:rsid w:val="00650F1E"/>
    <w:rsid w:val="006514E7"/>
    <w:rsid w:val="00652C05"/>
    <w:rsid w:val="00652E13"/>
    <w:rsid w:val="00653226"/>
    <w:rsid w:val="00653330"/>
    <w:rsid w:val="00653473"/>
    <w:rsid w:val="006534A6"/>
    <w:rsid w:val="00653D98"/>
    <w:rsid w:val="006546AB"/>
    <w:rsid w:val="00654FBB"/>
    <w:rsid w:val="00655724"/>
    <w:rsid w:val="006557B8"/>
    <w:rsid w:val="00655BED"/>
    <w:rsid w:val="006565CB"/>
    <w:rsid w:val="00656BDB"/>
    <w:rsid w:val="006574B1"/>
    <w:rsid w:val="00657591"/>
    <w:rsid w:val="00657876"/>
    <w:rsid w:val="0065795E"/>
    <w:rsid w:val="00660812"/>
    <w:rsid w:val="00660997"/>
    <w:rsid w:val="00660C4D"/>
    <w:rsid w:val="0066156C"/>
    <w:rsid w:val="00661656"/>
    <w:rsid w:val="00661C43"/>
    <w:rsid w:val="00661D49"/>
    <w:rsid w:val="0066239A"/>
    <w:rsid w:val="006626FB"/>
    <w:rsid w:val="00662781"/>
    <w:rsid w:val="006630FC"/>
    <w:rsid w:val="0066340B"/>
    <w:rsid w:val="00663CC6"/>
    <w:rsid w:val="00663EB5"/>
    <w:rsid w:val="006640A2"/>
    <w:rsid w:val="006641C4"/>
    <w:rsid w:val="006641E6"/>
    <w:rsid w:val="006646D7"/>
    <w:rsid w:val="006648F9"/>
    <w:rsid w:val="006649AC"/>
    <w:rsid w:val="00664A9E"/>
    <w:rsid w:val="006655CC"/>
    <w:rsid w:val="00665666"/>
    <w:rsid w:val="0066585B"/>
    <w:rsid w:val="00665F6E"/>
    <w:rsid w:val="006662D5"/>
    <w:rsid w:val="0066638D"/>
    <w:rsid w:val="00666455"/>
    <w:rsid w:val="00666505"/>
    <w:rsid w:val="0066691E"/>
    <w:rsid w:val="00666D5C"/>
    <w:rsid w:val="00666D5D"/>
    <w:rsid w:val="006675D2"/>
    <w:rsid w:val="006677BF"/>
    <w:rsid w:val="00667ED9"/>
    <w:rsid w:val="0067032A"/>
    <w:rsid w:val="00670A29"/>
    <w:rsid w:val="00670A4D"/>
    <w:rsid w:val="006713EC"/>
    <w:rsid w:val="00671DC2"/>
    <w:rsid w:val="006720D5"/>
    <w:rsid w:val="006723BE"/>
    <w:rsid w:val="00672614"/>
    <w:rsid w:val="00672DD1"/>
    <w:rsid w:val="006731D5"/>
    <w:rsid w:val="0067376C"/>
    <w:rsid w:val="00673E70"/>
    <w:rsid w:val="00673F55"/>
    <w:rsid w:val="0067402C"/>
    <w:rsid w:val="006749EE"/>
    <w:rsid w:val="00674C7D"/>
    <w:rsid w:val="00674E15"/>
    <w:rsid w:val="006752AD"/>
    <w:rsid w:val="0067605B"/>
    <w:rsid w:val="00676C23"/>
    <w:rsid w:val="00676D49"/>
    <w:rsid w:val="0067715C"/>
    <w:rsid w:val="00677E5E"/>
    <w:rsid w:val="006803C1"/>
    <w:rsid w:val="00680A7B"/>
    <w:rsid w:val="006827AE"/>
    <w:rsid w:val="006827D6"/>
    <w:rsid w:val="00683584"/>
    <w:rsid w:val="006836E2"/>
    <w:rsid w:val="00683C68"/>
    <w:rsid w:val="00683FD3"/>
    <w:rsid w:val="006842E3"/>
    <w:rsid w:val="0068441B"/>
    <w:rsid w:val="00684599"/>
    <w:rsid w:val="00684703"/>
    <w:rsid w:val="00684B59"/>
    <w:rsid w:val="00685099"/>
    <w:rsid w:val="00685210"/>
    <w:rsid w:val="006854A7"/>
    <w:rsid w:val="006856FE"/>
    <w:rsid w:val="00685853"/>
    <w:rsid w:val="0068723B"/>
    <w:rsid w:val="0068733F"/>
    <w:rsid w:val="00687B07"/>
    <w:rsid w:val="006910B1"/>
    <w:rsid w:val="006914E6"/>
    <w:rsid w:val="006914FE"/>
    <w:rsid w:val="00691826"/>
    <w:rsid w:val="0069223E"/>
    <w:rsid w:val="006924F6"/>
    <w:rsid w:val="006929B8"/>
    <w:rsid w:val="00692A35"/>
    <w:rsid w:val="00692A64"/>
    <w:rsid w:val="00692B0F"/>
    <w:rsid w:val="00692CE0"/>
    <w:rsid w:val="00693665"/>
    <w:rsid w:val="00693898"/>
    <w:rsid w:val="00693EFB"/>
    <w:rsid w:val="00693F67"/>
    <w:rsid w:val="006945C6"/>
    <w:rsid w:val="006949A4"/>
    <w:rsid w:val="00694C06"/>
    <w:rsid w:val="00694E5C"/>
    <w:rsid w:val="00694E85"/>
    <w:rsid w:val="006950F9"/>
    <w:rsid w:val="00695105"/>
    <w:rsid w:val="006951CF"/>
    <w:rsid w:val="00695A53"/>
    <w:rsid w:val="00695E2C"/>
    <w:rsid w:val="00696680"/>
    <w:rsid w:val="00696909"/>
    <w:rsid w:val="006973D4"/>
    <w:rsid w:val="006976CA"/>
    <w:rsid w:val="006A08E0"/>
    <w:rsid w:val="006A0F8B"/>
    <w:rsid w:val="006A0FE2"/>
    <w:rsid w:val="006A106B"/>
    <w:rsid w:val="006A19D0"/>
    <w:rsid w:val="006A2128"/>
    <w:rsid w:val="006A22E4"/>
    <w:rsid w:val="006A2CF0"/>
    <w:rsid w:val="006A31DF"/>
    <w:rsid w:val="006A36E2"/>
    <w:rsid w:val="006A4516"/>
    <w:rsid w:val="006A466A"/>
    <w:rsid w:val="006A46BC"/>
    <w:rsid w:val="006A46EC"/>
    <w:rsid w:val="006A4CE6"/>
    <w:rsid w:val="006A4D6A"/>
    <w:rsid w:val="006A51A4"/>
    <w:rsid w:val="006A51AD"/>
    <w:rsid w:val="006A55FC"/>
    <w:rsid w:val="006A561C"/>
    <w:rsid w:val="006A5C7A"/>
    <w:rsid w:val="006A5EF1"/>
    <w:rsid w:val="006A6074"/>
    <w:rsid w:val="006A687E"/>
    <w:rsid w:val="006A6B6B"/>
    <w:rsid w:val="006A6E00"/>
    <w:rsid w:val="006A736C"/>
    <w:rsid w:val="006A790D"/>
    <w:rsid w:val="006A7AD5"/>
    <w:rsid w:val="006A7E32"/>
    <w:rsid w:val="006B007D"/>
    <w:rsid w:val="006B052E"/>
    <w:rsid w:val="006B0873"/>
    <w:rsid w:val="006B158C"/>
    <w:rsid w:val="006B159A"/>
    <w:rsid w:val="006B1A57"/>
    <w:rsid w:val="006B1F04"/>
    <w:rsid w:val="006B1FAD"/>
    <w:rsid w:val="006B262B"/>
    <w:rsid w:val="006B2BD9"/>
    <w:rsid w:val="006B3958"/>
    <w:rsid w:val="006B3A2C"/>
    <w:rsid w:val="006B3AF4"/>
    <w:rsid w:val="006B3D7A"/>
    <w:rsid w:val="006B3E83"/>
    <w:rsid w:val="006B3F0A"/>
    <w:rsid w:val="006B3F74"/>
    <w:rsid w:val="006B41B7"/>
    <w:rsid w:val="006B5387"/>
    <w:rsid w:val="006B56A5"/>
    <w:rsid w:val="006B5790"/>
    <w:rsid w:val="006B71A8"/>
    <w:rsid w:val="006B7333"/>
    <w:rsid w:val="006B77D6"/>
    <w:rsid w:val="006B7B35"/>
    <w:rsid w:val="006B7C36"/>
    <w:rsid w:val="006C0250"/>
    <w:rsid w:val="006C03BF"/>
    <w:rsid w:val="006C10D3"/>
    <w:rsid w:val="006C16F0"/>
    <w:rsid w:val="006C203E"/>
    <w:rsid w:val="006C224D"/>
    <w:rsid w:val="006C2588"/>
    <w:rsid w:val="006C25BF"/>
    <w:rsid w:val="006C2F31"/>
    <w:rsid w:val="006C2F37"/>
    <w:rsid w:val="006C3358"/>
    <w:rsid w:val="006C396C"/>
    <w:rsid w:val="006C3F71"/>
    <w:rsid w:val="006C404F"/>
    <w:rsid w:val="006C4333"/>
    <w:rsid w:val="006C446F"/>
    <w:rsid w:val="006C4B82"/>
    <w:rsid w:val="006C4BC3"/>
    <w:rsid w:val="006C5234"/>
    <w:rsid w:val="006C5708"/>
    <w:rsid w:val="006C5C53"/>
    <w:rsid w:val="006C6018"/>
    <w:rsid w:val="006C66A5"/>
    <w:rsid w:val="006C69C7"/>
    <w:rsid w:val="006C6B45"/>
    <w:rsid w:val="006C7967"/>
    <w:rsid w:val="006D0240"/>
    <w:rsid w:val="006D043B"/>
    <w:rsid w:val="006D0443"/>
    <w:rsid w:val="006D0697"/>
    <w:rsid w:val="006D06DB"/>
    <w:rsid w:val="006D07CA"/>
    <w:rsid w:val="006D0DC1"/>
    <w:rsid w:val="006D0F17"/>
    <w:rsid w:val="006D1263"/>
    <w:rsid w:val="006D1420"/>
    <w:rsid w:val="006D144F"/>
    <w:rsid w:val="006D1D88"/>
    <w:rsid w:val="006D1F42"/>
    <w:rsid w:val="006D201A"/>
    <w:rsid w:val="006D2179"/>
    <w:rsid w:val="006D2666"/>
    <w:rsid w:val="006D3056"/>
    <w:rsid w:val="006D39EF"/>
    <w:rsid w:val="006D3EE5"/>
    <w:rsid w:val="006D4492"/>
    <w:rsid w:val="006D48A5"/>
    <w:rsid w:val="006D4C6A"/>
    <w:rsid w:val="006D5062"/>
    <w:rsid w:val="006D51A7"/>
    <w:rsid w:val="006D5232"/>
    <w:rsid w:val="006D56E2"/>
    <w:rsid w:val="006D615F"/>
    <w:rsid w:val="006D6D26"/>
    <w:rsid w:val="006D7362"/>
    <w:rsid w:val="006D7761"/>
    <w:rsid w:val="006D785A"/>
    <w:rsid w:val="006D7FF4"/>
    <w:rsid w:val="006E0E50"/>
    <w:rsid w:val="006E1157"/>
    <w:rsid w:val="006E19DC"/>
    <w:rsid w:val="006E1C27"/>
    <w:rsid w:val="006E1EB8"/>
    <w:rsid w:val="006E1F00"/>
    <w:rsid w:val="006E2025"/>
    <w:rsid w:val="006E2317"/>
    <w:rsid w:val="006E282B"/>
    <w:rsid w:val="006E29DE"/>
    <w:rsid w:val="006E2C85"/>
    <w:rsid w:val="006E2DA6"/>
    <w:rsid w:val="006E5065"/>
    <w:rsid w:val="006E583C"/>
    <w:rsid w:val="006E5F2B"/>
    <w:rsid w:val="006E6612"/>
    <w:rsid w:val="006E6753"/>
    <w:rsid w:val="006E6D3F"/>
    <w:rsid w:val="006F02D6"/>
    <w:rsid w:val="006F08F2"/>
    <w:rsid w:val="006F1AF1"/>
    <w:rsid w:val="006F2256"/>
    <w:rsid w:val="006F23A5"/>
    <w:rsid w:val="006F24E4"/>
    <w:rsid w:val="006F2A64"/>
    <w:rsid w:val="006F34CC"/>
    <w:rsid w:val="006F382A"/>
    <w:rsid w:val="006F3E66"/>
    <w:rsid w:val="006F4041"/>
    <w:rsid w:val="006F415F"/>
    <w:rsid w:val="006F4E7F"/>
    <w:rsid w:val="006F525F"/>
    <w:rsid w:val="006F53DA"/>
    <w:rsid w:val="006F5A9D"/>
    <w:rsid w:val="006F669D"/>
    <w:rsid w:val="006F6BFE"/>
    <w:rsid w:val="006F76A3"/>
    <w:rsid w:val="006F76B2"/>
    <w:rsid w:val="006F7CB5"/>
    <w:rsid w:val="006F7CF1"/>
    <w:rsid w:val="0070117C"/>
    <w:rsid w:val="007015A9"/>
    <w:rsid w:val="00701612"/>
    <w:rsid w:val="0070179A"/>
    <w:rsid w:val="00701CBF"/>
    <w:rsid w:val="00701F8A"/>
    <w:rsid w:val="00702C6F"/>
    <w:rsid w:val="00702E9C"/>
    <w:rsid w:val="00703181"/>
    <w:rsid w:val="00703EBC"/>
    <w:rsid w:val="00704471"/>
    <w:rsid w:val="0070456B"/>
    <w:rsid w:val="0070489D"/>
    <w:rsid w:val="007049D0"/>
    <w:rsid w:val="00704C5A"/>
    <w:rsid w:val="00704EE3"/>
    <w:rsid w:val="00705ADC"/>
    <w:rsid w:val="00705D48"/>
    <w:rsid w:val="00705F40"/>
    <w:rsid w:val="00706AFE"/>
    <w:rsid w:val="00707D9C"/>
    <w:rsid w:val="00710251"/>
    <w:rsid w:val="00710A04"/>
    <w:rsid w:val="00710A24"/>
    <w:rsid w:val="00711458"/>
    <w:rsid w:val="00711606"/>
    <w:rsid w:val="00711B2C"/>
    <w:rsid w:val="00711C75"/>
    <w:rsid w:val="00712096"/>
    <w:rsid w:val="00712117"/>
    <w:rsid w:val="00712678"/>
    <w:rsid w:val="00712E8A"/>
    <w:rsid w:val="0071318A"/>
    <w:rsid w:val="00713753"/>
    <w:rsid w:val="00713BBD"/>
    <w:rsid w:val="00713D48"/>
    <w:rsid w:val="00713E27"/>
    <w:rsid w:val="00714102"/>
    <w:rsid w:val="0071479E"/>
    <w:rsid w:val="007148C0"/>
    <w:rsid w:val="00714B36"/>
    <w:rsid w:val="00714CEA"/>
    <w:rsid w:val="00714CF1"/>
    <w:rsid w:val="00715739"/>
    <w:rsid w:val="00715A33"/>
    <w:rsid w:val="007162A4"/>
    <w:rsid w:val="007162DB"/>
    <w:rsid w:val="00716428"/>
    <w:rsid w:val="00716515"/>
    <w:rsid w:val="00716FFD"/>
    <w:rsid w:val="007204A1"/>
    <w:rsid w:val="00720719"/>
    <w:rsid w:val="00721055"/>
    <w:rsid w:val="007210D3"/>
    <w:rsid w:val="0072144E"/>
    <w:rsid w:val="00721ED6"/>
    <w:rsid w:val="007220DC"/>
    <w:rsid w:val="00722238"/>
    <w:rsid w:val="00722370"/>
    <w:rsid w:val="00722614"/>
    <w:rsid w:val="00722A0E"/>
    <w:rsid w:val="007231DD"/>
    <w:rsid w:val="007232F8"/>
    <w:rsid w:val="007238DD"/>
    <w:rsid w:val="0072437C"/>
    <w:rsid w:val="00724961"/>
    <w:rsid w:val="00724B85"/>
    <w:rsid w:val="00724F42"/>
    <w:rsid w:val="00725BA5"/>
    <w:rsid w:val="00725EFE"/>
    <w:rsid w:val="0072626A"/>
    <w:rsid w:val="007266AA"/>
    <w:rsid w:val="00726881"/>
    <w:rsid w:val="00726953"/>
    <w:rsid w:val="00726970"/>
    <w:rsid w:val="00726E02"/>
    <w:rsid w:val="00726E90"/>
    <w:rsid w:val="00726EBD"/>
    <w:rsid w:val="007271CF"/>
    <w:rsid w:val="007274BC"/>
    <w:rsid w:val="007277DA"/>
    <w:rsid w:val="00727E42"/>
    <w:rsid w:val="00730717"/>
    <w:rsid w:val="007316B6"/>
    <w:rsid w:val="00731A84"/>
    <w:rsid w:val="00731CDC"/>
    <w:rsid w:val="00731D67"/>
    <w:rsid w:val="007324EB"/>
    <w:rsid w:val="00732509"/>
    <w:rsid w:val="00732FF4"/>
    <w:rsid w:val="00733663"/>
    <w:rsid w:val="00733A57"/>
    <w:rsid w:val="00734859"/>
    <w:rsid w:val="007351DF"/>
    <w:rsid w:val="00735443"/>
    <w:rsid w:val="0073648F"/>
    <w:rsid w:val="00737229"/>
    <w:rsid w:val="0073759F"/>
    <w:rsid w:val="007409EF"/>
    <w:rsid w:val="00740BD5"/>
    <w:rsid w:val="00741196"/>
    <w:rsid w:val="007412BD"/>
    <w:rsid w:val="00741EFE"/>
    <w:rsid w:val="00743329"/>
    <w:rsid w:val="007435DE"/>
    <w:rsid w:val="00743A33"/>
    <w:rsid w:val="0074400C"/>
    <w:rsid w:val="00744A6A"/>
    <w:rsid w:val="00744C33"/>
    <w:rsid w:val="00744D01"/>
    <w:rsid w:val="00745233"/>
    <w:rsid w:val="007456E3"/>
    <w:rsid w:val="00745839"/>
    <w:rsid w:val="00745E57"/>
    <w:rsid w:val="00746234"/>
    <w:rsid w:val="007462AB"/>
    <w:rsid w:val="007477C3"/>
    <w:rsid w:val="007502AA"/>
    <w:rsid w:val="00750641"/>
    <w:rsid w:val="00750EA6"/>
    <w:rsid w:val="00751D79"/>
    <w:rsid w:val="00751F65"/>
    <w:rsid w:val="0075215C"/>
    <w:rsid w:val="007529DE"/>
    <w:rsid w:val="00752D00"/>
    <w:rsid w:val="00752EA8"/>
    <w:rsid w:val="0075366A"/>
    <w:rsid w:val="00753B0B"/>
    <w:rsid w:val="00753DB6"/>
    <w:rsid w:val="00754AD3"/>
    <w:rsid w:val="00754CF4"/>
    <w:rsid w:val="00756233"/>
    <w:rsid w:val="007566B5"/>
    <w:rsid w:val="00756DA7"/>
    <w:rsid w:val="00756EA1"/>
    <w:rsid w:val="00757086"/>
    <w:rsid w:val="007570A3"/>
    <w:rsid w:val="007572E0"/>
    <w:rsid w:val="00757E22"/>
    <w:rsid w:val="00760D5F"/>
    <w:rsid w:val="00760E30"/>
    <w:rsid w:val="00760F46"/>
    <w:rsid w:val="00761012"/>
    <w:rsid w:val="007611C6"/>
    <w:rsid w:val="00762757"/>
    <w:rsid w:val="00763204"/>
    <w:rsid w:val="0076353E"/>
    <w:rsid w:val="00763A2C"/>
    <w:rsid w:val="00763D09"/>
    <w:rsid w:val="00764444"/>
    <w:rsid w:val="007646C6"/>
    <w:rsid w:val="00765244"/>
    <w:rsid w:val="0076565E"/>
    <w:rsid w:val="00765699"/>
    <w:rsid w:val="0076649D"/>
    <w:rsid w:val="00766A4C"/>
    <w:rsid w:val="00766A7D"/>
    <w:rsid w:val="00767985"/>
    <w:rsid w:val="007679FB"/>
    <w:rsid w:val="0077053F"/>
    <w:rsid w:val="00770C2D"/>
    <w:rsid w:val="0077101F"/>
    <w:rsid w:val="00771815"/>
    <w:rsid w:val="00771E77"/>
    <w:rsid w:val="00772A6A"/>
    <w:rsid w:val="00772B15"/>
    <w:rsid w:val="00772FA8"/>
    <w:rsid w:val="007733AB"/>
    <w:rsid w:val="00773639"/>
    <w:rsid w:val="00773F6B"/>
    <w:rsid w:val="00773FB5"/>
    <w:rsid w:val="00774463"/>
    <w:rsid w:val="0077450B"/>
    <w:rsid w:val="00774994"/>
    <w:rsid w:val="00775446"/>
    <w:rsid w:val="007756AB"/>
    <w:rsid w:val="007756D3"/>
    <w:rsid w:val="007759E1"/>
    <w:rsid w:val="00775CD2"/>
    <w:rsid w:val="00775D22"/>
    <w:rsid w:val="007761F8"/>
    <w:rsid w:val="0077626C"/>
    <w:rsid w:val="00776CCB"/>
    <w:rsid w:val="00776FD0"/>
    <w:rsid w:val="007778F2"/>
    <w:rsid w:val="00777A49"/>
    <w:rsid w:val="00777FCD"/>
    <w:rsid w:val="00780360"/>
    <w:rsid w:val="00780587"/>
    <w:rsid w:val="0078123B"/>
    <w:rsid w:val="0078135B"/>
    <w:rsid w:val="0078147F"/>
    <w:rsid w:val="00781678"/>
    <w:rsid w:val="00781F64"/>
    <w:rsid w:val="00781F8E"/>
    <w:rsid w:val="00782887"/>
    <w:rsid w:val="00783AE8"/>
    <w:rsid w:val="00783E58"/>
    <w:rsid w:val="00784748"/>
    <w:rsid w:val="00784AB2"/>
    <w:rsid w:val="0078528F"/>
    <w:rsid w:val="00785A23"/>
    <w:rsid w:val="007864A4"/>
    <w:rsid w:val="00786FF5"/>
    <w:rsid w:val="0078750F"/>
    <w:rsid w:val="00787901"/>
    <w:rsid w:val="00787A7F"/>
    <w:rsid w:val="00787FB5"/>
    <w:rsid w:val="0079002F"/>
    <w:rsid w:val="00791063"/>
    <w:rsid w:val="00791D94"/>
    <w:rsid w:val="007924C6"/>
    <w:rsid w:val="00792D42"/>
    <w:rsid w:val="007932C4"/>
    <w:rsid w:val="007936C6"/>
    <w:rsid w:val="00793706"/>
    <w:rsid w:val="00793ED1"/>
    <w:rsid w:val="00793F9B"/>
    <w:rsid w:val="00795699"/>
    <w:rsid w:val="00795C8A"/>
    <w:rsid w:val="00796ED0"/>
    <w:rsid w:val="00797616"/>
    <w:rsid w:val="00797830"/>
    <w:rsid w:val="00797A03"/>
    <w:rsid w:val="007A0241"/>
    <w:rsid w:val="007A0A2B"/>
    <w:rsid w:val="007A0F72"/>
    <w:rsid w:val="007A1293"/>
    <w:rsid w:val="007A15B3"/>
    <w:rsid w:val="007A17C4"/>
    <w:rsid w:val="007A2441"/>
    <w:rsid w:val="007A2ED8"/>
    <w:rsid w:val="007A34E2"/>
    <w:rsid w:val="007A3980"/>
    <w:rsid w:val="007A3DC0"/>
    <w:rsid w:val="007A3E0E"/>
    <w:rsid w:val="007A3E22"/>
    <w:rsid w:val="007A41FC"/>
    <w:rsid w:val="007A51B0"/>
    <w:rsid w:val="007A51FB"/>
    <w:rsid w:val="007A5A0F"/>
    <w:rsid w:val="007A63E2"/>
    <w:rsid w:val="007A64A6"/>
    <w:rsid w:val="007A6603"/>
    <w:rsid w:val="007A67C0"/>
    <w:rsid w:val="007A6D03"/>
    <w:rsid w:val="007A70D3"/>
    <w:rsid w:val="007A7729"/>
    <w:rsid w:val="007A7E88"/>
    <w:rsid w:val="007B0595"/>
    <w:rsid w:val="007B095A"/>
    <w:rsid w:val="007B096A"/>
    <w:rsid w:val="007B0DF7"/>
    <w:rsid w:val="007B0F62"/>
    <w:rsid w:val="007B15C2"/>
    <w:rsid w:val="007B2521"/>
    <w:rsid w:val="007B3073"/>
    <w:rsid w:val="007B35D9"/>
    <w:rsid w:val="007B39DC"/>
    <w:rsid w:val="007B3CF8"/>
    <w:rsid w:val="007B4F02"/>
    <w:rsid w:val="007B50E5"/>
    <w:rsid w:val="007B524B"/>
    <w:rsid w:val="007B57DE"/>
    <w:rsid w:val="007B6219"/>
    <w:rsid w:val="007B6DB4"/>
    <w:rsid w:val="007B7675"/>
    <w:rsid w:val="007B76F6"/>
    <w:rsid w:val="007B7D6B"/>
    <w:rsid w:val="007B7F03"/>
    <w:rsid w:val="007C0084"/>
    <w:rsid w:val="007C06C5"/>
    <w:rsid w:val="007C0A43"/>
    <w:rsid w:val="007C1236"/>
    <w:rsid w:val="007C1567"/>
    <w:rsid w:val="007C1CF3"/>
    <w:rsid w:val="007C1D16"/>
    <w:rsid w:val="007C1D4D"/>
    <w:rsid w:val="007C29AA"/>
    <w:rsid w:val="007C355B"/>
    <w:rsid w:val="007C3847"/>
    <w:rsid w:val="007C3C69"/>
    <w:rsid w:val="007C3F85"/>
    <w:rsid w:val="007C51B6"/>
    <w:rsid w:val="007C548E"/>
    <w:rsid w:val="007C5D6C"/>
    <w:rsid w:val="007C5F16"/>
    <w:rsid w:val="007C6020"/>
    <w:rsid w:val="007C6090"/>
    <w:rsid w:val="007C63A6"/>
    <w:rsid w:val="007C6431"/>
    <w:rsid w:val="007C6E68"/>
    <w:rsid w:val="007C73C5"/>
    <w:rsid w:val="007C74A0"/>
    <w:rsid w:val="007D0C5C"/>
    <w:rsid w:val="007D0CBB"/>
    <w:rsid w:val="007D0DEA"/>
    <w:rsid w:val="007D0E48"/>
    <w:rsid w:val="007D145E"/>
    <w:rsid w:val="007D2005"/>
    <w:rsid w:val="007D247F"/>
    <w:rsid w:val="007D2CFA"/>
    <w:rsid w:val="007D32A6"/>
    <w:rsid w:val="007D3C14"/>
    <w:rsid w:val="007D4427"/>
    <w:rsid w:val="007D4F73"/>
    <w:rsid w:val="007D52AE"/>
    <w:rsid w:val="007D5328"/>
    <w:rsid w:val="007D539E"/>
    <w:rsid w:val="007D5962"/>
    <w:rsid w:val="007D59E9"/>
    <w:rsid w:val="007D5C21"/>
    <w:rsid w:val="007D5FD7"/>
    <w:rsid w:val="007D60E5"/>
    <w:rsid w:val="007D64DF"/>
    <w:rsid w:val="007D6E84"/>
    <w:rsid w:val="007D7B0D"/>
    <w:rsid w:val="007D7EF9"/>
    <w:rsid w:val="007E059D"/>
    <w:rsid w:val="007E09C1"/>
    <w:rsid w:val="007E0A48"/>
    <w:rsid w:val="007E0AB4"/>
    <w:rsid w:val="007E13B8"/>
    <w:rsid w:val="007E18BB"/>
    <w:rsid w:val="007E193B"/>
    <w:rsid w:val="007E1DC6"/>
    <w:rsid w:val="007E2291"/>
    <w:rsid w:val="007E2F97"/>
    <w:rsid w:val="007E3D3C"/>
    <w:rsid w:val="007E3E78"/>
    <w:rsid w:val="007E456A"/>
    <w:rsid w:val="007E48CC"/>
    <w:rsid w:val="007E4B2F"/>
    <w:rsid w:val="007E4D9F"/>
    <w:rsid w:val="007E567E"/>
    <w:rsid w:val="007E5848"/>
    <w:rsid w:val="007E5C5F"/>
    <w:rsid w:val="007E5E6A"/>
    <w:rsid w:val="007E6356"/>
    <w:rsid w:val="007E662C"/>
    <w:rsid w:val="007E6870"/>
    <w:rsid w:val="007E72BA"/>
    <w:rsid w:val="007E7613"/>
    <w:rsid w:val="007E781C"/>
    <w:rsid w:val="007E7A9F"/>
    <w:rsid w:val="007E7B23"/>
    <w:rsid w:val="007E7D19"/>
    <w:rsid w:val="007F050C"/>
    <w:rsid w:val="007F08D8"/>
    <w:rsid w:val="007F0B4A"/>
    <w:rsid w:val="007F17A8"/>
    <w:rsid w:val="007F1FD0"/>
    <w:rsid w:val="007F256F"/>
    <w:rsid w:val="007F2573"/>
    <w:rsid w:val="007F271B"/>
    <w:rsid w:val="007F275A"/>
    <w:rsid w:val="007F2AAF"/>
    <w:rsid w:val="007F2AC5"/>
    <w:rsid w:val="007F2D2E"/>
    <w:rsid w:val="007F3186"/>
    <w:rsid w:val="007F31E5"/>
    <w:rsid w:val="007F3264"/>
    <w:rsid w:val="007F37C6"/>
    <w:rsid w:val="007F3E9C"/>
    <w:rsid w:val="007F4026"/>
    <w:rsid w:val="007F4742"/>
    <w:rsid w:val="007F4B40"/>
    <w:rsid w:val="007F52CE"/>
    <w:rsid w:val="007F5418"/>
    <w:rsid w:val="007F56D7"/>
    <w:rsid w:val="007F6C5F"/>
    <w:rsid w:val="007F6D9F"/>
    <w:rsid w:val="007F7754"/>
    <w:rsid w:val="007F7F7B"/>
    <w:rsid w:val="008002AD"/>
    <w:rsid w:val="008003A8"/>
    <w:rsid w:val="00800BB3"/>
    <w:rsid w:val="008016FA"/>
    <w:rsid w:val="00802581"/>
    <w:rsid w:val="00802921"/>
    <w:rsid w:val="00802B05"/>
    <w:rsid w:val="00802C27"/>
    <w:rsid w:val="00803493"/>
    <w:rsid w:val="008040D4"/>
    <w:rsid w:val="0080420E"/>
    <w:rsid w:val="00804607"/>
    <w:rsid w:val="0080488F"/>
    <w:rsid w:val="00804BA3"/>
    <w:rsid w:val="00805551"/>
    <w:rsid w:val="00805969"/>
    <w:rsid w:val="00805CDC"/>
    <w:rsid w:val="008060B7"/>
    <w:rsid w:val="00806376"/>
    <w:rsid w:val="00806C6B"/>
    <w:rsid w:val="00806D52"/>
    <w:rsid w:val="008071A5"/>
    <w:rsid w:val="00807498"/>
    <w:rsid w:val="0080776F"/>
    <w:rsid w:val="0081067A"/>
    <w:rsid w:val="00810E78"/>
    <w:rsid w:val="008113DA"/>
    <w:rsid w:val="008114B0"/>
    <w:rsid w:val="0081187B"/>
    <w:rsid w:val="00811CD2"/>
    <w:rsid w:val="00811DF8"/>
    <w:rsid w:val="00811E92"/>
    <w:rsid w:val="0081263E"/>
    <w:rsid w:val="008126C7"/>
    <w:rsid w:val="00813535"/>
    <w:rsid w:val="0081398E"/>
    <w:rsid w:val="00813D37"/>
    <w:rsid w:val="00813D72"/>
    <w:rsid w:val="00814609"/>
    <w:rsid w:val="00814871"/>
    <w:rsid w:val="00815216"/>
    <w:rsid w:val="0081561C"/>
    <w:rsid w:val="00815986"/>
    <w:rsid w:val="00815A5E"/>
    <w:rsid w:val="00816122"/>
    <w:rsid w:val="00816566"/>
    <w:rsid w:val="008166F3"/>
    <w:rsid w:val="0081740C"/>
    <w:rsid w:val="0081778E"/>
    <w:rsid w:val="00817B68"/>
    <w:rsid w:val="00817BCE"/>
    <w:rsid w:val="00817EA9"/>
    <w:rsid w:val="00817FA2"/>
    <w:rsid w:val="008200B2"/>
    <w:rsid w:val="008203D5"/>
    <w:rsid w:val="008204A7"/>
    <w:rsid w:val="008205A1"/>
    <w:rsid w:val="008205DD"/>
    <w:rsid w:val="0082085F"/>
    <w:rsid w:val="008209E9"/>
    <w:rsid w:val="00820ADB"/>
    <w:rsid w:val="00821008"/>
    <w:rsid w:val="00821741"/>
    <w:rsid w:val="0082177E"/>
    <w:rsid w:val="00821ED7"/>
    <w:rsid w:val="0082319A"/>
    <w:rsid w:val="008232EF"/>
    <w:rsid w:val="00823331"/>
    <w:rsid w:val="00824357"/>
    <w:rsid w:val="0082435D"/>
    <w:rsid w:val="00824ADD"/>
    <w:rsid w:val="008251FB"/>
    <w:rsid w:val="0082520F"/>
    <w:rsid w:val="008256D1"/>
    <w:rsid w:val="00825E14"/>
    <w:rsid w:val="008260AB"/>
    <w:rsid w:val="008260DB"/>
    <w:rsid w:val="00826CDF"/>
    <w:rsid w:val="00826D9E"/>
    <w:rsid w:val="00826F20"/>
    <w:rsid w:val="008270AA"/>
    <w:rsid w:val="00827410"/>
    <w:rsid w:val="00827708"/>
    <w:rsid w:val="0083038A"/>
    <w:rsid w:val="00831339"/>
    <w:rsid w:val="00831B0C"/>
    <w:rsid w:val="00831CE6"/>
    <w:rsid w:val="00831D84"/>
    <w:rsid w:val="00831ECA"/>
    <w:rsid w:val="008322A2"/>
    <w:rsid w:val="008322AB"/>
    <w:rsid w:val="0083245B"/>
    <w:rsid w:val="00832461"/>
    <w:rsid w:val="008328FA"/>
    <w:rsid w:val="00832AE3"/>
    <w:rsid w:val="00832D4C"/>
    <w:rsid w:val="00834213"/>
    <w:rsid w:val="00834AA5"/>
    <w:rsid w:val="00834AD6"/>
    <w:rsid w:val="00834DFA"/>
    <w:rsid w:val="00835831"/>
    <w:rsid w:val="00835BA9"/>
    <w:rsid w:val="00835D6A"/>
    <w:rsid w:val="0083615B"/>
    <w:rsid w:val="0083693A"/>
    <w:rsid w:val="008373E6"/>
    <w:rsid w:val="00840818"/>
    <w:rsid w:val="00840CB6"/>
    <w:rsid w:val="00841286"/>
    <w:rsid w:val="00841981"/>
    <w:rsid w:val="00841A67"/>
    <w:rsid w:val="00842049"/>
    <w:rsid w:val="0084226E"/>
    <w:rsid w:val="0084230D"/>
    <w:rsid w:val="00842442"/>
    <w:rsid w:val="00842ED4"/>
    <w:rsid w:val="00842FEE"/>
    <w:rsid w:val="008432B3"/>
    <w:rsid w:val="008440D6"/>
    <w:rsid w:val="00844A4E"/>
    <w:rsid w:val="00844CD9"/>
    <w:rsid w:val="00845484"/>
    <w:rsid w:val="00845531"/>
    <w:rsid w:val="00845891"/>
    <w:rsid w:val="0084681D"/>
    <w:rsid w:val="008468BF"/>
    <w:rsid w:val="00846900"/>
    <w:rsid w:val="00846B1E"/>
    <w:rsid w:val="00847028"/>
    <w:rsid w:val="00847D55"/>
    <w:rsid w:val="00847F15"/>
    <w:rsid w:val="00850094"/>
    <w:rsid w:val="00850941"/>
    <w:rsid w:val="00850A15"/>
    <w:rsid w:val="00850B86"/>
    <w:rsid w:val="00850D5D"/>
    <w:rsid w:val="008511CA"/>
    <w:rsid w:val="00851278"/>
    <w:rsid w:val="00851AE0"/>
    <w:rsid w:val="00851F8F"/>
    <w:rsid w:val="00852F7B"/>
    <w:rsid w:val="00853A1A"/>
    <w:rsid w:val="00854066"/>
    <w:rsid w:val="00854191"/>
    <w:rsid w:val="00854464"/>
    <w:rsid w:val="00854702"/>
    <w:rsid w:val="00855009"/>
    <w:rsid w:val="008550D8"/>
    <w:rsid w:val="00855154"/>
    <w:rsid w:val="008553F0"/>
    <w:rsid w:val="0085572D"/>
    <w:rsid w:val="008558D2"/>
    <w:rsid w:val="00855C49"/>
    <w:rsid w:val="00855F19"/>
    <w:rsid w:val="008566B9"/>
    <w:rsid w:val="00856A4C"/>
    <w:rsid w:val="00857066"/>
    <w:rsid w:val="0085711A"/>
    <w:rsid w:val="00857445"/>
    <w:rsid w:val="008575E7"/>
    <w:rsid w:val="0085773E"/>
    <w:rsid w:val="00857832"/>
    <w:rsid w:val="00857A4B"/>
    <w:rsid w:val="00857E6B"/>
    <w:rsid w:val="00860281"/>
    <w:rsid w:val="00860969"/>
    <w:rsid w:val="00861932"/>
    <w:rsid w:val="00861A5D"/>
    <w:rsid w:val="00861BF5"/>
    <w:rsid w:val="00861E31"/>
    <w:rsid w:val="00862020"/>
    <w:rsid w:val="008634A6"/>
    <w:rsid w:val="008638F2"/>
    <w:rsid w:val="00863F70"/>
    <w:rsid w:val="00864110"/>
    <w:rsid w:val="0086468C"/>
    <w:rsid w:val="00865315"/>
    <w:rsid w:val="0086535E"/>
    <w:rsid w:val="008657EE"/>
    <w:rsid w:val="00865A03"/>
    <w:rsid w:val="00865A0A"/>
    <w:rsid w:val="00865A20"/>
    <w:rsid w:val="00866AE7"/>
    <w:rsid w:val="00866C4C"/>
    <w:rsid w:val="00866DB8"/>
    <w:rsid w:val="00867524"/>
    <w:rsid w:val="0086759A"/>
    <w:rsid w:val="00867A04"/>
    <w:rsid w:val="00867CAB"/>
    <w:rsid w:val="00870D96"/>
    <w:rsid w:val="00871B6F"/>
    <w:rsid w:val="00871F80"/>
    <w:rsid w:val="00872240"/>
    <w:rsid w:val="0087228A"/>
    <w:rsid w:val="00872527"/>
    <w:rsid w:val="00872A28"/>
    <w:rsid w:val="00872E27"/>
    <w:rsid w:val="008738C5"/>
    <w:rsid w:val="00873D5F"/>
    <w:rsid w:val="00873E7B"/>
    <w:rsid w:val="00873EC5"/>
    <w:rsid w:val="00874091"/>
    <w:rsid w:val="008740EF"/>
    <w:rsid w:val="008746E0"/>
    <w:rsid w:val="00874967"/>
    <w:rsid w:val="00874973"/>
    <w:rsid w:val="00874EB6"/>
    <w:rsid w:val="00874EFB"/>
    <w:rsid w:val="008750AA"/>
    <w:rsid w:val="00875770"/>
    <w:rsid w:val="0087584F"/>
    <w:rsid w:val="00875990"/>
    <w:rsid w:val="00875B3D"/>
    <w:rsid w:val="00875DC4"/>
    <w:rsid w:val="00876C62"/>
    <w:rsid w:val="008772A6"/>
    <w:rsid w:val="00877372"/>
    <w:rsid w:val="00877591"/>
    <w:rsid w:val="008779CD"/>
    <w:rsid w:val="00877A53"/>
    <w:rsid w:val="00877A5D"/>
    <w:rsid w:val="00881171"/>
    <w:rsid w:val="008812B4"/>
    <w:rsid w:val="00881B0A"/>
    <w:rsid w:val="00882087"/>
    <w:rsid w:val="00882524"/>
    <w:rsid w:val="00882DE5"/>
    <w:rsid w:val="00882E3C"/>
    <w:rsid w:val="00883101"/>
    <w:rsid w:val="008833E5"/>
    <w:rsid w:val="00884121"/>
    <w:rsid w:val="008841F9"/>
    <w:rsid w:val="008859A5"/>
    <w:rsid w:val="00885DFF"/>
    <w:rsid w:val="00886064"/>
    <w:rsid w:val="00886072"/>
    <w:rsid w:val="008860B1"/>
    <w:rsid w:val="0088647F"/>
    <w:rsid w:val="00886AE3"/>
    <w:rsid w:val="008871DE"/>
    <w:rsid w:val="008874D0"/>
    <w:rsid w:val="0088785C"/>
    <w:rsid w:val="008878F4"/>
    <w:rsid w:val="0089031C"/>
    <w:rsid w:val="008903BB"/>
    <w:rsid w:val="00890547"/>
    <w:rsid w:val="00891487"/>
    <w:rsid w:val="008916D0"/>
    <w:rsid w:val="008919B1"/>
    <w:rsid w:val="00891A78"/>
    <w:rsid w:val="00891BCA"/>
    <w:rsid w:val="00891C33"/>
    <w:rsid w:val="008927DC"/>
    <w:rsid w:val="00892836"/>
    <w:rsid w:val="00892862"/>
    <w:rsid w:val="00892884"/>
    <w:rsid w:val="0089294C"/>
    <w:rsid w:val="00892DE2"/>
    <w:rsid w:val="00892EE2"/>
    <w:rsid w:val="00893632"/>
    <w:rsid w:val="00893985"/>
    <w:rsid w:val="008940B8"/>
    <w:rsid w:val="00894114"/>
    <w:rsid w:val="008944D9"/>
    <w:rsid w:val="00894856"/>
    <w:rsid w:val="00894C9C"/>
    <w:rsid w:val="0089554D"/>
    <w:rsid w:val="008955C0"/>
    <w:rsid w:val="00895B13"/>
    <w:rsid w:val="00896149"/>
    <w:rsid w:val="008961B1"/>
    <w:rsid w:val="0089642F"/>
    <w:rsid w:val="00896944"/>
    <w:rsid w:val="00897439"/>
    <w:rsid w:val="00897BC1"/>
    <w:rsid w:val="008A0089"/>
    <w:rsid w:val="008A0F77"/>
    <w:rsid w:val="008A12D4"/>
    <w:rsid w:val="008A1C91"/>
    <w:rsid w:val="008A1E6F"/>
    <w:rsid w:val="008A282D"/>
    <w:rsid w:val="008A2BA4"/>
    <w:rsid w:val="008A2D36"/>
    <w:rsid w:val="008A2E4A"/>
    <w:rsid w:val="008A301C"/>
    <w:rsid w:val="008A38B9"/>
    <w:rsid w:val="008A3D3A"/>
    <w:rsid w:val="008A4398"/>
    <w:rsid w:val="008A4A44"/>
    <w:rsid w:val="008A4CA0"/>
    <w:rsid w:val="008A54EC"/>
    <w:rsid w:val="008A58FB"/>
    <w:rsid w:val="008A59CD"/>
    <w:rsid w:val="008A5C9B"/>
    <w:rsid w:val="008A5FF8"/>
    <w:rsid w:val="008A62CE"/>
    <w:rsid w:val="008A6778"/>
    <w:rsid w:val="008A6D1E"/>
    <w:rsid w:val="008A71E9"/>
    <w:rsid w:val="008A730C"/>
    <w:rsid w:val="008A7780"/>
    <w:rsid w:val="008A7B9B"/>
    <w:rsid w:val="008A7DA7"/>
    <w:rsid w:val="008B0321"/>
    <w:rsid w:val="008B05A0"/>
    <w:rsid w:val="008B0E1A"/>
    <w:rsid w:val="008B0E3B"/>
    <w:rsid w:val="008B1541"/>
    <w:rsid w:val="008B21C9"/>
    <w:rsid w:val="008B2FA9"/>
    <w:rsid w:val="008B3101"/>
    <w:rsid w:val="008B31FE"/>
    <w:rsid w:val="008B392C"/>
    <w:rsid w:val="008B3956"/>
    <w:rsid w:val="008B3C5B"/>
    <w:rsid w:val="008B462B"/>
    <w:rsid w:val="008B4839"/>
    <w:rsid w:val="008B4A93"/>
    <w:rsid w:val="008B5465"/>
    <w:rsid w:val="008B5982"/>
    <w:rsid w:val="008B610C"/>
    <w:rsid w:val="008B6261"/>
    <w:rsid w:val="008B69B6"/>
    <w:rsid w:val="008B765C"/>
    <w:rsid w:val="008B7E77"/>
    <w:rsid w:val="008B7F2A"/>
    <w:rsid w:val="008C06EF"/>
    <w:rsid w:val="008C07DB"/>
    <w:rsid w:val="008C0985"/>
    <w:rsid w:val="008C0F02"/>
    <w:rsid w:val="008C1671"/>
    <w:rsid w:val="008C1935"/>
    <w:rsid w:val="008C1BBA"/>
    <w:rsid w:val="008C2294"/>
    <w:rsid w:val="008C24B1"/>
    <w:rsid w:val="008C2A28"/>
    <w:rsid w:val="008C2ACE"/>
    <w:rsid w:val="008C354D"/>
    <w:rsid w:val="008C3EE8"/>
    <w:rsid w:val="008C3F49"/>
    <w:rsid w:val="008C41D6"/>
    <w:rsid w:val="008C45ED"/>
    <w:rsid w:val="008C4CA6"/>
    <w:rsid w:val="008C50D6"/>
    <w:rsid w:val="008C521F"/>
    <w:rsid w:val="008C5985"/>
    <w:rsid w:val="008C629D"/>
    <w:rsid w:val="008C6CA1"/>
    <w:rsid w:val="008C7130"/>
    <w:rsid w:val="008C71D8"/>
    <w:rsid w:val="008C7431"/>
    <w:rsid w:val="008C7C75"/>
    <w:rsid w:val="008C7DB5"/>
    <w:rsid w:val="008D010B"/>
    <w:rsid w:val="008D07AC"/>
    <w:rsid w:val="008D1422"/>
    <w:rsid w:val="008D1E4D"/>
    <w:rsid w:val="008D2012"/>
    <w:rsid w:val="008D2645"/>
    <w:rsid w:val="008D2A9F"/>
    <w:rsid w:val="008D2C52"/>
    <w:rsid w:val="008D3637"/>
    <w:rsid w:val="008D36A6"/>
    <w:rsid w:val="008D3806"/>
    <w:rsid w:val="008D40DD"/>
    <w:rsid w:val="008D4737"/>
    <w:rsid w:val="008D4981"/>
    <w:rsid w:val="008D4CC7"/>
    <w:rsid w:val="008D4CE3"/>
    <w:rsid w:val="008D4DB0"/>
    <w:rsid w:val="008D5C3F"/>
    <w:rsid w:val="008D60F0"/>
    <w:rsid w:val="008D6F98"/>
    <w:rsid w:val="008D70DD"/>
    <w:rsid w:val="008D71D0"/>
    <w:rsid w:val="008D72DE"/>
    <w:rsid w:val="008D758D"/>
    <w:rsid w:val="008D7C8C"/>
    <w:rsid w:val="008D7EBB"/>
    <w:rsid w:val="008D7F95"/>
    <w:rsid w:val="008E0E30"/>
    <w:rsid w:val="008E10DB"/>
    <w:rsid w:val="008E1A2D"/>
    <w:rsid w:val="008E25DB"/>
    <w:rsid w:val="008E2CD3"/>
    <w:rsid w:val="008E3120"/>
    <w:rsid w:val="008E31A3"/>
    <w:rsid w:val="008E3283"/>
    <w:rsid w:val="008E3D65"/>
    <w:rsid w:val="008E3DF5"/>
    <w:rsid w:val="008E4785"/>
    <w:rsid w:val="008E4CCB"/>
    <w:rsid w:val="008E50B9"/>
    <w:rsid w:val="008E53EF"/>
    <w:rsid w:val="008E5890"/>
    <w:rsid w:val="008E6F1C"/>
    <w:rsid w:val="008E7323"/>
    <w:rsid w:val="008E7472"/>
    <w:rsid w:val="008E78B3"/>
    <w:rsid w:val="008E7F41"/>
    <w:rsid w:val="008F02CA"/>
    <w:rsid w:val="008F04B5"/>
    <w:rsid w:val="008F0526"/>
    <w:rsid w:val="008F0DF8"/>
    <w:rsid w:val="008F0E62"/>
    <w:rsid w:val="008F0F90"/>
    <w:rsid w:val="008F187D"/>
    <w:rsid w:val="008F38DA"/>
    <w:rsid w:val="008F452F"/>
    <w:rsid w:val="008F4B05"/>
    <w:rsid w:val="008F4D27"/>
    <w:rsid w:val="008F4E59"/>
    <w:rsid w:val="008F5624"/>
    <w:rsid w:val="008F56D4"/>
    <w:rsid w:val="008F5D15"/>
    <w:rsid w:val="008F5D4B"/>
    <w:rsid w:val="008F6CCB"/>
    <w:rsid w:val="008F7727"/>
    <w:rsid w:val="008F7CDE"/>
    <w:rsid w:val="008F7F3C"/>
    <w:rsid w:val="00900309"/>
    <w:rsid w:val="009006ED"/>
    <w:rsid w:val="0090073E"/>
    <w:rsid w:val="00900A52"/>
    <w:rsid w:val="00900BF4"/>
    <w:rsid w:val="0090185F"/>
    <w:rsid w:val="0090186D"/>
    <w:rsid w:val="00901D34"/>
    <w:rsid w:val="00902253"/>
    <w:rsid w:val="0090244E"/>
    <w:rsid w:val="00902C1D"/>
    <w:rsid w:val="00902F35"/>
    <w:rsid w:val="00903187"/>
    <w:rsid w:val="00903583"/>
    <w:rsid w:val="0090370E"/>
    <w:rsid w:val="00903EAA"/>
    <w:rsid w:val="00905097"/>
    <w:rsid w:val="009050BC"/>
    <w:rsid w:val="00905438"/>
    <w:rsid w:val="00905616"/>
    <w:rsid w:val="00905C39"/>
    <w:rsid w:val="009068AE"/>
    <w:rsid w:val="00910312"/>
    <w:rsid w:val="009105FF"/>
    <w:rsid w:val="009110D4"/>
    <w:rsid w:val="009118D2"/>
    <w:rsid w:val="0091241B"/>
    <w:rsid w:val="009129A5"/>
    <w:rsid w:val="0091308E"/>
    <w:rsid w:val="009130EA"/>
    <w:rsid w:val="00913B9E"/>
    <w:rsid w:val="00913CC7"/>
    <w:rsid w:val="00913FDB"/>
    <w:rsid w:val="009140E8"/>
    <w:rsid w:val="0091497F"/>
    <w:rsid w:val="00914A68"/>
    <w:rsid w:val="00915755"/>
    <w:rsid w:val="00915CF7"/>
    <w:rsid w:val="00916033"/>
    <w:rsid w:val="00916C57"/>
    <w:rsid w:val="009179AB"/>
    <w:rsid w:val="009201C8"/>
    <w:rsid w:val="00920433"/>
    <w:rsid w:val="0092073A"/>
    <w:rsid w:val="00920AD3"/>
    <w:rsid w:val="00920BDC"/>
    <w:rsid w:val="00920E27"/>
    <w:rsid w:val="0092142C"/>
    <w:rsid w:val="00921679"/>
    <w:rsid w:val="00921EA9"/>
    <w:rsid w:val="00921F5F"/>
    <w:rsid w:val="009228B2"/>
    <w:rsid w:val="00922B7F"/>
    <w:rsid w:val="00922BFE"/>
    <w:rsid w:val="009231DC"/>
    <w:rsid w:val="009234E2"/>
    <w:rsid w:val="00924BE6"/>
    <w:rsid w:val="00924DA3"/>
    <w:rsid w:val="00924DD5"/>
    <w:rsid w:val="00924E5F"/>
    <w:rsid w:val="00925107"/>
    <w:rsid w:val="009251A9"/>
    <w:rsid w:val="009259E7"/>
    <w:rsid w:val="00925AC7"/>
    <w:rsid w:val="00925FF7"/>
    <w:rsid w:val="00926188"/>
    <w:rsid w:val="009267DC"/>
    <w:rsid w:val="00926AB4"/>
    <w:rsid w:val="00926EB1"/>
    <w:rsid w:val="00926EE5"/>
    <w:rsid w:val="00927451"/>
    <w:rsid w:val="009274F3"/>
    <w:rsid w:val="00930483"/>
    <w:rsid w:val="00930580"/>
    <w:rsid w:val="009305D2"/>
    <w:rsid w:val="00930724"/>
    <w:rsid w:val="00930AD5"/>
    <w:rsid w:val="00930CD8"/>
    <w:rsid w:val="00931362"/>
    <w:rsid w:val="00931E3A"/>
    <w:rsid w:val="00931F3C"/>
    <w:rsid w:val="00932013"/>
    <w:rsid w:val="009322F7"/>
    <w:rsid w:val="00932AC6"/>
    <w:rsid w:val="00932E33"/>
    <w:rsid w:val="00933078"/>
    <w:rsid w:val="00933121"/>
    <w:rsid w:val="00933F85"/>
    <w:rsid w:val="00934061"/>
    <w:rsid w:val="00934372"/>
    <w:rsid w:val="009345D9"/>
    <w:rsid w:val="00934C31"/>
    <w:rsid w:val="00935043"/>
    <w:rsid w:val="0093527F"/>
    <w:rsid w:val="00935385"/>
    <w:rsid w:val="009356F4"/>
    <w:rsid w:val="0093593F"/>
    <w:rsid w:val="0093612F"/>
    <w:rsid w:val="009367AC"/>
    <w:rsid w:val="00936B3B"/>
    <w:rsid w:val="00936C31"/>
    <w:rsid w:val="00936F1D"/>
    <w:rsid w:val="00937517"/>
    <w:rsid w:val="00937A20"/>
    <w:rsid w:val="00937D2D"/>
    <w:rsid w:val="00937EFC"/>
    <w:rsid w:val="00937F53"/>
    <w:rsid w:val="00937FC4"/>
    <w:rsid w:val="00940C1E"/>
    <w:rsid w:val="00940CE8"/>
    <w:rsid w:val="00942FAD"/>
    <w:rsid w:val="009434C6"/>
    <w:rsid w:val="00943D96"/>
    <w:rsid w:val="00944406"/>
    <w:rsid w:val="00944683"/>
    <w:rsid w:val="00944EE0"/>
    <w:rsid w:val="00945035"/>
    <w:rsid w:val="009453B6"/>
    <w:rsid w:val="00945D70"/>
    <w:rsid w:val="009469CC"/>
    <w:rsid w:val="00946D11"/>
    <w:rsid w:val="00947866"/>
    <w:rsid w:val="0094793B"/>
    <w:rsid w:val="009479AB"/>
    <w:rsid w:val="00947C55"/>
    <w:rsid w:val="00950403"/>
    <w:rsid w:val="0095063F"/>
    <w:rsid w:val="009506B7"/>
    <w:rsid w:val="00950958"/>
    <w:rsid w:val="00950AEF"/>
    <w:rsid w:val="00950D6F"/>
    <w:rsid w:val="00950EDE"/>
    <w:rsid w:val="00950F6A"/>
    <w:rsid w:val="0095163C"/>
    <w:rsid w:val="00951A01"/>
    <w:rsid w:val="00951FB6"/>
    <w:rsid w:val="0095248A"/>
    <w:rsid w:val="0095251B"/>
    <w:rsid w:val="00952617"/>
    <w:rsid w:val="00953618"/>
    <w:rsid w:val="00953A43"/>
    <w:rsid w:val="00953B97"/>
    <w:rsid w:val="00953DC9"/>
    <w:rsid w:val="00954A6A"/>
    <w:rsid w:val="00955392"/>
    <w:rsid w:val="009557AD"/>
    <w:rsid w:val="00955EAD"/>
    <w:rsid w:val="00956798"/>
    <w:rsid w:val="00956D29"/>
    <w:rsid w:val="00957480"/>
    <w:rsid w:val="00957B57"/>
    <w:rsid w:val="00960051"/>
    <w:rsid w:val="00960110"/>
    <w:rsid w:val="0096018E"/>
    <w:rsid w:val="009601FC"/>
    <w:rsid w:val="00960779"/>
    <w:rsid w:val="00960FDC"/>
    <w:rsid w:val="009610C6"/>
    <w:rsid w:val="0096211E"/>
    <w:rsid w:val="009622C6"/>
    <w:rsid w:val="009627B4"/>
    <w:rsid w:val="00963A8C"/>
    <w:rsid w:val="009644BB"/>
    <w:rsid w:val="00964555"/>
    <w:rsid w:val="009647C2"/>
    <w:rsid w:val="00964AD7"/>
    <w:rsid w:val="00965401"/>
    <w:rsid w:val="0096544F"/>
    <w:rsid w:val="00965681"/>
    <w:rsid w:val="009659E5"/>
    <w:rsid w:val="00965B3A"/>
    <w:rsid w:val="00965E20"/>
    <w:rsid w:val="00966150"/>
    <w:rsid w:val="009669F9"/>
    <w:rsid w:val="009672BA"/>
    <w:rsid w:val="009675F6"/>
    <w:rsid w:val="00970618"/>
    <w:rsid w:val="00970677"/>
    <w:rsid w:val="009718B4"/>
    <w:rsid w:val="00971E21"/>
    <w:rsid w:val="00972036"/>
    <w:rsid w:val="00972157"/>
    <w:rsid w:val="009726B1"/>
    <w:rsid w:val="00972E10"/>
    <w:rsid w:val="00972E84"/>
    <w:rsid w:val="009737C8"/>
    <w:rsid w:val="009742C2"/>
    <w:rsid w:val="0097482C"/>
    <w:rsid w:val="00974C7A"/>
    <w:rsid w:val="009751DF"/>
    <w:rsid w:val="00975538"/>
    <w:rsid w:val="009756C4"/>
    <w:rsid w:val="00975CA2"/>
    <w:rsid w:val="00975D52"/>
    <w:rsid w:val="00975FF3"/>
    <w:rsid w:val="009763A7"/>
    <w:rsid w:val="009764CB"/>
    <w:rsid w:val="0097762F"/>
    <w:rsid w:val="00977648"/>
    <w:rsid w:val="00977C4F"/>
    <w:rsid w:val="00980C03"/>
    <w:rsid w:val="00980ED7"/>
    <w:rsid w:val="009811BB"/>
    <w:rsid w:val="009812B2"/>
    <w:rsid w:val="009813F0"/>
    <w:rsid w:val="00981461"/>
    <w:rsid w:val="009821D8"/>
    <w:rsid w:val="00982C2A"/>
    <w:rsid w:val="009836C0"/>
    <w:rsid w:val="009837A4"/>
    <w:rsid w:val="00984217"/>
    <w:rsid w:val="009842D1"/>
    <w:rsid w:val="009846F4"/>
    <w:rsid w:val="0098532A"/>
    <w:rsid w:val="00985973"/>
    <w:rsid w:val="009861B5"/>
    <w:rsid w:val="0098634D"/>
    <w:rsid w:val="00986643"/>
    <w:rsid w:val="009866A3"/>
    <w:rsid w:val="00986ACE"/>
    <w:rsid w:val="00986D3F"/>
    <w:rsid w:val="00986EE1"/>
    <w:rsid w:val="00987E13"/>
    <w:rsid w:val="009904D8"/>
    <w:rsid w:val="00990AB5"/>
    <w:rsid w:val="00990EA9"/>
    <w:rsid w:val="009915D2"/>
    <w:rsid w:val="00991980"/>
    <w:rsid w:val="00991BAC"/>
    <w:rsid w:val="00991C99"/>
    <w:rsid w:val="00992621"/>
    <w:rsid w:val="00992A64"/>
    <w:rsid w:val="00993F14"/>
    <w:rsid w:val="00994250"/>
    <w:rsid w:val="00994DB7"/>
    <w:rsid w:val="00994EA6"/>
    <w:rsid w:val="00995038"/>
    <w:rsid w:val="00995698"/>
    <w:rsid w:val="0099599D"/>
    <w:rsid w:val="009969D1"/>
    <w:rsid w:val="00997DCB"/>
    <w:rsid w:val="009A00A1"/>
    <w:rsid w:val="009A0A4C"/>
    <w:rsid w:val="009A0ECF"/>
    <w:rsid w:val="009A10DB"/>
    <w:rsid w:val="009A11EA"/>
    <w:rsid w:val="009A1202"/>
    <w:rsid w:val="009A15B7"/>
    <w:rsid w:val="009A1B02"/>
    <w:rsid w:val="009A27E0"/>
    <w:rsid w:val="009A2AEA"/>
    <w:rsid w:val="009A2D02"/>
    <w:rsid w:val="009A3B21"/>
    <w:rsid w:val="009A3C5C"/>
    <w:rsid w:val="009A4321"/>
    <w:rsid w:val="009A477D"/>
    <w:rsid w:val="009A4917"/>
    <w:rsid w:val="009A4963"/>
    <w:rsid w:val="009A4C4F"/>
    <w:rsid w:val="009A4DE0"/>
    <w:rsid w:val="009A5039"/>
    <w:rsid w:val="009A5083"/>
    <w:rsid w:val="009A572A"/>
    <w:rsid w:val="009A62F5"/>
    <w:rsid w:val="009A6A3A"/>
    <w:rsid w:val="009A748C"/>
    <w:rsid w:val="009A7C8D"/>
    <w:rsid w:val="009A7EA3"/>
    <w:rsid w:val="009B05CB"/>
    <w:rsid w:val="009B07F0"/>
    <w:rsid w:val="009B099E"/>
    <w:rsid w:val="009B0C68"/>
    <w:rsid w:val="009B1C58"/>
    <w:rsid w:val="009B20B5"/>
    <w:rsid w:val="009B227C"/>
    <w:rsid w:val="009B3EA6"/>
    <w:rsid w:val="009B4713"/>
    <w:rsid w:val="009B4C2F"/>
    <w:rsid w:val="009B4D27"/>
    <w:rsid w:val="009B5788"/>
    <w:rsid w:val="009B6078"/>
    <w:rsid w:val="009B6974"/>
    <w:rsid w:val="009B6F21"/>
    <w:rsid w:val="009B6FAC"/>
    <w:rsid w:val="009B702F"/>
    <w:rsid w:val="009B7A81"/>
    <w:rsid w:val="009B7B8A"/>
    <w:rsid w:val="009B7B92"/>
    <w:rsid w:val="009C049B"/>
    <w:rsid w:val="009C0E66"/>
    <w:rsid w:val="009C13E9"/>
    <w:rsid w:val="009C1401"/>
    <w:rsid w:val="009C1A9D"/>
    <w:rsid w:val="009C1B38"/>
    <w:rsid w:val="009C1C7F"/>
    <w:rsid w:val="009C208D"/>
    <w:rsid w:val="009C21EC"/>
    <w:rsid w:val="009C26D1"/>
    <w:rsid w:val="009C29D6"/>
    <w:rsid w:val="009C2D16"/>
    <w:rsid w:val="009C2E2A"/>
    <w:rsid w:val="009C32B1"/>
    <w:rsid w:val="009C36E0"/>
    <w:rsid w:val="009C4547"/>
    <w:rsid w:val="009C454D"/>
    <w:rsid w:val="009C47F6"/>
    <w:rsid w:val="009C565E"/>
    <w:rsid w:val="009C58CF"/>
    <w:rsid w:val="009C5F95"/>
    <w:rsid w:val="009C60A8"/>
    <w:rsid w:val="009C69D3"/>
    <w:rsid w:val="009C6A23"/>
    <w:rsid w:val="009C6E75"/>
    <w:rsid w:val="009C74F6"/>
    <w:rsid w:val="009C790F"/>
    <w:rsid w:val="009C797E"/>
    <w:rsid w:val="009C7A74"/>
    <w:rsid w:val="009C7AAF"/>
    <w:rsid w:val="009C7B14"/>
    <w:rsid w:val="009C7BEA"/>
    <w:rsid w:val="009D03D2"/>
    <w:rsid w:val="009D06FF"/>
    <w:rsid w:val="009D09EB"/>
    <w:rsid w:val="009D0A53"/>
    <w:rsid w:val="009D1077"/>
    <w:rsid w:val="009D1DEE"/>
    <w:rsid w:val="009D2546"/>
    <w:rsid w:val="009D3698"/>
    <w:rsid w:val="009D3B52"/>
    <w:rsid w:val="009D484A"/>
    <w:rsid w:val="009D4C72"/>
    <w:rsid w:val="009D4E09"/>
    <w:rsid w:val="009D4F71"/>
    <w:rsid w:val="009D55C4"/>
    <w:rsid w:val="009D5AC5"/>
    <w:rsid w:val="009D67DC"/>
    <w:rsid w:val="009D682C"/>
    <w:rsid w:val="009D6DE5"/>
    <w:rsid w:val="009D6FDD"/>
    <w:rsid w:val="009D7010"/>
    <w:rsid w:val="009D74F5"/>
    <w:rsid w:val="009D76CE"/>
    <w:rsid w:val="009D797D"/>
    <w:rsid w:val="009D7FF0"/>
    <w:rsid w:val="009E03F3"/>
    <w:rsid w:val="009E0550"/>
    <w:rsid w:val="009E0603"/>
    <w:rsid w:val="009E06F1"/>
    <w:rsid w:val="009E086F"/>
    <w:rsid w:val="009E0E54"/>
    <w:rsid w:val="009E130D"/>
    <w:rsid w:val="009E1656"/>
    <w:rsid w:val="009E1D4A"/>
    <w:rsid w:val="009E2C70"/>
    <w:rsid w:val="009E300B"/>
    <w:rsid w:val="009E3847"/>
    <w:rsid w:val="009E3FB3"/>
    <w:rsid w:val="009E48D0"/>
    <w:rsid w:val="009E5623"/>
    <w:rsid w:val="009E61F0"/>
    <w:rsid w:val="009E634A"/>
    <w:rsid w:val="009E6596"/>
    <w:rsid w:val="009E6A20"/>
    <w:rsid w:val="009E726F"/>
    <w:rsid w:val="009E74B4"/>
    <w:rsid w:val="009E7A88"/>
    <w:rsid w:val="009E7EE9"/>
    <w:rsid w:val="009F096C"/>
    <w:rsid w:val="009F0D13"/>
    <w:rsid w:val="009F0FCB"/>
    <w:rsid w:val="009F1043"/>
    <w:rsid w:val="009F1318"/>
    <w:rsid w:val="009F19D5"/>
    <w:rsid w:val="009F1D9C"/>
    <w:rsid w:val="009F1F2F"/>
    <w:rsid w:val="009F2008"/>
    <w:rsid w:val="009F210D"/>
    <w:rsid w:val="009F265D"/>
    <w:rsid w:val="009F358C"/>
    <w:rsid w:val="009F41C3"/>
    <w:rsid w:val="009F4214"/>
    <w:rsid w:val="009F42F9"/>
    <w:rsid w:val="009F45BE"/>
    <w:rsid w:val="009F4655"/>
    <w:rsid w:val="009F506E"/>
    <w:rsid w:val="009F5F24"/>
    <w:rsid w:val="009F61A0"/>
    <w:rsid w:val="009F66F7"/>
    <w:rsid w:val="009F6A31"/>
    <w:rsid w:val="009F6D0C"/>
    <w:rsid w:val="009F6D2B"/>
    <w:rsid w:val="009F6DC2"/>
    <w:rsid w:val="00A00D80"/>
    <w:rsid w:val="00A01866"/>
    <w:rsid w:val="00A019A5"/>
    <w:rsid w:val="00A01BDD"/>
    <w:rsid w:val="00A02D8B"/>
    <w:rsid w:val="00A03115"/>
    <w:rsid w:val="00A033C3"/>
    <w:rsid w:val="00A03480"/>
    <w:rsid w:val="00A036A3"/>
    <w:rsid w:val="00A04C2F"/>
    <w:rsid w:val="00A04FEC"/>
    <w:rsid w:val="00A0619D"/>
    <w:rsid w:val="00A06741"/>
    <w:rsid w:val="00A0766E"/>
    <w:rsid w:val="00A10044"/>
    <w:rsid w:val="00A105BE"/>
    <w:rsid w:val="00A10921"/>
    <w:rsid w:val="00A1111E"/>
    <w:rsid w:val="00A11334"/>
    <w:rsid w:val="00A1247A"/>
    <w:rsid w:val="00A12697"/>
    <w:rsid w:val="00A1270E"/>
    <w:rsid w:val="00A12802"/>
    <w:rsid w:val="00A12A9F"/>
    <w:rsid w:val="00A12B19"/>
    <w:rsid w:val="00A13861"/>
    <w:rsid w:val="00A13B57"/>
    <w:rsid w:val="00A13BA3"/>
    <w:rsid w:val="00A13C76"/>
    <w:rsid w:val="00A13EF0"/>
    <w:rsid w:val="00A1410C"/>
    <w:rsid w:val="00A141E2"/>
    <w:rsid w:val="00A14FC0"/>
    <w:rsid w:val="00A156D5"/>
    <w:rsid w:val="00A15750"/>
    <w:rsid w:val="00A15EEC"/>
    <w:rsid w:val="00A1688A"/>
    <w:rsid w:val="00A16B05"/>
    <w:rsid w:val="00A16B73"/>
    <w:rsid w:val="00A172BB"/>
    <w:rsid w:val="00A172DA"/>
    <w:rsid w:val="00A17573"/>
    <w:rsid w:val="00A175D7"/>
    <w:rsid w:val="00A1771F"/>
    <w:rsid w:val="00A17A4D"/>
    <w:rsid w:val="00A17E0A"/>
    <w:rsid w:val="00A20234"/>
    <w:rsid w:val="00A209FE"/>
    <w:rsid w:val="00A20B40"/>
    <w:rsid w:val="00A20D8E"/>
    <w:rsid w:val="00A21296"/>
    <w:rsid w:val="00A213AB"/>
    <w:rsid w:val="00A21587"/>
    <w:rsid w:val="00A2174C"/>
    <w:rsid w:val="00A217B0"/>
    <w:rsid w:val="00A21817"/>
    <w:rsid w:val="00A21AF4"/>
    <w:rsid w:val="00A21DB2"/>
    <w:rsid w:val="00A220FE"/>
    <w:rsid w:val="00A22ACA"/>
    <w:rsid w:val="00A23232"/>
    <w:rsid w:val="00A234FF"/>
    <w:rsid w:val="00A23880"/>
    <w:rsid w:val="00A23924"/>
    <w:rsid w:val="00A24451"/>
    <w:rsid w:val="00A248BF"/>
    <w:rsid w:val="00A25BD1"/>
    <w:rsid w:val="00A2607A"/>
    <w:rsid w:val="00A267F9"/>
    <w:rsid w:val="00A27323"/>
    <w:rsid w:val="00A27895"/>
    <w:rsid w:val="00A27BA0"/>
    <w:rsid w:val="00A3021A"/>
    <w:rsid w:val="00A304E3"/>
    <w:rsid w:val="00A30692"/>
    <w:rsid w:val="00A30D8D"/>
    <w:rsid w:val="00A30EEE"/>
    <w:rsid w:val="00A3105D"/>
    <w:rsid w:val="00A3166A"/>
    <w:rsid w:val="00A318BB"/>
    <w:rsid w:val="00A31BE3"/>
    <w:rsid w:val="00A323DC"/>
    <w:rsid w:val="00A32443"/>
    <w:rsid w:val="00A32542"/>
    <w:rsid w:val="00A32B5B"/>
    <w:rsid w:val="00A32D9D"/>
    <w:rsid w:val="00A33315"/>
    <w:rsid w:val="00A335C0"/>
    <w:rsid w:val="00A337C7"/>
    <w:rsid w:val="00A33E67"/>
    <w:rsid w:val="00A34AE0"/>
    <w:rsid w:val="00A34B74"/>
    <w:rsid w:val="00A354EB"/>
    <w:rsid w:val="00A35F25"/>
    <w:rsid w:val="00A35FA2"/>
    <w:rsid w:val="00A36265"/>
    <w:rsid w:val="00A3633C"/>
    <w:rsid w:val="00A3690B"/>
    <w:rsid w:val="00A374EA"/>
    <w:rsid w:val="00A37647"/>
    <w:rsid w:val="00A37C46"/>
    <w:rsid w:val="00A4067F"/>
    <w:rsid w:val="00A409C1"/>
    <w:rsid w:val="00A4148E"/>
    <w:rsid w:val="00A414CE"/>
    <w:rsid w:val="00A417B3"/>
    <w:rsid w:val="00A417D4"/>
    <w:rsid w:val="00A418B1"/>
    <w:rsid w:val="00A41C72"/>
    <w:rsid w:val="00A42282"/>
    <w:rsid w:val="00A42498"/>
    <w:rsid w:val="00A43114"/>
    <w:rsid w:val="00A43149"/>
    <w:rsid w:val="00A4319C"/>
    <w:rsid w:val="00A43221"/>
    <w:rsid w:val="00A43435"/>
    <w:rsid w:val="00A43760"/>
    <w:rsid w:val="00A4389D"/>
    <w:rsid w:val="00A43EEA"/>
    <w:rsid w:val="00A4444B"/>
    <w:rsid w:val="00A44458"/>
    <w:rsid w:val="00A45057"/>
    <w:rsid w:val="00A45589"/>
    <w:rsid w:val="00A45605"/>
    <w:rsid w:val="00A45635"/>
    <w:rsid w:val="00A45765"/>
    <w:rsid w:val="00A45942"/>
    <w:rsid w:val="00A45D15"/>
    <w:rsid w:val="00A46CD5"/>
    <w:rsid w:val="00A46D03"/>
    <w:rsid w:val="00A471CA"/>
    <w:rsid w:val="00A471EA"/>
    <w:rsid w:val="00A472B3"/>
    <w:rsid w:val="00A4739C"/>
    <w:rsid w:val="00A476C5"/>
    <w:rsid w:val="00A47BAA"/>
    <w:rsid w:val="00A47D86"/>
    <w:rsid w:val="00A47E1F"/>
    <w:rsid w:val="00A47F7A"/>
    <w:rsid w:val="00A500FB"/>
    <w:rsid w:val="00A501B0"/>
    <w:rsid w:val="00A50210"/>
    <w:rsid w:val="00A502F2"/>
    <w:rsid w:val="00A504D9"/>
    <w:rsid w:val="00A50AE5"/>
    <w:rsid w:val="00A50C94"/>
    <w:rsid w:val="00A50DD8"/>
    <w:rsid w:val="00A50E52"/>
    <w:rsid w:val="00A517C5"/>
    <w:rsid w:val="00A5227C"/>
    <w:rsid w:val="00A52469"/>
    <w:rsid w:val="00A531A7"/>
    <w:rsid w:val="00A5338D"/>
    <w:rsid w:val="00A539BE"/>
    <w:rsid w:val="00A53AD7"/>
    <w:rsid w:val="00A53FB0"/>
    <w:rsid w:val="00A541E9"/>
    <w:rsid w:val="00A54289"/>
    <w:rsid w:val="00A5569C"/>
    <w:rsid w:val="00A55948"/>
    <w:rsid w:val="00A567D4"/>
    <w:rsid w:val="00A57CC4"/>
    <w:rsid w:val="00A57CEB"/>
    <w:rsid w:val="00A60454"/>
    <w:rsid w:val="00A607B5"/>
    <w:rsid w:val="00A60E8C"/>
    <w:rsid w:val="00A610A8"/>
    <w:rsid w:val="00A6118D"/>
    <w:rsid w:val="00A622B2"/>
    <w:rsid w:val="00A62349"/>
    <w:rsid w:val="00A630AB"/>
    <w:rsid w:val="00A63101"/>
    <w:rsid w:val="00A640A1"/>
    <w:rsid w:val="00A6429E"/>
    <w:rsid w:val="00A643D6"/>
    <w:rsid w:val="00A6497B"/>
    <w:rsid w:val="00A65A98"/>
    <w:rsid w:val="00A65E81"/>
    <w:rsid w:val="00A65F94"/>
    <w:rsid w:val="00A6612E"/>
    <w:rsid w:val="00A6674C"/>
    <w:rsid w:val="00A66F7E"/>
    <w:rsid w:val="00A67A0A"/>
    <w:rsid w:val="00A7008A"/>
    <w:rsid w:val="00A70144"/>
    <w:rsid w:val="00A7069E"/>
    <w:rsid w:val="00A70CC5"/>
    <w:rsid w:val="00A70F27"/>
    <w:rsid w:val="00A7142D"/>
    <w:rsid w:val="00A717A1"/>
    <w:rsid w:val="00A71C87"/>
    <w:rsid w:val="00A71F33"/>
    <w:rsid w:val="00A71F5F"/>
    <w:rsid w:val="00A72525"/>
    <w:rsid w:val="00A72571"/>
    <w:rsid w:val="00A72CB5"/>
    <w:rsid w:val="00A72D9A"/>
    <w:rsid w:val="00A72FBC"/>
    <w:rsid w:val="00A730DA"/>
    <w:rsid w:val="00A731DC"/>
    <w:rsid w:val="00A733AB"/>
    <w:rsid w:val="00A73837"/>
    <w:rsid w:val="00A74416"/>
    <w:rsid w:val="00A7461D"/>
    <w:rsid w:val="00A74E45"/>
    <w:rsid w:val="00A7589B"/>
    <w:rsid w:val="00A76737"/>
    <w:rsid w:val="00A76784"/>
    <w:rsid w:val="00A76BCE"/>
    <w:rsid w:val="00A76EED"/>
    <w:rsid w:val="00A7703C"/>
    <w:rsid w:val="00A77471"/>
    <w:rsid w:val="00A774E9"/>
    <w:rsid w:val="00A7782A"/>
    <w:rsid w:val="00A77A21"/>
    <w:rsid w:val="00A77AD6"/>
    <w:rsid w:val="00A803AF"/>
    <w:rsid w:val="00A8064B"/>
    <w:rsid w:val="00A80C94"/>
    <w:rsid w:val="00A80CEB"/>
    <w:rsid w:val="00A80D3C"/>
    <w:rsid w:val="00A81112"/>
    <w:rsid w:val="00A82998"/>
    <w:rsid w:val="00A82A85"/>
    <w:rsid w:val="00A83422"/>
    <w:rsid w:val="00A838AD"/>
    <w:rsid w:val="00A83F2B"/>
    <w:rsid w:val="00A846E8"/>
    <w:rsid w:val="00A84827"/>
    <w:rsid w:val="00A8562A"/>
    <w:rsid w:val="00A86075"/>
    <w:rsid w:val="00A86A4B"/>
    <w:rsid w:val="00A86B47"/>
    <w:rsid w:val="00A86C9A"/>
    <w:rsid w:val="00A86D1B"/>
    <w:rsid w:val="00A86FAA"/>
    <w:rsid w:val="00A91286"/>
    <w:rsid w:val="00A91AC6"/>
    <w:rsid w:val="00A91EA3"/>
    <w:rsid w:val="00A924EA"/>
    <w:rsid w:val="00A940C8"/>
    <w:rsid w:val="00A941A0"/>
    <w:rsid w:val="00A942A3"/>
    <w:rsid w:val="00A945EB"/>
    <w:rsid w:val="00A949FF"/>
    <w:rsid w:val="00A94B7F"/>
    <w:rsid w:val="00A94F1D"/>
    <w:rsid w:val="00A950D9"/>
    <w:rsid w:val="00A9530B"/>
    <w:rsid w:val="00A955A7"/>
    <w:rsid w:val="00A95702"/>
    <w:rsid w:val="00A95A36"/>
    <w:rsid w:val="00A95ECE"/>
    <w:rsid w:val="00A963FA"/>
    <w:rsid w:val="00A97581"/>
    <w:rsid w:val="00A97860"/>
    <w:rsid w:val="00A97B39"/>
    <w:rsid w:val="00AA0A3E"/>
    <w:rsid w:val="00AA0C2E"/>
    <w:rsid w:val="00AA11C8"/>
    <w:rsid w:val="00AA1365"/>
    <w:rsid w:val="00AA1556"/>
    <w:rsid w:val="00AA16AC"/>
    <w:rsid w:val="00AA1943"/>
    <w:rsid w:val="00AA1F03"/>
    <w:rsid w:val="00AA2999"/>
    <w:rsid w:val="00AA2BCE"/>
    <w:rsid w:val="00AA30D6"/>
    <w:rsid w:val="00AA3183"/>
    <w:rsid w:val="00AA4A2B"/>
    <w:rsid w:val="00AA5210"/>
    <w:rsid w:val="00AA5B16"/>
    <w:rsid w:val="00AA5B1B"/>
    <w:rsid w:val="00AA5D54"/>
    <w:rsid w:val="00AA5D97"/>
    <w:rsid w:val="00AA773E"/>
    <w:rsid w:val="00AA7932"/>
    <w:rsid w:val="00AA7ABE"/>
    <w:rsid w:val="00AB000E"/>
    <w:rsid w:val="00AB00A2"/>
    <w:rsid w:val="00AB0162"/>
    <w:rsid w:val="00AB02D1"/>
    <w:rsid w:val="00AB0337"/>
    <w:rsid w:val="00AB04EC"/>
    <w:rsid w:val="00AB0A62"/>
    <w:rsid w:val="00AB0DAA"/>
    <w:rsid w:val="00AB0DBB"/>
    <w:rsid w:val="00AB0DBD"/>
    <w:rsid w:val="00AB119F"/>
    <w:rsid w:val="00AB1D63"/>
    <w:rsid w:val="00AB2548"/>
    <w:rsid w:val="00AB2636"/>
    <w:rsid w:val="00AB299D"/>
    <w:rsid w:val="00AB3412"/>
    <w:rsid w:val="00AB3797"/>
    <w:rsid w:val="00AB3834"/>
    <w:rsid w:val="00AB3841"/>
    <w:rsid w:val="00AB3E3B"/>
    <w:rsid w:val="00AB3FEF"/>
    <w:rsid w:val="00AB438B"/>
    <w:rsid w:val="00AB4436"/>
    <w:rsid w:val="00AB462D"/>
    <w:rsid w:val="00AB54C6"/>
    <w:rsid w:val="00AB553E"/>
    <w:rsid w:val="00AB56A8"/>
    <w:rsid w:val="00AB647A"/>
    <w:rsid w:val="00AB68B0"/>
    <w:rsid w:val="00AB6FAA"/>
    <w:rsid w:val="00AB73C5"/>
    <w:rsid w:val="00AB7E1B"/>
    <w:rsid w:val="00AC01A8"/>
    <w:rsid w:val="00AC0498"/>
    <w:rsid w:val="00AC0663"/>
    <w:rsid w:val="00AC0B6D"/>
    <w:rsid w:val="00AC0DA4"/>
    <w:rsid w:val="00AC0E1C"/>
    <w:rsid w:val="00AC1743"/>
    <w:rsid w:val="00AC1C3F"/>
    <w:rsid w:val="00AC23BF"/>
    <w:rsid w:val="00AC241B"/>
    <w:rsid w:val="00AC3016"/>
    <w:rsid w:val="00AC305F"/>
    <w:rsid w:val="00AC372B"/>
    <w:rsid w:val="00AC3BE0"/>
    <w:rsid w:val="00AC5350"/>
    <w:rsid w:val="00AC53AF"/>
    <w:rsid w:val="00AC5657"/>
    <w:rsid w:val="00AC5CB3"/>
    <w:rsid w:val="00AC62A8"/>
    <w:rsid w:val="00AC6307"/>
    <w:rsid w:val="00AC6FD5"/>
    <w:rsid w:val="00AC71C9"/>
    <w:rsid w:val="00AC7334"/>
    <w:rsid w:val="00AC7CF3"/>
    <w:rsid w:val="00AD027A"/>
    <w:rsid w:val="00AD03A2"/>
    <w:rsid w:val="00AD03F7"/>
    <w:rsid w:val="00AD0BB3"/>
    <w:rsid w:val="00AD104A"/>
    <w:rsid w:val="00AD1661"/>
    <w:rsid w:val="00AD1AE6"/>
    <w:rsid w:val="00AD1E36"/>
    <w:rsid w:val="00AD1ECE"/>
    <w:rsid w:val="00AD1FDD"/>
    <w:rsid w:val="00AD2185"/>
    <w:rsid w:val="00AD231A"/>
    <w:rsid w:val="00AD2E68"/>
    <w:rsid w:val="00AD2EF6"/>
    <w:rsid w:val="00AD33D3"/>
    <w:rsid w:val="00AD3A60"/>
    <w:rsid w:val="00AD3C98"/>
    <w:rsid w:val="00AD400E"/>
    <w:rsid w:val="00AD4448"/>
    <w:rsid w:val="00AD4494"/>
    <w:rsid w:val="00AD472B"/>
    <w:rsid w:val="00AD48FD"/>
    <w:rsid w:val="00AD4B88"/>
    <w:rsid w:val="00AD4F59"/>
    <w:rsid w:val="00AD54BC"/>
    <w:rsid w:val="00AD5B79"/>
    <w:rsid w:val="00AD5C86"/>
    <w:rsid w:val="00AD65CC"/>
    <w:rsid w:val="00AD68CE"/>
    <w:rsid w:val="00AD6C21"/>
    <w:rsid w:val="00AD6CE3"/>
    <w:rsid w:val="00AD6D27"/>
    <w:rsid w:val="00AD725D"/>
    <w:rsid w:val="00AD7367"/>
    <w:rsid w:val="00AD7FF2"/>
    <w:rsid w:val="00AE0A01"/>
    <w:rsid w:val="00AE0D63"/>
    <w:rsid w:val="00AE1072"/>
    <w:rsid w:val="00AE11C5"/>
    <w:rsid w:val="00AE1B49"/>
    <w:rsid w:val="00AE1B81"/>
    <w:rsid w:val="00AE2806"/>
    <w:rsid w:val="00AE3496"/>
    <w:rsid w:val="00AE3651"/>
    <w:rsid w:val="00AE3E72"/>
    <w:rsid w:val="00AE4293"/>
    <w:rsid w:val="00AE43C5"/>
    <w:rsid w:val="00AE4611"/>
    <w:rsid w:val="00AE4664"/>
    <w:rsid w:val="00AE47D0"/>
    <w:rsid w:val="00AE4E5E"/>
    <w:rsid w:val="00AE4F80"/>
    <w:rsid w:val="00AE586F"/>
    <w:rsid w:val="00AE6414"/>
    <w:rsid w:val="00AE6989"/>
    <w:rsid w:val="00AE6F28"/>
    <w:rsid w:val="00AE7C29"/>
    <w:rsid w:val="00AE7CC6"/>
    <w:rsid w:val="00AF09D7"/>
    <w:rsid w:val="00AF1212"/>
    <w:rsid w:val="00AF12F7"/>
    <w:rsid w:val="00AF1789"/>
    <w:rsid w:val="00AF1820"/>
    <w:rsid w:val="00AF1E07"/>
    <w:rsid w:val="00AF2084"/>
    <w:rsid w:val="00AF2F8D"/>
    <w:rsid w:val="00AF3790"/>
    <w:rsid w:val="00AF3941"/>
    <w:rsid w:val="00AF3AFD"/>
    <w:rsid w:val="00AF4367"/>
    <w:rsid w:val="00AF494B"/>
    <w:rsid w:val="00AF4BF1"/>
    <w:rsid w:val="00AF4FBC"/>
    <w:rsid w:val="00AF539F"/>
    <w:rsid w:val="00AF5556"/>
    <w:rsid w:val="00AF5C96"/>
    <w:rsid w:val="00AF6474"/>
    <w:rsid w:val="00AF68E8"/>
    <w:rsid w:val="00AF6A65"/>
    <w:rsid w:val="00AF7037"/>
    <w:rsid w:val="00AF706D"/>
    <w:rsid w:val="00AF73ED"/>
    <w:rsid w:val="00AF7661"/>
    <w:rsid w:val="00AF7713"/>
    <w:rsid w:val="00B00F3D"/>
    <w:rsid w:val="00B011D2"/>
    <w:rsid w:val="00B011E4"/>
    <w:rsid w:val="00B01422"/>
    <w:rsid w:val="00B014BB"/>
    <w:rsid w:val="00B01D57"/>
    <w:rsid w:val="00B02658"/>
    <w:rsid w:val="00B02B74"/>
    <w:rsid w:val="00B02E34"/>
    <w:rsid w:val="00B03E02"/>
    <w:rsid w:val="00B03EAC"/>
    <w:rsid w:val="00B04017"/>
    <w:rsid w:val="00B0501C"/>
    <w:rsid w:val="00B0636B"/>
    <w:rsid w:val="00B06E2F"/>
    <w:rsid w:val="00B0738B"/>
    <w:rsid w:val="00B07A5F"/>
    <w:rsid w:val="00B07F20"/>
    <w:rsid w:val="00B1078F"/>
    <w:rsid w:val="00B10A6B"/>
    <w:rsid w:val="00B11049"/>
    <w:rsid w:val="00B1162B"/>
    <w:rsid w:val="00B11774"/>
    <w:rsid w:val="00B11B00"/>
    <w:rsid w:val="00B1231B"/>
    <w:rsid w:val="00B12E7F"/>
    <w:rsid w:val="00B13157"/>
    <w:rsid w:val="00B1427C"/>
    <w:rsid w:val="00B14C5D"/>
    <w:rsid w:val="00B14CA0"/>
    <w:rsid w:val="00B154FB"/>
    <w:rsid w:val="00B154FC"/>
    <w:rsid w:val="00B155C8"/>
    <w:rsid w:val="00B15AA1"/>
    <w:rsid w:val="00B161A8"/>
    <w:rsid w:val="00B1640D"/>
    <w:rsid w:val="00B16DC0"/>
    <w:rsid w:val="00B172DE"/>
    <w:rsid w:val="00B1741A"/>
    <w:rsid w:val="00B2045E"/>
    <w:rsid w:val="00B20B77"/>
    <w:rsid w:val="00B20BEB"/>
    <w:rsid w:val="00B21453"/>
    <w:rsid w:val="00B21D26"/>
    <w:rsid w:val="00B21F3E"/>
    <w:rsid w:val="00B2207B"/>
    <w:rsid w:val="00B228CA"/>
    <w:rsid w:val="00B22AD4"/>
    <w:rsid w:val="00B22B7F"/>
    <w:rsid w:val="00B22CD5"/>
    <w:rsid w:val="00B22ECA"/>
    <w:rsid w:val="00B230D8"/>
    <w:rsid w:val="00B23585"/>
    <w:rsid w:val="00B235B6"/>
    <w:rsid w:val="00B24244"/>
    <w:rsid w:val="00B24356"/>
    <w:rsid w:val="00B243D2"/>
    <w:rsid w:val="00B255C3"/>
    <w:rsid w:val="00B2593D"/>
    <w:rsid w:val="00B2685C"/>
    <w:rsid w:val="00B26911"/>
    <w:rsid w:val="00B26D42"/>
    <w:rsid w:val="00B271B8"/>
    <w:rsid w:val="00B304C4"/>
    <w:rsid w:val="00B308D8"/>
    <w:rsid w:val="00B30910"/>
    <w:rsid w:val="00B30D40"/>
    <w:rsid w:val="00B318BF"/>
    <w:rsid w:val="00B318F1"/>
    <w:rsid w:val="00B31B3D"/>
    <w:rsid w:val="00B31CCE"/>
    <w:rsid w:val="00B32227"/>
    <w:rsid w:val="00B32B14"/>
    <w:rsid w:val="00B32B7D"/>
    <w:rsid w:val="00B32E69"/>
    <w:rsid w:val="00B3319D"/>
    <w:rsid w:val="00B33282"/>
    <w:rsid w:val="00B33371"/>
    <w:rsid w:val="00B33714"/>
    <w:rsid w:val="00B338A2"/>
    <w:rsid w:val="00B33952"/>
    <w:rsid w:val="00B34015"/>
    <w:rsid w:val="00B34A30"/>
    <w:rsid w:val="00B34BCD"/>
    <w:rsid w:val="00B34E81"/>
    <w:rsid w:val="00B35164"/>
    <w:rsid w:val="00B35211"/>
    <w:rsid w:val="00B355C9"/>
    <w:rsid w:val="00B358B4"/>
    <w:rsid w:val="00B35E82"/>
    <w:rsid w:val="00B36094"/>
    <w:rsid w:val="00B361C3"/>
    <w:rsid w:val="00B3622B"/>
    <w:rsid w:val="00B3697E"/>
    <w:rsid w:val="00B374A2"/>
    <w:rsid w:val="00B378A7"/>
    <w:rsid w:val="00B37BDC"/>
    <w:rsid w:val="00B37C69"/>
    <w:rsid w:val="00B40270"/>
    <w:rsid w:val="00B40B57"/>
    <w:rsid w:val="00B40B70"/>
    <w:rsid w:val="00B411DB"/>
    <w:rsid w:val="00B42181"/>
    <w:rsid w:val="00B42597"/>
    <w:rsid w:val="00B4294F"/>
    <w:rsid w:val="00B42A84"/>
    <w:rsid w:val="00B4349E"/>
    <w:rsid w:val="00B435C3"/>
    <w:rsid w:val="00B440E7"/>
    <w:rsid w:val="00B441DD"/>
    <w:rsid w:val="00B44404"/>
    <w:rsid w:val="00B44564"/>
    <w:rsid w:val="00B44684"/>
    <w:rsid w:val="00B4468B"/>
    <w:rsid w:val="00B45113"/>
    <w:rsid w:val="00B451A0"/>
    <w:rsid w:val="00B46068"/>
    <w:rsid w:val="00B462D9"/>
    <w:rsid w:val="00B4682C"/>
    <w:rsid w:val="00B468F2"/>
    <w:rsid w:val="00B46D2B"/>
    <w:rsid w:val="00B47605"/>
    <w:rsid w:val="00B477F0"/>
    <w:rsid w:val="00B479C8"/>
    <w:rsid w:val="00B47BC7"/>
    <w:rsid w:val="00B47DF5"/>
    <w:rsid w:val="00B5031A"/>
    <w:rsid w:val="00B50410"/>
    <w:rsid w:val="00B50479"/>
    <w:rsid w:val="00B509F1"/>
    <w:rsid w:val="00B50F86"/>
    <w:rsid w:val="00B518EF"/>
    <w:rsid w:val="00B525EA"/>
    <w:rsid w:val="00B52EAD"/>
    <w:rsid w:val="00B52FFF"/>
    <w:rsid w:val="00B53A2F"/>
    <w:rsid w:val="00B54E25"/>
    <w:rsid w:val="00B553A2"/>
    <w:rsid w:val="00B55A66"/>
    <w:rsid w:val="00B567F8"/>
    <w:rsid w:val="00B5682B"/>
    <w:rsid w:val="00B56D2B"/>
    <w:rsid w:val="00B56F72"/>
    <w:rsid w:val="00B57416"/>
    <w:rsid w:val="00B575B3"/>
    <w:rsid w:val="00B611B0"/>
    <w:rsid w:val="00B61253"/>
    <w:rsid w:val="00B61644"/>
    <w:rsid w:val="00B6194F"/>
    <w:rsid w:val="00B61ACE"/>
    <w:rsid w:val="00B61EF5"/>
    <w:rsid w:val="00B62405"/>
    <w:rsid w:val="00B626C8"/>
    <w:rsid w:val="00B62E63"/>
    <w:rsid w:val="00B63052"/>
    <w:rsid w:val="00B6354E"/>
    <w:rsid w:val="00B63B65"/>
    <w:rsid w:val="00B63B9B"/>
    <w:rsid w:val="00B640D2"/>
    <w:rsid w:val="00B643DB"/>
    <w:rsid w:val="00B6441D"/>
    <w:rsid w:val="00B6492F"/>
    <w:rsid w:val="00B64A9D"/>
    <w:rsid w:val="00B64B1A"/>
    <w:rsid w:val="00B64FE5"/>
    <w:rsid w:val="00B65268"/>
    <w:rsid w:val="00B654C1"/>
    <w:rsid w:val="00B65B87"/>
    <w:rsid w:val="00B66227"/>
    <w:rsid w:val="00B67673"/>
    <w:rsid w:val="00B67D05"/>
    <w:rsid w:val="00B67D3B"/>
    <w:rsid w:val="00B702B2"/>
    <w:rsid w:val="00B70425"/>
    <w:rsid w:val="00B70595"/>
    <w:rsid w:val="00B7062A"/>
    <w:rsid w:val="00B7090C"/>
    <w:rsid w:val="00B70E28"/>
    <w:rsid w:val="00B712A7"/>
    <w:rsid w:val="00B7146D"/>
    <w:rsid w:val="00B715A5"/>
    <w:rsid w:val="00B71675"/>
    <w:rsid w:val="00B71971"/>
    <w:rsid w:val="00B72552"/>
    <w:rsid w:val="00B729AB"/>
    <w:rsid w:val="00B72A7E"/>
    <w:rsid w:val="00B72F4C"/>
    <w:rsid w:val="00B72F8E"/>
    <w:rsid w:val="00B7488B"/>
    <w:rsid w:val="00B74A12"/>
    <w:rsid w:val="00B75078"/>
    <w:rsid w:val="00B7513F"/>
    <w:rsid w:val="00B752BE"/>
    <w:rsid w:val="00B758F6"/>
    <w:rsid w:val="00B75909"/>
    <w:rsid w:val="00B760A8"/>
    <w:rsid w:val="00B76695"/>
    <w:rsid w:val="00B76C87"/>
    <w:rsid w:val="00B76DF8"/>
    <w:rsid w:val="00B771A4"/>
    <w:rsid w:val="00B77371"/>
    <w:rsid w:val="00B775FE"/>
    <w:rsid w:val="00B77C9B"/>
    <w:rsid w:val="00B77E28"/>
    <w:rsid w:val="00B8047D"/>
    <w:rsid w:val="00B807F3"/>
    <w:rsid w:val="00B8094F"/>
    <w:rsid w:val="00B80B1D"/>
    <w:rsid w:val="00B80E05"/>
    <w:rsid w:val="00B813EB"/>
    <w:rsid w:val="00B81564"/>
    <w:rsid w:val="00B81A65"/>
    <w:rsid w:val="00B81CA2"/>
    <w:rsid w:val="00B81DB5"/>
    <w:rsid w:val="00B81E7D"/>
    <w:rsid w:val="00B81EF9"/>
    <w:rsid w:val="00B81FB0"/>
    <w:rsid w:val="00B82076"/>
    <w:rsid w:val="00B82175"/>
    <w:rsid w:val="00B824DC"/>
    <w:rsid w:val="00B83796"/>
    <w:rsid w:val="00B838D1"/>
    <w:rsid w:val="00B83B51"/>
    <w:rsid w:val="00B83BB3"/>
    <w:rsid w:val="00B8440C"/>
    <w:rsid w:val="00B84591"/>
    <w:rsid w:val="00B845A0"/>
    <w:rsid w:val="00B851D1"/>
    <w:rsid w:val="00B8534F"/>
    <w:rsid w:val="00B85511"/>
    <w:rsid w:val="00B86241"/>
    <w:rsid w:val="00B86591"/>
    <w:rsid w:val="00B87300"/>
    <w:rsid w:val="00B8778D"/>
    <w:rsid w:val="00B87846"/>
    <w:rsid w:val="00B90496"/>
    <w:rsid w:val="00B907D6"/>
    <w:rsid w:val="00B90825"/>
    <w:rsid w:val="00B909B6"/>
    <w:rsid w:val="00B90DAD"/>
    <w:rsid w:val="00B91033"/>
    <w:rsid w:val="00B91291"/>
    <w:rsid w:val="00B9131D"/>
    <w:rsid w:val="00B91833"/>
    <w:rsid w:val="00B91B5C"/>
    <w:rsid w:val="00B91C5C"/>
    <w:rsid w:val="00B92371"/>
    <w:rsid w:val="00B92444"/>
    <w:rsid w:val="00B9287D"/>
    <w:rsid w:val="00B929AD"/>
    <w:rsid w:val="00B92B60"/>
    <w:rsid w:val="00B930F3"/>
    <w:rsid w:val="00B93242"/>
    <w:rsid w:val="00B934FE"/>
    <w:rsid w:val="00B93707"/>
    <w:rsid w:val="00B938DF"/>
    <w:rsid w:val="00B9392A"/>
    <w:rsid w:val="00B93A2F"/>
    <w:rsid w:val="00B9437C"/>
    <w:rsid w:val="00B94BF5"/>
    <w:rsid w:val="00B94F3E"/>
    <w:rsid w:val="00B94FA3"/>
    <w:rsid w:val="00B965B1"/>
    <w:rsid w:val="00B96A14"/>
    <w:rsid w:val="00B974E6"/>
    <w:rsid w:val="00B978ED"/>
    <w:rsid w:val="00B97D30"/>
    <w:rsid w:val="00B97F45"/>
    <w:rsid w:val="00BA060C"/>
    <w:rsid w:val="00BA088F"/>
    <w:rsid w:val="00BA09E7"/>
    <w:rsid w:val="00BA0DA6"/>
    <w:rsid w:val="00BA11D0"/>
    <w:rsid w:val="00BA139E"/>
    <w:rsid w:val="00BA1ED8"/>
    <w:rsid w:val="00BA2138"/>
    <w:rsid w:val="00BA2223"/>
    <w:rsid w:val="00BA24CC"/>
    <w:rsid w:val="00BA27D9"/>
    <w:rsid w:val="00BA303B"/>
    <w:rsid w:val="00BA336D"/>
    <w:rsid w:val="00BA3D5C"/>
    <w:rsid w:val="00BA437F"/>
    <w:rsid w:val="00BA44A4"/>
    <w:rsid w:val="00BA48CF"/>
    <w:rsid w:val="00BA4F4A"/>
    <w:rsid w:val="00BA50F0"/>
    <w:rsid w:val="00BA53A8"/>
    <w:rsid w:val="00BA53FB"/>
    <w:rsid w:val="00BA595D"/>
    <w:rsid w:val="00BA5D10"/>
    <w:rsid w:val="00BA6646"/>
    <w:rsid w:val="00BA6763"/>
    <w:rsid w:val="00BA7163"/>
    <w:rsid w:val="00BA79FF"/>
    <w:rsid w:val="00BA7B82"/>
    <w:rsid w:val="00BA7D1F"/>
    <w:rsid w:val="00BA7DD8"/>
    <w:rsid w:val="00BB00DE"/>
    <w:rsid w:val="00BB04CD"/>
    <w:rsid w:val="00BB154E"/>
    <w:rsid w:val="00BB1730"/>
    <w:rsid w:val="00BB188C"/>
    <w:rsid w:val="00BB1970"/>
    <w:rsid w:val="00BB19AF"/>
    <w:rsid w:val="00BB1D0D"/>
    <w:rsid w:val="00BB214F"/>
    <w:rsid w:val="00BB23F5"/>
    <w:rsid w:val="00BB25D7"/>
    <w:rsid w:val="00BB29C9"/>
    <w:rsid w:val="00BB3224"/>
    <w:rsid w:val="00BB33A4"/>
    <w:rsid w:val="00BB346F"/>
    <w:rsid w:val="00BB3786"/>
    <w:rsid w:val="00BB388F"/>
    <w:rsid w:val="00BB4115"/>
    <w:rsid w:val="00BB416E"/>
    <w:rsid w:val="00BB4D3E"/>
    <w:rsid w:val="00BB52BE"/>
    <w:rsid w:val="00BB54CF"/>
    <w:rsid w:val="00BB5C33"/>
    <w:rsid w:val="00BB5E0A"/>
    <w:rsid w:val="00BB615C"/>
    <w:rsid w:val="00BB640F"/>
    <w:rsid w:val="00BB64D9"/>
    <w:rsid w:val="00BB709F"/>
    <w:rsid w:val="00BB7430"/>
    <w:rsid w:val="00BB7640"/>
    <w:rsid w:val="00BB7910"/>
    <w:rsid w:val="00BC0659"/>
    <w:rsid w:val="00BC0703"/>
    <w:rsid w:val="00BC08D9"/>
    <w:rsid w:val="00BC0D08"/>
    <w:rsid w:val="00BC1006"/>
    <w:rsid w:val="00BC2260"/>
    <w:rsid w:val="00BC4163"/>
    <w:rsid w:val="00BC41E0"/>
    <w:rsid w:val="00BC426E"/>
    <w:rsid w:val="00BC4307"/>
    <w:rsid w:val="00BC44D6"/>
    <w:rsid w:val="00BC4973"/>
    <w:rsid w:val="00BC5276"/>
    <w:rsid w:val="00BC571C"/>
    <w:rsid w:val="00BC60DC"/>
    <w:rsid w:val="00BC7575"/>
    <w:rsid w:val="00BC7770"/>
    <w:rsid w:val="00BC78DB"/>
    <w:rsid w:val="00BD0A73"/>
    <w:rsid w:val="00BD0B78"/>
    <w:rsid w:val="00BD15BE"/>
    <w:rsid w:val="00BD19BB"/>
    <w:rsid w:val="00BD19CB"/>
    <w:rsid w:val="00BD20DA"/>
    <w:rsid w:val="00BD2653"/>
    <w:rsid w:val="00BD288B"/>
    <w:rsid w:val="00BD2940"/>
    <w:rsid w:val="00BD2CE4"/>
    <w:rsid w:val="00BD32CF"/>
    <w:rsid w:val="00BD32E2"/>
    <w:rsid w:val="00BD3A36"/>
    <w:rsid w:val="00BD4031"/>
    <w:rsid w:val="00BD4603"/>
    <w:rsid w:val="00BD4659"/>
    <w:rsid w:val="00BD4671"/>
    <w:rsid w:val="00BD47B6"/>
    <w:rsid w:val="00BD488F"/>
    <w:rsid w:val="00BD4B72"/>
    <w:rsid w:val="00BD519B"/>
    <w:rsid w:val="00BD5223"/>
    <w:rsid w:val="00BD5AE8"/>
    <w:rsid w:val="00BD75E1"/>
    <w:rsid w:val="00BD78B9"/>
    <w:rsid w:val="00BD7EE6"/>
    <w:rsid w:val="00BE064B"/>
    <w:rsid w:val="00BE1464"/>
    <w:rsid w:val="00BE1794"/>
    <w:rsid w:val="00BE192E"/>
    <w:rsid w:val="00BE249B"/>
    <w:rsid w:val="00BE2729"/>
    <w:rsid w:val="00BE31D7"/>
    <w:rsid w:val="00BE3740"/>
    <w:rsid w:val="00BE41A0"/>
    <w:rsid w:val="00BE46EC"/>
    <w:rsid w:val="00BE5567"/>
    <w:rsid w:val="00BE56E3"/>
    <w:rsid w:val="00BE5C2C"/>
    <w:rsid w:val="00BE5F17"/>
    <w:rsid w:val="00BE6221"/>
    <w:rsid w:val="00BE6608"/>
    <w:rsid w:val="00BE6813"/>
    <w:rsid w:val="00BE69AB"/>
    <w:rsid w:val="00BE6A77"/>
    <w:rsid w:val="00BE6D5B"/>
    <w:rsid w:val="00BE7D5D"/>
    <w:rsid w:val="00BE7DCF"/>
    <w:rsid w:val="00BE7EE4"/>
    <w:rsid w:val="00BF0056"/>
    <w:rsid w:val="00BF0684"/>
    <w:rsid w:val="00BF09D1"/>
    <w:rsid w:val="00BF0E9B"/>
    <w:rsid w:val="00BF1196"/>
    <w:rsid w:val="00BF125E"/>
    <w:rsid w:val="00BF2BBC"/>
    <w:rsid w:val="00BF3CCB"/>
    <w:rsid w:val="00BF412F"/>
    <w:rsid w:val="00BF4586"/>
    <w:rsid w:val="00BF553B"/>
    <w:rsid w:val="00BF56F8"/>
    <w:rsid w:val="00BF5B83"/>
    <w:rsid w:val="00BF5D50"/>
    <w:rsid w:val="00BF5F91"/>
    <w:rsid w:val="00BF6E6D"/>
    <w:rsid w:val="00BF6F44"/>
    <w:rsid w:val="00BF7436"/>
    <w:rsid w:val="00BF7923"/>
    <w:rsid w:val="00BF7F1E"/>
    <w:rsid w:val="00C00185"/>
    <w:rsid w:val="00C00A9B"/>
    <w:rsid w:val="00C00F84"/>
    <w:rsid w:val="00C014F9"/>
    <w:rsid w:val="00C01D29"/>
    <w:rsid w:val="00C02638"/>
    <w:rsid w:val="00C03180"/>
    <w:rsid w:val="00C031A6"/>
    <w:rsid w:val="00C036BE"/>
    <w:rsid w:val="00C0409F"/>
    <w:rsid w:val="00C041E0"/>
    <w:rsid w:val="00C047E0"/>
    <w:rsid w:val="00C05024"/>
    <w:rsid w:val="00C059CC"/>
    <w:rsid w:val="00C05B3B"/>
    <w:rsid w:val="00C05D22"/>
    <w:rsid w:val="00C066CB"/>
    <w:rsid w:val="00C06BDB"/>
    <w:rsid w:val="00C06F72"/>
    <w:rsid w:val="00C078AC"/>
    <w:rsid w:val="00C07E31"/>
    <w:rsid w:val="00C100E6"/>
    <w:rsid w:val="00C10AE9"/>
    <w:rsid w:val="00C10C8F"/>
    <w:rsid w:val="00C10EBF"/>
    <w:rsid w:val="00C11B26"/>
    <w:rsid w:val="00C11FAB"/>
    <w:rsid w:val="00C1223D"/>
    <w:rsid w:val="00C129CE"/>
    <w:rsid w:val="00C12B24"/>
    <w:rsid w:val="00C12F81"/>
    <w:rsid w:val="00C13EB6"/>
    <w:rsid w:val="00C13FC7"/>
    <w:rsid w:val="00C143DB"/>
    <w:rsid w:val="00C14E4B"/>
    <w:rsid w:val="00C15094"/>
    <w:rsid w:val="00C15269"/>
    <w:rsid w:val="00C1535F"/>
    <w:rsid w:val="00C159FC"/>
    <w:rsid w:val="00C15B13"/>
    <w:rsid w:val="00C15E54"/>
    <w:rsid w:val="00C15F21"/>
    <w:rsid w:val="00C16A1E"/>
    <w:rsid w:val="00C16B74"/>
    <w:rsid w:val="00C1715A"/>
    <w:rsid w:val="00C174E7"/>
    <w:rsid w:val="00C176B8"/>
    <w:rsid w:val="00C17D62"/>
    <w:rsid w:val="00C201CD"/>
    <w:rsid w:val="00C20631"/>
    <w:rsid w:val="00C20D12"/>
    <w:rsid w:val="00C21ACB"/>
    <w:rsid w:val="00C21C67"/>
    <w:rsid w:val="00C22058"/>
    <w:rsid w:val="00C2231E"/>
    <w:rsid w:val="00C223B9"/>
    <w:rsid w:val="00C22827"/>
    <w:rsid w:val="00C22BCD"/>
    <w:rsid w:val="00C22F4D"/>
    <w:rsid w:val="00C23550"/>
    <w:rsid w:val="00C23B54"/>
    <w:rsid w:val="00C23C63"/>
    <w:rsid w:val="00C240A2"/>
    <w:rsid w:val="00C240DA"/>
    <w:rsid w:val="00C24141"/>
    <w:rsid w:val="00C245B7"/>
    <w:rsid w:val="00C250D7"/>
    <w:rsid w:val="00C25A88"/>
    <w:rsid w:val="00C265AF"/>
    <w:rsid w:val="00C2725C"/>
    <w:rsid w:val="00C27E2B"/>
    <w:rsid w:val="00C301FB"/>
    <w:rsid w:val="00C302A5"/>
    <w:rsid w:val="00C302F4"/>
    <w:rsid w:val="00C30D6C"/>
    <w:rsid w:val="00C31269"/>
    <w:rsid w:val="00C316D1"/>
    <w:rsid w:val="00C3208B"/>
    <w:rsid w:val="00C32B20"/>
    <w:rsid w:val="00C32B32"/>
    <w:rsid w:val="00C3318D"/>
    <w:rsid w:val="00C33B5F"/>
    <w:rsid w:val="00C34088"/>
    <w:rsid w:val="00C3517C"/>
    <w:rsid w:val="00C353F0"/>
    <w:rsid w:val="00C355B0"/>
    <w:rsid w:val="00C35B06"/>
    <w:rsid w:val="00C35E30"/>
    <w:rsid w:val="00C36FB4"/>
    <w:rsid w:val="00C377DE"/>
    <w:rsid w:val="00C37B24"/>
    <w:rsid w:val="00C37EB4"/>
    <w:rsid w:val="00C406A7"/>
    <w:rsid w:val="00C40BD3"/>
    <w:rsid w:val="00C40F89"/>
    <w:rsid w:val="00C41E6C"/>
    <w:rsid w:val="00C421BA"/>
    <w:rsid w:val="00C42497"/>
    <w:rsid w:val="00C42D4B"/>
    <w:rsid w:val="00C43845"/>
    <w:rsid w:val="00C43A63"/>
    <w:rsid w:val="00C43EB2"/>
    <w:rsid w:val="00C448D6"/>
    <w:rsid w:val="00C44A5C"/>
    <w:rsid w:val="00C44C44"/>
    <w:rsid w:val="00C44E4F"/>
    <w:rsid w:val="00C4523B"/>
    <w:rsid w:val="00C45704"/>
    <w:rsid w:val="00C460AB"/>
    <w:rsid w:val="00C46102"/>
    <w:rsid w:val="00C46279"/>
    <w:rsid w:val="00C46338"/>
    <w:rsid w:val="00C46EA3"/>
    <w:rsid w:val="00C46F8D"/>
    <w:rsid w:val="00C47155"/>
    <w:rsid w:val="00C47D4A"/>
    <w:rsid w:val="00C47F2E"/>
    <w:rsid w:val="00C5003E"/>
    <w:rsid w:val="00C5003F"/>
    <w:rsid w:val="00C50598"/>
    <w:rsid w:val="00C506A3"/>
    <w:rsid w:val="00C50AF6"/>
    <w:rsid w:val="00C50F8F"/>
    <w:rsid w:val="00C51166"/>
    <w:rsid w:val="00C511A9"/>
    <w:rsid w:val="00C517CA"/>
    <w:rsid w:val="00C51D9A"/>
    <w:rsid w:val="00C5223A"/>
    <w:rsid w:val="00C52575"/>
    <w:rsid w:val="00C52C8C"/>
    <w:rsid w:val="00C52F82"/>
    <w:rsid w:val="00C53092"/>
    <w:rsid w:val="00C53243"/>
    <w:rsid w:val="00C53649"/>
    <w:rsid w:val="00C53B9D"/>
    <w:rsid w:val="00C543FA"/>
    <w:rsid w:val="00C54919"/>
    <w:rsid w:val="00C55004"/>
    <w:rsid w:val="00C55197"/>
    <w:rsid w:val="00C55858"/>
    <w:rsid w:val="00C55B92"/>
    <w:rsid w:val="00C55BE3"/>
    <w:rsid w:val="00C55DD2"/>
    <w:rsid w:val="00C56463"/>
    <w:rsid w:val="00C56950"/>
    <w:rsid w:val="00C56B7E"/>
    <w:rsid w:val="00C56FDD"/>
    <w:rsid w:val="00C57321"/>
    <w:rsid w:val="00C576B4"/>
    <w:rsid w:val="00C57816"/>
    <w:rsid w:val="00C57828"/>
    <w:rsid w:val="00C60769"/>
    <w:rsid w:val="00C60940"/>
    <w:rsid w:val="00C60A43"/>
    <w:rsid w:val="00C6108C"/>
    <w:rsid w:val="00C615DA"/>
    <w:rsid w:val="00C6167E"/>
    <w:rsid w:val="00C61767"/>
    <w:rsid w:val="00C61981"/>
    <w:rsid w:val="00C61F3A"/>
    <w:rsid w:val="00C629DF"/>
    <w:rsid w:val="00C62E01"/>
    <w:rsid w:val="00C634E8"/>
    <w:rsid w:val="00C635CC"/>
    <w:rsid w:val="00C636C4"/>
    <w:rsid w:val="00C63C68"/>
    <w:rsid w:val="00C6404E"/>
    <w:rsid w:val="00C64710"/>
    <w:rsid w:val="00C65567"/>
    <w:rsid w:val="00C65941"/>
    <w:rsid w:val="00C663FD"/>
    <w:rsid w:val="00C66432"/>
    <w:rsid w:val="00C6644F"/>
    <w:rsid w:val="00C66897"/>
    <w:rsid w:val="00C66A92"/>
    <w:rsid w:val="00C66BE7"/>
    <w:rsid w:val="00C66FF0"/>
    <w:rsid w:val="00C677E4"/>
    <w:rsid w:val="00C6788E"/>
    <w:rsid w:val="00C700AF"/>
    <w:rsid w:val="00C7057C"/>
    <w:rsid w:val="00C70654"/>
    <w:rsid w:val="00C707E8"/>
    <w:rsid w:val="00C70C38"/>
    <w:rsid w:val="00C70CEC"/>
    <w:rsid w:val="00C70E65"/>
    <w:rsid w:val="00C719F6"/>
    <w:rsid w:val="00C71F14"/>
    <w:rsid w:val="00C73ECF"/>
    <w:rsid w:val="00C740BC"/>
    <w:rsid w:val="00C742F4"/>
    <w:rsid w:val="00C74600"/>
    <w:rsid w:val="00C74A0F"/>
    <w:rsid w:val="00C74C26"/>
    <w:rsid w:val="00C74D35"/>
    <w:rsid w:val="00C75067"/>
    <w:rsid w:val="00C750DC"/>
    <w:rsid w:val="00C75325"/>
    <w:rsid w:val="00C758A5"/>
    <w:rsid w:val="00C75C58"/>
    <w:rsid w:val="00C7686F"/>
    <w:rsid w:val="00C77330"/>
    <w:rsid w:val="00C77458"/>
    <w:rsid w:val="00C77B64"/>
    <w:rsid w:val="00C77CB2"/>
    <w:rsid w:val="00C801C5"/>
    <w:rsid w:val="00C801D5"/>
    <w:rsid w:val="00C802FF"/>
    <w:rsid w:val="00C80724"/>
    <w:rsid w:val="00C80B05"/>
    <w:rsid w:val="00C810A1"/>
    <w:rsid w:val="00C81114"/>
    <w:rsid w:val="00C81AF0"/>
    <w:rsid w:val="00C81EA8"/>
    <w:rsid w:val="00C8212B"/>
    <w:rsid w:val="00C82259"/>
    <w:rsid w:val="00C8227B"/>
    <w:rsid w:val="00C82631"/>
    <w:rsid w:val="00C82853"/>
    <w:rsid w:val="00C830C1"/>
    <w:rsid w:val="00C831C2"/>
    <w:rsid w:val="00C83543"/>
    <w:rsid w:val="00C836F3"/>
    <w:rsid w:val="00C838B3"/>
    <w:rsid w:val="00C839B3"/>
    <w:rsid w:val="00C83C1F"/>
    <w:rsid w:val="00C83E86"/>
    <w:rsid w:val="00C83EB8"/>
    <w:rsid w:val="00C8408E"/>
    <w:rsid w:val="00C8436F"/>
    <w:rsid w:val="00C844E8"/>
    <w:rsid w:val="00C8485F"/>
    <w:rsid w:val="00C853F2"/>
    <w:rsid w:val="00C85412"/>
    <w:rsid w:val="00C85A19"/>
    <w:rsid w:val="00C8617F"/>
    <w:rsid w:val="00C864E2"/>
    <w:rsid w:val="00C86BC9"/>
    <w:rsid w:val="00C86E0D"/>
    <w:rsid w:val="00C86FA9"/>
    <w:rsid w:val="00C8719E"/>
    <w:rsid w:val="00C8721E"/>
    <w:rsid w:val="00C874F2"/>
    <w:rsid w:val="00C87DA3"/>
    <w:rsid w:val="00C9048F"/>
    <w:rsid w:val="00C905D1"/>
    <w:rsid w:val="00C90611"/>
    <w:rsid w:val="00C90742"/>
    <w:rsid w:val="00C90C53"/>
    <w:rsid w:val="00C90DA1"/>
    <w:rsid w:val="00C91127"/>
    <w:rsid w:val="00C92720"/>
    <w:rsid w:val="00C9293E"/>
    <w:rsid w:val="00C92DCB"/>
    <w:rsid w:val="00C92F7F"/>
    <w:rsid w:val="00C9315D"/>
    <w:rsid w:val="00C9351F"/>
    <w:rsid w:val="00C93888"/>
    <w:rsid w:val="00C941DF"/>
    <w:rsid w:val="00C9447F"/>
    <w:rsid w:val="00C944C4"/>
    <w:rsid w:val="00C94D41"/>
    <w:rsid w:val="00C95B7F"/>
    <w:rsid w:val="00C96236"/>
    <w:rsid w:val="00C96A76"/>
    <w:rsid w:val="00C96DC5"/>
    <w:rsid w:val="00C96E5C"/>
    <w:rsid w:val="00C979E0"/>
    <w:rsid w:val="00C97C5C"/>
    <w:rsid w:val="00C97D99"/>
    <w:rsid w:val="00CA009A"/>
    <w:rsid w:val="00CA061E"/>
    <w:rsid w:val="00CA087C"/>
    <w:rsid w:val="00CA0B6C"/>
    <w:rsid w:val="00CA1285"/>
    <w:rsid w:val="00CA1386"/>
    <w:rsid w:val="00CA1ECA"/>
    <w:rsid w:val="00CA27FA"/>
    <w:rsid w:val="00CA280C"/>
    <w:rsid w:val="00CA2EDD"/>
    <w:rsid w:val="00CA3592"/>
    <w:rsid w:val="00CA41D2"/>
    <w:rsid w:val="00CA435D"/>
    <w:rsid w:val="00CA48E2"/>
    <w:rsid w:val="00CA4932"/>
    <w:rsid w:val="00CA4D1F"/>
    <w:rsid w:val="00CA55C1"/>
    <w:rsid w:val="00CA561C"/>
    <w:rsid w:val="00CA6452"/>
    <w:rsid w:val="00CA740B"/>
    <w:rsid w:val="00CA7FB5"/>
    <w:rsid w:val="00CB01F1"/>
    <w:rsid w:val="00CB0C8C"/>
    <w:rsid w:val="00CB0FBE"/>
    <w:rsid w:val="00CB18B3"/>
    <w:rsid w:val="00CB211B"/>
    <w:rsid w:val="00CB2C0A"/>
    <w:rsid w:val="00CB2EF2"/>
    <w:rsid w:val="00CB306E"/>
    <w:rsid w:val="00CB320E"/>
    <w:rsid w:val="00CB342B"/>
    <w:rsid w:val="00CB389E"/>
    <w:rsid w:val="00CB3C0B"/>
    <w:rsid w:val="00CB40D6"/>
    <w:rsid w:val="00CB416A"/>
    <w:rsid w:val="00CB4366"/>
    <w:rsid w:val="00CB43DB"/>
    <w:rsid w:val="00CB47CA"/>
    <w:rsid w:val="00CB492F"/>
    <w:rsid w:val="00CB4B0A"/>
    <w:rsid w:val="00CB51BF"/>
    <w:rsid w:val="00CB55E1"/>
    <w:rsid w:val="00CB5A82"/>
    <w:rsid w:val="00CB6665"/>
    <w:rsid w:val="00CB6EBF"/>
    <w:rsid w:val="00CB7469"/>
    <w:rsid w:val="00CB749A"/>
    <w:rsid w:val="00CB7C67"/>
    <w:rsid w:val="00CB7FAF"/>
    <w:rsid w:val="00CB7FB3"/>
    <w:rsid w:val="00CC018E"/>
    <w:rsid w:val="00CC0772"/>
    <w:rsid w:val="00CC0DD7"/>
    <w:rsid w:val="00CC0DE4"/>
    <w:rsid w:val="00CC0FEF"/>
    <w:rsid w:val="00CC113B"/>
    <w:rsid w:val="00CC1305"/>
    <w:rsid w:val="00CC1F35"/>
    <w:rsid w:val="00CC2B0C"/>
    <w:rsid w:val="00CC3636"/>
    <w:rsid w:val="00CC36D2"/>
    <w:rsid w:val="00CC3966"/>
    <w:rsid w:val="00CC3E54"/>
    <w:rsid w:val="00CC466D"/>
    <w:rsid w:val="00CC468D"/>
    <w:rsid w:val="00CC4DCF"/>
    <w:rsid w:val="00CC50C2"/>
    <w:rsid w:val="00CC51F6"/>
    <w:rsid w:val="00CC5757"/>
    <w:rsid w:val="00CC59B8"/>
    <w:rsid w:val="00CC5F8B"/>
    <w:rsid w:val="00CC663C"/>
    <w:rsid w:val="00CC6F3F"/>
    <w:rsid w:val="00CC773C"/>
    <w:rsid w:val="00CC7C06"/>
    <w:rsid w:val="00CC7F31"/>
    <w:rsid w:val="00CD064C"/>
    <w:rsid w:val="00CD07BA"/>
    <w:rsid w:val="00CD0883"/>
    <w:rsid w:val="00CD0DE4"/>
    <w:rsid w:val="00CD1207"/>
    <w:rsid w:val="00CD14C3"/>
    <w:rsid w:val="00CD16C8"/>
    <w:rsid w:val="00CD281E"/>
    <w:rsid w:val="00CD31D2"/>
    <w:rsid w:val="00CD3449"/>
    <w:rsid w:val="00CD3789"/>
    <w:rsid w:val="00CD3A34"/>
    <w:rsid w:val="00CD3A55"/>
    <w:rsid w:val="00CD3A83"/>
    <w:rsid w:val="00CD3C1F"/>
    <w:rsid w:val="00CD434B"/>
    <w:rsid w:val="00CD44FD"/>
    <w:rsid w:val="00CD4756"/>
    <w:rsid w:val="00CD47AA"/>
    <w:rsid w:val="00CD47C3"/>
    <w:rsid w:val="00CD4AB5"/>
    <w:rsid w:val="00CD4B9E"/>
    <w:rsid w:val="00CD4D52"/>
    <w:rsid w:val="00CD4FD5"/>
    <w:rsid w:val="00CD52A9"/>
    <w:rsid w:val="00CD5CE8"/>
    <w:rsid w:val="00CD5FF6"/>
    <w:rsid w:val="00CD6046"/>
    <w:rsid w:val="00CD6425"/>
    <w:rsid w:val="00CD6601"/>
    <w:rsid w:val="00CD7D0F"/>
    <w:rsid w:val="00CD7DCD"/>
    <w:rsid w:val="00CE0751"/>
    <w:rsid w:val="00CE14E1"/>
    <w:rsid w:val="00CE1B3A"/>
    <w:rsid w:val="00CE239F"/>
    <w:rsid w:val="00CE2657"/>
    <w:rsid w:val="00CE3068"/>
    <w:rsid w:val="00CE3A13"/>
    <w:rsid w:val="00CE3CDA"/>
    <w:rsid w:val="00CE3EC9"/>
    <w:rsid w:val="00CE4629"/>
    <w:rsid w:val="00CE4C7E"/>
    <w:rsid w:val="00CE5C9F"/>
    <w:rsid w:val="00CE6413"/>
    <w:rsid w:val="00CE7202"/>
    <w:rsid w:val="00CE721D"/>
    <w:rsid w:val="00CE78B0"/>
    <w:rsid w:val="00CE7B3C"/>
    <w:rsid w:val="00CE7F5C"/>
    <w:rsid w:val="00CF088E"/>
    <w:rsid w:val="00CF0C45"/>
    <w:rsid w:val="00CF0CAC"/>
    <w:rsid w:val="00CF0DB9"/>
    <w:rsid w:val="00CF16D8"/>
    <w:rsid w:val="00CF1746"/>
    <w:rsid w:val="00CF1BE5"/>
    <w:rsid w:val="00CF3263"/>
    <w:rsid w:val="00CF35D1"/>
    <w:rsid w:val="00CF383B"/>
    <w:rsid w:val="00CF3EF8"/>
    <w:rsid w:val="00CF3FB6"/>
    <w:rsid w:val="00CF4665"/>
    <w:rsid w:val="00CF510A"/>
    <w:rsid w:val="00CF5EC0"/>
    <w:rsid w:val="00CF5F6F"/>
    <w:rsid w:val="00CF6583"/>
    <w:rsid w:val="00CF73BC"/>
    <w:rsid w:val="00CF74F4"/>
    <w:rsid w:val="00CF7583"/>
    <w:rsid w:val="00CF7591"/>
    <w:rsid w:val="00CF796A"/>
    <w:rsid w:val="00CF79C6"/>
    <w:rsid w:val="00CF7AE0"/>
    <w:rsid w:val="00D00971"/>
    <w:rsid w:val="00D0125C"/>
    <w:rsid w:val="00D0184C"/>
    <w:rsid w:val="00D01D79"/>
    <w:rsid w:val="00D0219E"/>
    <w:rsid w:val="00D024E5"/>
    <w:rsid w:val="00D029E3"/>
    <w:rsid w:val="00D034AE"/>
    <w:rsid w:val="00D03708"/>
    <w:rsid w:val="00D037C6"/>
    <w:rsid w:val="00D03A9A"/>
    <w:rsid w:val="00D0445A"/>
    <w:rsid w:val="00D0466D"/>
    <w:rsid w:val="00D04778"/>
    <w:rsid w:val="00D047CE"/>
    <w:rsid w:val="00D0482C"/>
    <w:rsid w:val="00D0495C"/>
    <w:rsid w:val="00D04F48"/>
    <w:rsid w:val="00D05592"/>
    <w:rsid w:val="00D05593"/>
    <w:rsid w:val="00D05D9F"/>
    <w:rsid w:val="00D065D7"/>
    <w:rsid w:val="00D0694E"/>
    <w:rsid w:val="00D06BFA"/>
    <w:rsid w:val="00D0704F"/>
    <w:rsid w:val="00D074D7"/>
    <w:rsid w:val="00D07C5B"/>
    <w:rsid w:val="00D10006"/>
    <w:rsid w:val="00D10447"/>
    <w:rsid w:val="00D10792"/>
    <w:rsid w:val="00D10E2A"/>
    <w:rsid w:val="00D1121D"/>
    <w:rsid w:val="00D11468"/>
    <w:rsid w:val="00D125AD"/>
    <w:rsid w:val="00D12AC6"/>
    <w:rsid w:val="00D13153"/>
    <w:rsid w:val="00D13904"/>
    <w:rsid w:val="00D13A30"/>
    <w:rsid w:val="00D13B53"/>
    <w:rsid w:val="00D15C38"/>
    <w:rsid w:val="00D15D53"/>
    <w:rsid w:val="00D16467"/>
    <w:rsid w:val="00D171AF"/>
    <w:rsid w:val="00D17A1B"/>
    <w:rsid w:val="00D200E4"/>
    <w:rsid w:val="00D20458"/>
    <w:rsid w:val="00D2049E"/>
    <w:rsid w:val="00D205B3"/>
    <w:rsid w:val="00D208B2"/>
    <w:rsid w:val="00D20E44"/>
    <w:rsid w:val="00D20EC1"/>
    <w:rsid w:val="00D225EB"/>
    <w:rsid w:val="00D227D4"/>
    <w:rsid w:val="00D22852"/>
    <w:rsid w:val="00D22D43"/>
    <w:rsid w:val="00D234C6"/>
    <w:rsid w:val="00D23EC4"/>
    <w:rsid w:val="00D24406"/>
    <w:rsid w:val="00D24917"/>
    <w:rsid w:val="00D2584D"/>
    <w:rsid w:val="00D25C3E"/>
    <w:rsid w:val="00D2600B"/>
    <w:rsid w:val="00D26248"/>
    <w:rsid w:val="00D26555"/>
    <w:rsid w:val="00D267F6"/>
    <w:rsid w:val="00D273D4"/>
    <w:rsid w:val="00D278D7"/>
    <w:rsid w:val="00D3028F"/>
    <w:rsid w:val="00D303B3"/>
    <w:rsid w:val="00D305DE"/>
    <w:rsid w:val="00D30B1B"/>
    <w:rsid w:val="00D31169"/>
    <w:rsid w:val="00D311A6"/>
    <w:rsid w:val="00D31827"/>
    <w:rsid w:val="00D31A20"/>
    <w:rsid w:val="00D31DC3"/>
    <w:rsid w:val="00D31F3B"/>
    <w:rsid w:val="00D323E6"/>
    <w:rsid w:val="00D32AF3"/>
    <w:rsid w:val="00D33232"/>
    <w:rsid w:val="00D334D4"/>
    <w:rsid w:val="00D33E68"/>
    <w:rsid w:val="00D34078"/>
    <w:rsid w:val="00D34308"/>
    <w:rsid w:val="00D34461"/>
    <w:rsid w:val="00D3457C"/>
    <w:rsid w:val="00D34B42"/>
    <w:rsid w:val="00D34BE6"/>
    <w:rsid w:val="00D34C2C"/>
    <w:rsid w:val="00D35579"/>
    <w:rsid w:val="00D35623"/>
    <w:rsid w:val="00D35EF2"/>
    <w:rsid w:val="00D361F0"/>
    <w:rsid w:val="00D364A9"/>
    <w:rsid w:val="00D36F2F"/>
    <w:rsid w:val="00D37417"/>
    <w:rsid w:val="00D37A51"/>
    <w:rsid w:val="00D37A62"/>
    <w:rsid w:val="00D37B4E"/>
    <w:rsid w:val="00D400DB"/>
    <w:rsid w:val="00D40EDB"/>
    <w:rsid w:val="00D416B9"/>
    <w:rsid w:val="00D4203E"/>
    <w:rsid w:val="00D427E9"/>
    <w:rsid w:val="00D42B46"/>
    <w:rsid w:val="00D42E4D"/>
    <w:rsid w:val="00D42E66"/>
    <w:rsid w:val="00D4315A"/>
    <w:rsid w:val="00D441AB"/>
    <w:rsid w:val="00D445BB"/>
    <w:rsid w:val="00D4487F"/>
    <w:rsid w:val="00D44F9F"/>
    <w:rsid w:val="00D45044"/>
    <w:rsid w:val="00D46121"/>
    <w:rsid w:val="00D46500"/>
    <w:rsid w:val="00D46570"/>
    <w:rsid w:val="00D47C65"/>
    <w:rsid w:val="00D50330"/>
    <w:rsid w:val="00D50596"/>
    <w:rsid w:val="00D50C5C"/>
    <w:rsid w:val="00D50E26"/>
    <w:rsid w:val="00D51474"/>
    <w:rsid w:val="00D51700"/>
    <w:rsid w:val="00D51D73"/>
    <w:rsid w:val="00D51FB8"/>
    <w:rsid w:val="00D52381"/>
    <w:rsid w:val="00D526AD"/>
    <w:rsid w:val="00D52C18"/>
    <w:rsid w:val="00D534C9"/>
    <w:rsid w:val="00D53666"/>
    <w:rsid w:val="00D53A3A"/>
    <w:rsid w:val="00D54B91"/>
    <w:rsid w:val="00D54BA3"/>
    <w:rsid w:val="00D54D01"/>
    <w:rsid w:val="00D54F58"/>
    <w:rsid w:val="00D550A7"/>
    <w:rsid w:val="00D5585F"/>
    <w:rsid w:val="00D558E6"/>
    <w:rsid w:val="00D55B3F"/>
    <w:rsid w:val="00D560A9"/>
    <w:rsid w:val="00D56D46"/>
    <w:rsid w:val="00D571A1"/>
    <w:rsid w:val="00D5743D"/>
    <w:rsid w:val="00D5796E"/>
    <w:rsid w:val="00D60345"/>
    <w:rsid w:val="00D60728"/>
    <w:rsid w:val="00D60B83"/>
    <w:rsid w:val="00D60D66"/>
    <w:rsid w:val="00D60EFF"/>
    <w:rsid w:val="00D61470"/>
    <w:rsid w:val="00D61782"/>
    <w:rsid w:val="00D618B0"/>
    <w:rsid w:val="00D622D0"/>
    <w:rsid w:val="00D6246E"/>
    <w:rsid w:val="00D62580"/>
    <w:rsid w:val="00D62794"/>
    <w:rsid w:val="00D632D9"/>
    <w:rsid w:val="00D63492"/>
    <w:rsid w:val="00D6357F"/>
    <w:rsid w:val="00D637E7"/>
    <w:rsid w:val="00D63B62"/>
    <w:rsid w:val="00D63BE1"/>
    <w:rsid w:val="00D63E74"/>
    <w:rsid w:val="00D63F75"/>
    <w:rsid w:val="00D64106"/>
    <w:rsid w:val="00D64395"/>
    <w:rsid w:val="00D645B5"/>
    <w:rsid w:val="00D653AC"/>
    <w:rsid w:val="00D659F6"/>
    <w:rsid w:val="00D6660F"/>
    <w:rsid w:val="00D668A8"/>
    <w:rsid w:val="00D668B5"/>
    <w:rsid w:val="00D66992"/>
    <w:rsid w:val="00D66ED5"/>
    <w:rsid w:val="00D671EA"/>
    <w:rsid w:val="00D6757B"/>
    <w:rsid w:val="00D67BCA"/>
    <w:rsid w:val="00D67BDD"/>
    <w:rsid w:val="00D70135"/>
    <w:rsid w:val="00D7024A"/>
    <w:rsid w:val="00D704D6"/>
    <w:rsid w:val="00D7064A"/>
    <w:rsid w:val="00D70B91"/>
    <w:rsid w:val="00D70C00"/>
    <w:rsid w:val="00D71465"/>
    <w:rsid w:val="00D71845"/>
    <w:rsid w:val="00D718F3"/>
    <w:rsid w:val="00D71F34"/>
    <w:rsid w:val="00D723D7"/>
    <w:rsid w:val="00D72732"/>
    <w:rsid w:val="00D72761"/>
    <w:rsid w:val="00D7287E"/>
    <w:rsid w:val="00D72A37"/>
    <w:rsid w:val="00D72CD0"/>
    <w:rsid w:val="00D72F52"/>
    <w:rsid w:val="00D73A24"/>
    <w:rsid w:val="00D74372"/>
    <w:rsid w:val="00D74B63"/>
    <w:rsid w:val="00D74BF5"/>
    <w:rsid w:val="00D75791"/>
    <w:rsid w:val="00D7647A"/>
    <w:rsid w:val="00D76738"/>
    <w:rsid w:val="00D76822"/>
    <w:rsid w:val="00D76857"/>
    <w:rsid w:val="00D76D0A"/>
    <w:rsid w:val="00D76E84"/>
    <w:rsid w:val="00D76FA2"/>
    <w:rsid w:val="00D7724C"/>
    <w:rsid w:val="00D77889"/>
    <w:rsid w:val="00D7794F"/>
    <w:rsid w:val="00D77F25"/>
    <w:rsid w:val="00D803FB"/>
    <w:rsid w:val="00D8041D"/>
    <w:rsid w:val="00D81083"/>
    <w:rsid w:val="00D8164D"/>
    <w:rsid w:val="00D82508"/>
    <w:rsid w:val="00D82543"/>
    <w:rsid w:val="00D82570"/>
    <w:rsid w:val="00D82620"/>
    <w:rsid w:val="00D82C06"/>
    <w:rsid w:val="00D82E96"/>
    <w:rsid w:val="00D835E7"/>
    <w:rsid w:val="00D844D9"/>
    <w:rsid w:val="00D84E9D"/>
    <w:rsid w:val="00D852D0"/>
    <w:rsid w:val="00D85B90"/>
    <w:rsid w:val="00D85CAC"/>
    <w:rsid w:val="00D85EFE"/>
    <w:rsid w:val="00D86027"/>
    <w:rsid w:val="00D863A6"/>
    <w:rsid w:val="00D867BD"/>
    <w:rsid w:val="00D87189"/>
    <w:rsid w:val="00D874A5"/>
    <w:rsid w:val="00D87A1A"/>
    <w:rsid w:val="00D87D49"/>
    <w:rsid w:val="00D9001A"/>
    <w:rsid w:val="00D900B7"/>
    <w:rsid w:val="00D9072C"/>
    <w:rsid w:val="00D90A64"/>
    <w:rsid w:val="00D91A4A"/>
    <w:rsid w:val="00D91F00"/>
    <w:rsid w:val="00D92751"/>
    <w:rsid w:val="00D92B05"/>
    <w:rsid w:val="00D930D8"/>
    <w:rsid w:val="00D93587"/>
    <w:rsid w:val="00D93CB9"/>
    <w:rsid w:val="00D94BEF"/>
    <w:rsid w:val="00D94C92"/>
    <w:rsid w:val="00D959DF"/>
    <w:rsid w:val="00D95F35"/>
    <w:rsid w:val="00D9675C"/>
    <w:rsid w:val="00D971B8"/>
    <w:rsid w:val="00D97309"/>
    <w:rsid w:val="00DA0842"/>
    <w:rsid w:val="00DA0E4A"/>
    <w:rsid w:val="00DA19ED"/>
    <w:rsid w:val="00DA2CB3"/>
    <w:rsid w:val="00DA2FEC"/>
    <w:rsid w:val="00DA4117"/>
    <w:rsid w:val="00DA42CC"/>
    <w:rsid w:val="00DA53F7"/>
    <w:rsid w:val="00DA5AF4"/>
    <w:rsid w:val="00DA5D4E"/>
    <w:rsid w:val="00DA5E2C"/>
    <w:rsid w:val="00DA6686"/>
    <w:rsid w:val="00DA674E"/>
    <w:rsid w:val="00DA723F"/>
    <w:rsid w:val="00DB029E"/>
    <w:rsid w:val="00DB0937"/>
    <w:rsid w:val="00DB0A9A"/>
    <w:rsid w:val="00DB0AB1"/>
    <w:rsid w:val="00DB1500"/>
    <w:rsid w:val="00DB1703"/>
    <w:rsid w:val="00DB1BED"/>
    <w:rsid w:val="00DB20E2"/>
    <w:rsid w:val="00DB21BB"/>
    <w:rsid w:val="00DB2413"/>
    <w:rsid w:val="00DB2618"/>
    <w:rsid w:val="00DB2FF2"/>
    <w:rsid w:val="00DB2FF3"/>
    <w:rsid w:val="00DB32C6"/>
    <w:rsid w:val="00DB338A"/>
    <w:rsid w:val="00DB33FB"/>
    <w:rsid w:val="00DB3E1F"/>
    <w:rsid w:val="00DB432E"/>
    <w:rsid w:val="00DB4548"/>
    <w:rsid w:val="00DB4D1F"/>
    <w:rsid w:val="00DB53D3"/>
    <w:rsid w:val="00DB5888"/>
    <w:rsid w:val="00DB6284"/>
    <w:rsid w:val="00DB65A6"/>
    <w:rsid w:val="00DB6D74"/>
    <w:rsid w:val="00DB6E9B"/>
    <w:rsid w:val="00DB75B8"/>
    <w:rsid w:val="00DB7E5B"/>
    <w:rsid w:val="00DB7E94"/>
    <w:rsid w:val="00DC04FD"/>
    <w:rsid w:val="00DC0512"/>
    <w:rsid w:val="00DC0CD2"/>
    <w:rsid w:val="00DC12CB"/>
    <w:rsid w:val="00DC12FF"/>
    <w:rsid w:val="00DC19EC"/>
    <w:rsid w:val="00DC1B25"/>
    <w:rsid w:val="00DC25E9"/>
    <w:rsid w:val="00DC25EE"/>
    <w:rsid w:val="00DC2AE1"/>
    <w:rsid w:val="00DC2C93"/>
    <w:rsid w:val="00DC3557"/>
    <w:rsid w:val="00DC360F"/>
    <w:rsid w:val="00DC3A69"/>
    <w:rsid w:val="00DC4173"/>
    <w:rsid w:val="00DC4486"/>
    <w:rsid w:val="00DC47DE"/>
    <w:rsid w:val="00DC4D85"/>
    <w:rsid w:val="00DC50DD"/>
    <w:rsid w:val="00DC51CC"/>
    <w:rsid w:val="00DC5742"/>
    <w:rsid w:val="00DC5D00"/>
    <w:rsid w:val="00DC5D94"/>
    <w:rsid w:val="00DC69F8"/>
    <w:rsid w:val="00DC7582"/>
    <w:rsid w:val="00DC75F1"/>
    <w:rsid w:val="00DC7958"/>
    <w:rsid w:val="00DC7C2E"/>
    <w:rsid w:val="00DC7EF0"/>
    <w:rsid w:val="00DD0059"/>
    <w:rsid w:val="00DD0666"/>
    <w:rsid w:val="00DD09BC"/>
    <w:rsid w:val="00DD0B3A"/>
    <w:rsid w:val="00DD0C75"/>
    <w:rsid w:val="00DD10CD"/>
    <w:rsid w:val="00DD19CD"/>
    <w:rsid w:val="00DD1BE3"/>
    <w:rsid w:val="00DD20A0"/>
    <w:rsid w:val="00DD21C1"/>
    <w:rsid w:val="00DD2232"/>
    <w:rsid w:val="00DD23C8"/>
    <w:rsid w:val="00DD2431"/>
    <w:rsid w:val="00DD2AF6"/>
    <w:rsid w:val="00DD32A9"/>
    <w:rsid w:val="00DD3A57"/>
    <w:rsid w:val="00DD3AB8"/>
    <w:rsid w:val="00DD4190"/>
    <w:rsid w:val="00DD4BE1"/>
    <w:rsid w:val="00DD4F61"/>
    <w:rsid w:val="00DD5059"/>
    <w:rsid w:val="00DD5186"/>
    <w:rsid w:val="00DD5886"/>
    <w:rsid w:val="00DD5EEA"/>
    <w:rsid w:val="00DD6C17"/>
    <w:rsid w:val="00DD6E2F"/>
    <w:rsid w:val="00DD7553"/>
    <w:rsid w:val="00DD7559"/>
    <w:rsid w:val="00DD758E"/>
    <w:rsid w:val="00DE2549"/>
    <w:rsid w:val="00DE262E"/>
    <w:rsid w:val="00DE3130"/>
    <w:rsid w:val="00DE31BB"/>
    <w:rsid w:val="00DE3631"/>
    <w:rsid w:val="00DE445C"/>
    <w:rsid w:val="00DE4532"/>
    <w:rsid w:val="00DE458A"/>
    <w:rsid w:val="00DE55C7"/>
    <w:rsid w:val="00DE56A2"/>
    <w:rsid w:val="00DE56B8"/>
    <w:rsid w:val="00DE5848"/>
    <w:rsid w:val="00DE59BB"/>
    <w:rsid w:val="00DE65A0"/>
    <w:rsid w:val="00DE6FD1"/>
    <w:rsid w:val="00DE771E"/>
    <w:rsid w:val="00DE7994"/>
    <w:rsid w:val="00DE7B32"/>
    <w:rsid w:val="00DE7D49"/>
    <w:rsid w:val="00DE7E62"/>
    <w:rsid w:val="00DF0783"/>
    <w:rsid w:val="00DF14C8"/>
    <w:rsid w:val="00DF1693"/>
    <w:rsid w:val="00DF1732"/>
    <w:rsid w:val="00DF1AED"/>
    <w:rsid w:val="00DF1AF9"/>
    <w:rsid w:val="00DF210B"/>
    <w:rsid w:val="00DF2276"/>
    <w:rsid w:val="00DF2481"/>
    <w:rsid w:val="00DF2498"/>
    <w:rsid w:val="00DF2BE0"/>
    <w:rsid w:val="00DF2CB2"/>
    <w:rsid w:val="00DF303F"/>
    <w:rsid w:val="00DF3555"/>
    <w:rsid w:val="00DF355E"/>
    <w:rsid w:val="00DF421B"/>
    <w:rsid w:val="00DF442F"/>
    <w:rsid w:val="00DF46BD"/>
    <w:rsid w:val="00DF4F5B"/>
    <w:rsid w:val="00DF64A3"/>
    <w:rsid w:val="00DF681C"/>
    <w:rsid w:val="00DF6AB1"/>
    <w:rsid w:val="00DF6E7F"/>
    <w:rsid w:val="00DF6EF9"/>
    <w:rsid w:val="00DF74C6"/>
    <w:rsid w:val="00DF750D"/>
    <w:rsid w:val="00DF767B"/>
    <w:rsid w:val="00DF775B"/>
    <w:rsid w:val="00DF78E4"/>
    <w:rsid w:val="00DF7FA5"/>
    <w:rsid w:val="00E0018C"/>
    <w:rsid w:val="00E003F7"/>
    <w:rsid w:val="00E004A6"/>
    <w:rsid w:val="00E0168A"/>
    <w:rsid w:val="00E019E8"/>
    <w:rsid w:val="00E01F56"/>
    <w:rsid w:val="00E02737"/>
    <w:rsid w:val="00E02B03"/>
    <w:rsid w:val="00E02BBC"/>
    <w:rsid w:val="00E0300C"/>
    <w:rsid w:val="00E0373E"/>
    <w:rsid w:val="00E039EA"/>
    <w:rsid w:val="00E03A0E"/>
    <w:rsid w:val="00E03E7B"/>
    <w:rsid w:val="00E04824"/>
    <w:rsid w:val="00E05747"/>
    <w:rsid w:val="00E0601C"/>
    <w:rsid w:val="00E06109"/>
    <w:rsid w:val="00E06694"/>
    <w:rsid w:val="00E07924"/>
    <w:rsid w:val="00E07D9D"/>
    <w:rsid w:val="00E07FA6"/>
    <w:rsid w:val="00E10359"/>
    <w:rsid w:val="00E1040A"/>
    <w:rsid w:val="00E1070B"/>
    <w:rsid w:val="00E1099F"/>
    <w:rsid w:val="00E10CAB"/>
    <w:rsid w:val="00E10EDA"/>
    <w:rsid w:val="00E112B7"/>
    <w:rsid w:val="00E11A0B"/>
    <w:rsid w:val="00E126CA"/>
    <w:rsid w:val="00E12D13"/>
    <w:rsid w:val="00E12DA4"/>
    <w:rsid w:val="00E12EB3"/>
    <w:rsid w:val="00E13135"/>
    <w:rsid w:val="00E13898"/>
    <w:rsid w:val="00E138ED"/>
    <w:rsid w:val="00E141DD"/>
    <w:rsid w:val="00E1448B"/>
    <w:rsid w:val="00E14FCE"/>
    <w:rsid w:val="00E153CC"/>
    <w:rsid w:val="00E16785"/>
    <w:rsid w:val="00E16943"/>
    <w:rsid w:val="00E16C12"/>
    <w:rsid w:val="00E16E3F"/>
    <w:rsid w:val="00E16EE6"/>
    <w:rsid w:val="00E17190"/>
    <w:rsid w:val="00E17372"/>
    <w:rsid w:val="00E2006F"/>
    <w:rsid w:val="00E20075"/>
    <w:rsid w:val="00E20165"/>
    <w:rsid w:val="00E20274"/>
    <w:rsid w:val="00E203C1"/>
    <w:rsid w:val="00E204E9"/>
    <w:rsid w:val="00E20637"/>
    <w:rsid w:val="00E212BF"/>
    <w:rsid w:val="00E2173F"/>
    <w:rsid w:val="00E2190A"/>
    <w:rsid w:val="00E21D06"/>
    <w:rsid w:val="00E220BF"/>
    <w:rsid w:val="00E22230"/>
    <w:rsid w:val="00E22968"/>
    <w:rsid w:val="00E22C76"/>
    <w:rsid w:val="00E235C9"/>
    <w:rsid w:val="00E236F8"/>
    <w:rsid w:val="00E23797"/>
    <w:rsid w:val="00E2466C"/>
    <w:rsid w:val="00E248A2"/>
    <w:rsid w:val="00E24E89"/>
    <w:rsid w:val="00E25127"/>
    <w:rsid w:val="00E25410"/>
    <w:rsid w:val="00E25486"/>
    <w:rsid w:val="00E25C1D"/>
    <w:rsid w:val="00E26101"/>
    <w:rsid w:val="00E2618C"/>
    <w:rsid w:val="00E26479"/>
    <w:rsid w:val="00E3045C"/>
    <w:rsid w:val="00E31283"/>
    <w:rsid w:val="00E31B49"/>
    <w:rsid w:val="00E31C44"/>
    <w:rsid w:val="00E32034"/>
    <w:rsid w:val="00E321C6"/>
    <w:rsid w:val="00E32C0B"/>
    <w:rsid w:val="00E32D24"/>
    <w:rsid w:val="00E333F6"/>
    <w:rsid w:val="00E335FA"/>
    <w:rsid w:val="00E337CA"/>
    <w:rsid w:val="00E33C54"/>
    <w:rsid w:val="00E345AC"/>
    <w:rsid w:val="00E34633"/>
    <w:rsid w:val="00E3503E"/>
    <w:rsid w:val="00E3525D"/>
    <w:rsid w:val="00E356A5"/>
    <w:rsid w:val="00E35849"/>
    <w:rsid w:val="00E358D2"/>
    <w:rsid w:val="00E35C3F"/>
    <w:rsid w:val="00E361E9"/>
    <w:rsid w:val="00E3621D"/>
    <w:rsid w:val="00E367F3"/>
    <w:rsid w:val="00E368CD"/>
    <w:rsid w:val="00E404B8"/>
    <w:rsid w:val="00E404FA"/>
    <w:rsid w:val="00E407C4"/>
    <w:rsid w:val="00E40E89"/>
    <w:rsid w:val="00E413E0"/>
    <w:rsid w:val="00E421A9"/>
    <w:rsid w:val="00E425D1"/>
    <w:rsid w:val="00E43058"/>
    <w:rsid w:val="00E43C08"/>
    <w:rsid w:val="00E43C90"/>
    <w:rsid w:val="00E441E5"/>
    <w:rsid w:val="00E44348"/>
    <w:rsid w:val="00E44374"/>
    <w:rsid w:val="00E44D73"/>
    <w:rsid w:val="00E45454"/>
    <w:rsid w:val="00E45505"/>
    <w:rsid w:val="00E45D2E"/>
    <w:rsid w:val="00E46146"/>
    <w:rsid w:val="00E4631C"/>
    <w:rsid w:val="00E464F3"/>
    <w:rsid w:val="00E465E2"/>
    <w:rsid w:val="00E46758"/>
    <w:rsid w:val="00E467AE"/>
    <w:rsid w:val="00E474F6"/>
    <w:rsid w:val="00E47B78"/>
    <w:rsid w:val="00E508C7"/>
    <w:rsid w:val="00E509DC"/>
    <w:rsid w:val="00E513F4"/>
    <w:rsid w:val="00E51AB5"/>
    <w:rsid w:val="00E51ACB"/>
    <w:rsid w:val="00E51F02"/>
    <w:rsid w:val="00E527A6"/>
    <w:rsid w:val="00E5285C"/>
    <w:rsid w:val="00E52970"/>
    <w:rsid w:val="00E52DBC"/>
    <w:rsid w:val="00E5321F"/>
    <w:rsid w:val="00E53536"/>
    <w:rsid w:val="00E537BC"/>
    <w:rsid w:val="00E53C6B"/>
    <w:rsid w:val="00E542CA"/>
    <w:rsid w:val="00E54319"/>
    <w:rsid w:val="00E544CF"/>
    <w:rsid w:val="00E54544"/>
    <w:rsid w:val="00E55448"/>
    <w:rsid w:val="00E55800"/>
    <w:rsid w:val="00E56298"/>
    <w:rsid w:val="00E56393"/>
    <w:rsid w:val="00E56467"/>
    <w:rsid w:val="00E565DB"/>
    <w:rsid w:val="00E565DF"/>
    <w:rsid w:val="00E56776"/>
    <w:rsid w:val="00E5717D"/>
    <w:rsid w:val="00E575D7"/>
    <w:rsid w:val="00E578DE"/>
    <w:rsid w:val="00E5791F"/>
    <w:rsid w:val="00E57BCD"/>
    <w:rsid w:val="00E57D1B"/>
    <w:rsid w:val="00E57E51"/>
    <w:rsid w:val="00E60230"/>
    <w:rsid w:val="00E6057E"/>
    <w:rsid w:val="00E60DB0"/>
    <w:rsid w:val="00E60F32"/>
    <w:rsid w:val="00E611FE"/>
    <w:rsid w:val="00E61389"/>
    <w:rsid w:val="00E61423"/>
    <w:rsid w:val="00E6154D"/>
    <w:rsid w:val="00E61DA2"/>
    <w:rsid w:val="00E620C9"/>
    <w:rsid w:val="00E62671"/>
    <w:rsid w:val="00E626CD"/>
    <w:rsid w:val="00E626E8"/>
    <w:rsid w:val="00E62C39"/>
    <w:rsid w:val="00E62DDA"/>
    <w:rsid w:val="00E636FA"/>
    <w:rsid w:val="00E637C3"/>
    <w:rsid w:val="00E63A9D"/>
    <w:rsid w:val="00E63D45"/>
    <w:rsid w:val="00E64D5D"/>
    <w:rsid w:val="00E64D76"/>
    <w:rsid w:val="00E64E3F"/>
    <w:rsid w:val="00E6543B"/>
    <w:rsid w:val="00E657E9"/>
    <w:rsid w:val="00E65D1F"/>
    <w:rsid w:val="00E65E46"/>
    <w:rsid w:val="00E66012"/>
    <w:rsid w:val="00E66362"/>
    <w:rsid w:val="00E664D7"/>
    <w:rsid w:val="00E6663B"/>
    <w:rsid w:val="00E66BD2"/>
    <w:rsid w:val="00E66C96"/>
    <w:rsid w:val="00E66FED"/>
    <w:rsid w:val="00E67442"/>
    <w:rsid w:val="00E679F2"/>
    <w:rsid w:val="00E67EBF"/>
    <w:rsid w:val="00E70066"/>
    <w:rsid w:val="00E7014F"/>
    <w:rsid w:val="00E703C4"/>
    <w:rsid w:val="00E7259E"/>
    <w:rsid w:val="00E72E0E"/>
    <w:rsid w:val="00E7350D"/>
    <w:rsid w:val="00E73681"/>
    <w:rsid w:val="00E737E2"/>
    <w:rsid w:val="00E74A78"/>
    <w:rsid w:val="00E750CC"/>
    <w:rsid w:val="00E75939"/>
    <w:rsid w:val="00E762B3"/>
    <w:rsid w:val="00E76927"/>
    <w:rsid w:val="00E77929"/>
    <w:rsid w:val="00E77C0C"/>
    <w:rsid w:val="00E810DB"/>
    <w:rsid w:val="00E814D8"/>
    <w:rsid w:val="00E81BA1"/>
    <w:rsid w:val="00E82996"/>
    <w:rsid w:val="00E82CD6"/>
    <w:rsid w:val="00E834CE"/>
    <w:rsid w:val="00E83A80"/>
    <w:rsid w:val="00E83B9C"/>
    <w:rsid w:val="00E83EF7"/>
    <w:rsid w:val="00E84160"/>
    <w:rsid w:val="00E8455A"/>
    <w:rsid w:val="00E845A0"/>
    <w:rsid w:val="00E84ED7"/>
    <w:rsid w:val="00E84FDD"/>
    <w:rsid w:val="00E853A2"/>
    <w:rsid w:val="00E855FE"/>
    <w:rsid w:val="00E8572C"/>
    <w:rsid w:val="00E85BFC"/>
    <w:rsid w:val="00E8673E"/>
    <w:rsid w:val="00E867D4"/>
    <w:rsid w:val="00E867FF"/>
    <w:rsid w:val="00E86C69"/>
    <w:rsid w:val="00E87247"/>
    <w:rsid w:val="00E8745F"/>
    <w:rsid w:val="00E8773F"/>
    <w:rsid w:val="00E87967"/>
    <w:rsid w:val="00E90F79"/>
    <w:rsid w:val="00E91227"/>
    <w:rsid w:val="00E917EE"/>
    <w:rsid w:val="00E920D1"/>
    <w:rsid w:val="00E924CC"/>
    <w:rsid w:val="00E92CBD"/>
    <w:rsid w:val="00E9358B"/>
    <w:rsid w:val="00E93C74"/>
    <w:rsid w:val="00E93DD6"/>
    <w:rsid w:val="00E93F3C"/>
    <w:rsid w:val="00E9404E"/>
    <w:rsid w:val="00E94A7B"/>
    <w:rsid w:val="00E94DAC"/>
    <w:rsid w:val="00E95A35"/>
    <w:rsid w:val="00E960EF"/>
    <w:rsid w:val="00E96606"/>
    <w:rsid w:val="00E96C8C"/>
    <w:rsid w:val="00E97441"/>
    <w:rsid w:val="00E97DE8"/>
    <w:rsid w:val="00EA0003"/>
    <w:rsid w:val="00EA06DA"/>
    <w:rsid w:val="00EA07F9"/>
    <w:rsid w:val="00EA0A52"/>
    <w:rsid w:val="00EA0E99"/>
    <w:rsid w:val="00EA1AC9"/>
    <w:rsid w:val="00EA1AFB"/>
    <w:rsid w:val="00EA1DC3"/>
    <w:rsid w:val="00EA1E77"/>
    <w:rsid w:val="00EA2390"/>
    <w:rsid w:val="00EA299A"/>
    <w:rsid w:val="00EA2A22"/>
    <w:rsid w:val="00EA2C17"/>
    <w:rsid w:val="00EA2F89"/>
    <w:rsid w:val="00EA303F"/>
    <w:rsid w:val="00EA323B"/>
    <w:rsid w:val="00EA388E"/>
    <w:rsid w:val="00EA3F78"/>
    <w:rsid w:val="00EA44EE"/>
    <w:rsid w:val="00EA52BC"/>
    <w:rsid w:val="00EA5C7C"/>
    <w:rsid w:val="00EA620E"/>
    <w:rsid w:val="00EA647E"/>
    <w:rsid w:val="00EA6929"/>
    <w:rsid w:val="00EA6CB8"/>
    <w:rsid w:val="00EA7A3F"/>
    <w:rsid w:val="00EA7FCE"/>
    <w:rsid w:val="00EB03BB"/>
    <w:rsid w:val="00EB03ED"/>
    <w:rsid w:val="00EB04C0"/>
    <w:rsid w:val="00EB052C"/>
    <w:rsid w:val="00EB06C4"/>
    <w:rsid w:val="00EB0801"/>
    <w:rsid w:val="00EB0E28"/>
    <w:rsid w:val="00EB1038"/>
    <w:rsid w:val="00EB1312"/>
    <w:rsid w:val="00EB14C6"/>
    <w:rsid w:val="00EB1C4C"/>
    <w:rsid w:val="00EB2A65"/>
    <w:rsid w:val="00EB2B85"/>
    <w:rsid w:val="00EB2C00"/>
    <w:rsid w:val="00EB2DED"/>
    <w:rsid w:val="00EB2E85"/>
    <w:rsid w:val="00EB31C7"/>
    <w:rsid w:val="00EB3D85"/>
    <w:rsid w:val="00EB4416"/>
    <w:rsid w:val="00EB4D29"/>
    <w:rsid w:val="00EB5387"/>
    <w:rsid w:val="00EB54CE"/>
    <w:rsid w:val="00EB5996"/>
    <w:rsid w:val="00EB6039"/>
    <w:rsid w:val="00EB6551"/>
    <w:rsid w:val="00EB6582"/>
    <w:rsid w:val="00EB769F"/>
    <w:rsid w:val="00EB7D6A"/>
    <w:rsid w:val="00EB7E5F"/>
    <w:rsid w:val="00EC0537"/>
    <w:rsid w:val="00EC0BD7"/>
    <w:rsid w:val="00EC0BE2"/>
    <w:rsid w:val="00EC17AB"/>
    <w:rsid w:val="00EC1F47"/>
    <w:rsid w:val="00EC1FD3"/>
    <w:rsid w:val="00EC2F5F"/>
    <w:rsid w:val="00EC3639"/>
    <w:rsid w:val="00EC383E"/>
    <w:rsid w:val="00EC3AA4"/>
    <w:rsid w:val="00EC3D0F"/>
    <w:rsid w:val="00EC41E2"/>
    <w:rsid w:val="00EC46B5"/>
    <w:rsid w:val="00EC484D"/>
    <w:rsid w:val="00EC487C"/>
    <w:rsid w:val="00EC4E66"/>
    <w:rsid w:val="00EC4EDB"/>
    <w:rsid w:val="00EC5273"/>
    <w:rsid w:val="00EC5635"/>
    <w:rsid w:val="00EC56F6"/>
    <w:rsid w:val="00EC5B0D"/>
    <w:rsid w:val="00EC5C9C"/>
    <w:rsid w:val="00EC628E"/>
    <w:rsid w:val="00EC62AE"/>
    <w:rsid w:val="00EC6C55"/>
    <w:rsid w:val="00EC6CA1"/>
    <w:rsid w:val="00EC7589"/>
    <w:rsid w:val="00EC78EC"/>
    <w:rsid w:val="00EC7F91"/>
    <w:rsid w:val="00ED001B"/>
    <w:rsid w:val="00ED004C"/>
    <w:rsid w:val="00ED0667"/>
    <w:rsid w:val="00ED067D"/>
    <w:rsid w:val="00ED079D"/>
    <w:rsid w:val="00ED156B"/>
    <w:rsid w:val="00ED15FF"/>
    <w:rsid w:val="00ED1B42"/>
    <w:rsid w:val="00ED2022"/>
    <w:rsid w:val="00ED2DF0"/>
    <w:rsid w:val="00ED34DB"/>
    <w:rsid w:val="00ED38D9"/>
    <w:rsid w:val="00ED3A9E"/>
    <w:rsid w:val="00ED40FD"/>
    <w:rsid w:val="00ED45A0"/>
    <w:rsid w:val="00ED53F7"/>
    <w:rsid w:val="00ED57F2"/>
    <w:rsid w:val="00ED5D06"/>
    <w:rsid w:val="00ED67CB"/>
    <w:rsid w:val="00ED7D81"/>
    <w:rsid w:val="00EE0134"/>
    <w:rsid w:val="00EE020B"/>
    <w:rsid w:val="00EE041E"/>
    <w:rsid w:val="00EE0420"/>
    <w:rsid w:val="00EE06FA"/>
    <w:rsid w:val="00EE0E28"/>
    <w:rsid w:val="00EE1672"/>
    <w:rsid w:val="00EE17DD"/>
    <w:rsid w:val="00EE19EC"/>
    <w:rsid w:val="00EE1CA9"/>
    <w:rsid w:val="00EE2173"/>
    <w:rsid w:val="00EE28F2"/>
    <w:rsid w:val="00EE2D3F"/>
    <w:rsid w:val="00EE2EE8"/>
    <w:rsid w:val="00EE320E"/>
    <w:rsid w:val="00EE32A1"/>
    <w:rsid w:val="00EE3609"/>
    <w:rsid w:val="00EE3840"/>
    <w:rsid w:val="00EE38FB"/>
    <w:rsid w:val="00EE44BF"/>
    <w:rsid w:val="00EE480D"/>
    <w:rsid w:val="00EE4DC2"/>
    <w:rsid w:val="00EE5C4B"/>
    <w:rsid w:val="00EE615D"/>
    <w:rsid w:val="00EE684F"/>
    <w:rsid w:val="00EE6B15"/>
    <w:rsid w:val="00EE7638"/>
    <w:rsid w:val="00EE7897"/>
    <w:rsid w:val="00EE7C79"/>
    <w:rsid w:val="00EE7EB6"/>
    <w:rsid w:val="00EF0312"/>
    <w:rsid w:val="00EF03C8"/>
    <w:rsid w:val="00EF052B"/>
    <w:rsid w:val="00EF0BA3"/>
    <w:rsid w:val="00EF0ED0"/>
    <w:rsid w:val="00EF108C"/>
    <w:rsid w:val="00EF1415"/>
    <w:rsid w:val="00EF16BB"/>
    <w:rsid w:val="00EF18A1"/>
    <w:rsid w:val="00EF1F99"/>
    <w:rsid w:val="00EF25AE"/>
    <w:rsid w:val="00EF2971"/>
    <w:rsid w:val="00EF3037"/>
    <w:rsid w:val="00EF3D9A"/>
    <w:rsid w:val="00EF40B6"/>
    <w:rsid w:val="00EF4141"/>
    <w:rsid w:val="00EF4176"/>
    <w:rsid w:val="00EF4336"/>
    <w:rsid w:val="00EF4E34"/>
    <w:rsid w:val="00EF5AAD"/>
    <w:rsid w:val="00EF6754"/>
    <w:rsid w:val="00EF6B33"/>
    <w:rsid w:val="00EF6E4F"/>
    <w:rsid w:val="00EF70ED"/>
    <w:rsid w:val="00EF72E3"/>
    <w:rsid w:val="00EF7B77"/>
    <w:rsid w:val="00EF7E72"/>
    <w:rsid w:val="00EF7E89"/>
    <w:rsid w:val="00EF7EF1"/>
    <w:rsid w:val="00F00787"/>
    <w:rsid w:val="00F00BA7"/>
    <w:rsid w:val="00F00C74"/>
    <w:rsid w:val="00F01916"/>
    <w:rsid w:val="00F0197B"/>
    <w:rsid w:val="00F019BE"/>
    <w:rsid w:val="00F01EB6"/>
    <w:rsid w:val="00F01F0A"/>
    <w:rsid w:val="00F02059"/>
    <w:rsid w:val="00F027BA"/>
    <w:rsid w:val="00F02995"/>
    <w:rsid w:val="00F02C35"/>
    <w:rsid w:val="00F02CD1"/>
    <w:rsid w:val="00F0368A"/>
    <w:rsid w:val="00F03737"/>
    <w:rsid w:val="00F04811"/>
    <w:rsid w:val="00F04B1A"/>
    <w:rsid w:val="00F04F4B"/>
    <w:rsid w:val="00F050BB"/>
    <w:rsid w:val="00F052C3"/>
    <w:rsid w:val="00F05A79"/>
    <w:rsid w:val="00F06877"/>
    <w:rsid w:val="00F06F4F"/>
    <w:rsid w:val="00F07832"/>
    <w:rsid w:val="00F078CD"/>
    <w:rsid w:val="00F1087A"/>
    <w:rsid w:val="00F10932"/>
    <w:rsid w:val="00F10B43"/>
    <w:rsid w:val="00F10C69"/>
    <w:rsid w:val="00F10FE6"/>
    <w:rsid w:val="00F110A1"/>
    <w:rsid w:val="00F11310"/>
    <w:rsid w:val="00F1139E"/>
    <w:rsid w:val="00F1171D"/>
    <w:rsid w:val="00F1177A"/>
    <w:rsid w:val="00F118A7"/>
    <w:rsid w:val="00F1248B"/>
    <w:rsid w:val="00F12EF8"/>
    <w:rsid w:val="00F1301D"/>
    <w:rsid w:val="00F131B3"/>
    <w:rsid w:val="00F13AAE"/>
    <w:rsid w:val="00F142A5"/>
    <w:rsid w:val="00F147E1"/>
    <w:rsid w:val="00F14C7E"/>
    <w:rsid w:val="00F14E6E"/>
    <w:rsid w:val="00F1533A"/>
    <w:rsid w:val="00F1556E"/>
    <w:rsid w:val="00F1567E"/>
    <w:rsid w:val="00F15C7B"/>
    <w:rsid w:val="00F15D1B"/>
    <w:rsid w:val="00F16233"/>
    <w:rsid w:val="00F16A0A"/>
    <w:rsid w:val="00F16D4B"/>
    <w:rsid w:val="00F17074"/>
    <w:rsid w:val="00F170DE"/>
    <w:rsid w:val="00F1737F"/>
    <w:rsid w:val="00F179FA"/>
    <w:rsid w:val="00F17B08"/>
    <w:rsid w:val="00F17CF5"/>
    <w:rsid w:val="00F20040"/>
    <w:rsid w:val="00F20CA7"/>
    <w:rsid w:val="00F21259"/>
    <w:rsid w:val="00F21806"/>
    <w:rsid w:val="00F21FD8"/>
    <w:rsid w:val="00F220E2"/>
    <w:rsid w:val="00F2220A"/>
    <w:rsid w:val="00F223CE"/>
    <w:rsid w:val="00F22571"/>
    <w:rsid w:val="00F225BB"/>
    <w:rsid w:val="00F229DC"/>
    <w:rsid w:val="00F2350D"/>
    <w:rsid w:val="00F2379C"/>
    <w:rsid w:val="00F23CF7"/>
    <w:rsid w:val="00F23FEC"/>
    <w:rsid w:val="00F24165"/>
    <w:rsid w:val="00F241D7"/>
    <w:rsid w:val="00F24ACD"/>
    <w:rsid w:val="00F25359"/>
    <w:rsid w:val="00F256AB"/>
    <w:rsid w:val="00F256D9"/>
    <w:rsid w:val="00F25BC1"/>
    <w:rsid w:val="00F2665B"/>
    <w:rsid w:val="00F26872"/>
    <w:rsid w:val="00F26E82"/>
    <w:rsid w:val="00F275C6"/>
    <w:rsid w:val="00F27B09"/>
    <w:rsid w:val="00F27F3D"/>
    <w:rsid w:val="00F306E4"/>
    <w:rsid w:val="00F30763"/>
    <w:rsid w:val="00F30888"/>
    <w:rsid w:val="00F30BF0"/>
    <w:rsid w:val="00F30C7D"/>
    <w:rsid w:val="00F317E2"/>
    <w:rsid w:val="00F31A57"/>
    <w:rsid w:val="00F31B4D"/>
    <w:rsid w:val="00F31D9F"/>
    <w:rsid w:val="00F333A8"/>
    <w:rsid w:val="00F33AD5"/>
    <w:rsid w:val="00F33B10"/>
    <w:rsid w:val="00F33BAD"/>
    <w:rsid w:val="00F345B9"/>
    <w:rsid w:val="00F34723"/>
    <w:rsid w:val="00F34A74"/>
    <w:rsid w:val="00F34B58"/>
    <w:rsid w:val="00F358C6"/>
    <w:rsid w:val="00F35D5A"/>
    <w:rsid w:val="00F36318"/>
    <w:rsid w:val="00F36331"/>
    <w:rsid w:val="00F36542"/>
    <w:rsid w:val="00F36E85"/>
    <w:rsid w:val="00F36E90"/>
    <w:rsid w:val="00F36F66"/>
    <w:rsid w:val="00F37137"/>
    <w:rsid w:val="00F413E9"/>
    <w:rsid w:val="00F41577"/>
    <w:rsid w:val="00F41EA0"/>
    <w:rsid w:val="00F42B5B"/>
    <w:rsid w:val="00F42DBE"/>
    <w:rsid w:val="00F4388B"/>
    <w:rsid w:val="00F43BC3"/>
    <w:rsid w:val="00F43DAC"/>
    <w:rsid w:val="00F449F1"/>
    <w:rsid w:val="00F44E36"/>
    <w:rsid w:val="00F4672B"/>
    <w:rsid w:val="00F46886"/>
    <w:rsid w:val="00F46994"/>
    <w:rsid w:val="00F46B4C"/>
    <w:rsid w:val="00F46F7B"/>
    <w:rsid w:val="00F4764A"/>
    <w:rsid w:val="00F478A0"/>
    <w:rsid w:val="00F47921"/>
    <w:rsid w:val="00F501B4"/>
    <w:rsid w:val="00F50B3E"/>
    <w:rsid w:val="00F50E3B"/>
    <w:rsid w:val="00F50FB6"/>
    <w:rsid w:val="00F5137E"/>
    <w:rsid w:val="00F51690"/>
    <w:rsid w:val="00F5189F"/>
    <w:rsid w:val="00F5194A"/>
    <w:rsid w:val="00F51B8C"/>
    <w:rsid w:val="00F52527"/>
    <w:rsid w:val="00F527F0"/>
    <w:rsid w:val="00F52B63"/>
    <w:rsid w:val="00F52DF4"/>
    <w:rsid w:val="00F5440D"/>
    <w:rsid w:val="00F54B0B"/>
    <w:rsid w:val="00F54C41"/>
    <w:rsid w:val="00F551CD"/>
    <w:rsid w:val="00F555AE"/>
    <w:rsid w:val="00F55CBC"/>
    <w:rsid w:val="00F55D72"/>
    <w:rsid w:val="00F56568"/>
    <w:rsid w:val="00F566E9"/>
    <w:rsid w:val="00F56ECC"/>
    <w:rsid w:val="00F56EFE"/>
    <w:rsid w:val="00F57AD3"/>
    <w:rsid w:val="00F57DC6"/>
    <w:rsid w:val="00F603D2"/>
    <w:rsid w:val="00F604D5"/>
    <w:rsid w:val="00F60836"/>
    <w:rsid w:val="00F60B1A"/>
    <w:rsid w:val="00F610CB"/>
    <w:rsid w:val="00F610D9"/>
    <w:rsid w:val="00F610FF"/>
    <w:rsid w:val="00F61334"/>
    <w:rsid w:val="00F61F28"/>
    <w:rsid w:val="00F62EF7"/>
    <w:rsid w:val="00F62F15"/>
    <w:rsid w:val="00F635A7"/>
    <w:rsid w:val="00F63634"/>
    <w:rsid w:val="00F63B89"/>
    <w:rsid w:val="00F63E71"/>
    <w:rsid w:val="00F6404A"/>
    <w:rsid w:val="00F6450A"/>
    <w:rsid w:val="00F6467D"/>
    <w:rsid w:val="00F64AC3"/>
    <w:rsid w:val="00F64BEE"/>
    <w:rsid w:val="00F64DFA"/>
    <w:rsid w:val="00F6567E"/>
    <w:rsid w:val="00F6578F"/>
    <w:rsid w:val="00F65A66"/>
    <w:rsid w:val="00F65B66"/>
    <w:rsid w:val="00F66113"/>
    <w:rsid w:val="00F66284"/>
    <w:rsid w:val="00F667A8"/>
    <w:rsid w:val="00F668C1"/>
    <w:rsid w:val="00F67997"/>
    <w:rsid w:val="00F67AD6"/>
    <w:rsid w:val="00F67C07"/>
    <w:rsid w:val="00F70304"/>
    <w:rsid w:val="00F705F6"/>
    <w:rsid w:val="00F70981"/>
    <w:rsid w:val="00F70FEB"/>
    <w:rsid w:val="00F71194"/>
    <w:rsid w:val="00F714C7"/>
    <w:rsid w:val="00F7170A"/>
    <w:rsid w:val="00F7197E"/>
    <w:rsid w:val="00F72817"/>
    <w:rsid w:val="00F72C8E"/>
    <w:rsid w:val="00F7319C"/>
    <w:rsid w:val="00F73254"/>
    <w:rsid w:val="00F73B1E"/>
    <w:rsid w:val="00F7413A"/>
    <w:rsid w:val="00F742CD"/>
    <w:rsid w:val="00F74D06"/>
    <w:rsid w:val="00F75719"/>
    <w:rsid w:val="00F75A83"/>
    <w:rsid w:val="00F7601E"/>
    <w:rsid w:val="00F771E6"/>
    <w:rsid w:val="00F7743D"/>
    <w:rsid w:val="00F804A3"/>
    <w:rsid w:val="00F818DA"/>
    <w:rsid w:val="00F81A01"/>
    <w:rsid w:val="00F81F2F"/>
    <w:rsid w:val="00F82206"/>
    <w:rsid w:val="00F82296"/>
    <w:rsid w:val="00F82331"/>
    <w:rsid w:val="00F8238D"/>
    <w:rsid w:val="00F8247F"/>
    <w:rsid w:val="00F82590"/>
    <w:rsid w:val="00F836AE"/>
    <w:rsid w:val="00F83AED"/>
    <w:rsid w:val="00F83D7C"/>
    <w:rsid w:val="00F83E06"/>
    <w:rsid w:val="00F8403B"/>
    <w:rsid w:val="00F8498C"/>
    <w:rsid w:val="00F84AEB"/>
    <w:rsid w:val="00F84B03"/>
    <w:rsid w:val="00F854E7"/>
    <w:rsid w:val="00F85E56"/>
    <w:rsid w:val="00F8674B"/>
    <w:rsid w:val="00F86787"/>
    <w:rsid w:val="00F869EE"/>
    <w:rsid w:val="00F86A55"/>
    <w:rsid w:val="00F86A5B"/>
    <w:rsid w:val="00F8720B"/>
    <w:rsid w:val="00F87625"/>
    <w:rsid w:val="00F876C7"/>
    <w:rsid w:val="00F87921"/>
    <w:rsid w:val="00F87A3D"/>
    <w:rsid w:val="00F90282"/>
    <w:rsid w:val="00F90400"/>
    <w:rsid w:val="00F926E0"/>
    <w:rsid w:val="00F93263"/>
    <w:rsid w:val="00F93AE8"/>
    <w:rsid w:val="00F94E6B"/>
    <w:rsid w:val="00F94F26"/>
    <w:rsid w:val="00F95433"/>
    <w:rsid w:val="00F95B77"/>
    <w:rsid w:val="00F95C85"/>
    <w:rsid w:val="00F95DF2"/>
    <w:rsid w:val="00F95EB5"/>
    <w:rsid w:val="00F96110"/>
    <w:rsid w:val="00F9620D"/>
    <w:rsid w:val="00F96291"/>
    <w:rsid w:val="00F96369"/>
    <w:rsid w:val="00F96B71"/>
    <w:rsid w:val="00F970E3"/>
    <w:rsid w:val="00F973A1"/>
    <w:rsid w:val="00F97A1E"/>
    <w:rsid w:val="00FA05FB"/>
    <w:rsid w:val="00FA0771"/>
    <w:rsid w:val="00FA0B97"/>
    <w:rsid w:val="00FA0DBD"/>
    <w:rsid w:val="00FA0FB6"/>
    <w:rsid w:val="00FA17AC"/>
    <w:rsid w:val="00FA276D"/>
    <w:rsid w:val="00FA2D17"/>
    <w:rsid w:val="00FA3048"/>
    <w:rsid w:val="00FA380D"/>
    <w:rsid w:val="00FA3924"/>
    <w:rsid w:val="00FA3C58"/>
    <w:rsid w:val="00FA457B"/>
    <w:rsid w:val="00FA45B8"/>
    <w:rsid w:val="00FA50EA"/>
    <w:rsid w:val="00FA5995"/>
    <w:rsid w:val="00FA5FB5"/>
    <w:rsid w:val="00FA6BB8"/>
    <w:rsid w:val="00FA6CFC"/>
    <w:rsid w:val="00FA73CD"/>
    <w:rsid w:val="00FA748E"/>
    <w:rsid w:val="00FA7520"/>
    <w:rsid w:val="00FA7849"/>
    <w:rsid w:val="00FA7C31"/>
    <w:rsid w:val="00FB0534"/>
    <w:rsid w:val="00FB0947"/>
    <w:rsid w:val="00FB09A7"/>
    <w:rsid w:val="00FB0C66"/>
    <w:rsid w:val="00FB0F94"/>
    <w:rsid w:val="00FB1401"/>
    <w:rsid w:val="00FB150C"/>
    <w:rsid w:val="00FB1785"/>
    <w:rsid w:val="00FB2234"/>
    <w:rsid w:val="00FB234A"/>
    <w:rsid w:val="00FB246A"/>
    <w:rsid w:val="00FB26A5"/>
    <w:rsid w:val="00FB276B"/>
    <w:rsid w:val="00FB2EE3"/>
    <w:rsid w:val="00FB32B0"/>
    <w:rsid w:val="00FB33FA"/>
    <w:rsid w:val="00FB3BF2"/>
    <w:rsid w:val="00FB3D42"/>
    <w:rsid w:val="00FB3EA4"/>
    <w:rsid w:val="00FB4409"/>
    <w:rsid w:val="00FB477A"/>
    <w:rsid w:val="00FB4AAE"/>
    <w:rsid w:val="00FB4D11"/>
    <w:rsid w:val="00FB5698"/>
    <w:rsid w:val="00FB5875"/>
    <w:rsid w:val="00FB5E42"/>
    <w:rsid w:val="00FB61AF"/>
    <w:rsid w:val="00FB6909"/>
    <w:rsid w:val="00FB6A19"/>
    <w:rsid w:val="00FB6AE5"/>
    <w:rsid w:val="00FB6C4D"/>
    <w:rsid w:val="00FB70DB"/>
    <w:rsid w:val="00FB7101"/>
    <w:rsid w:val="00FB727D"/>
    <w:rsid w:val="00FB7B2D"/>
    <w:rsid w:val="00FC001E"/>
    <w:rsid w:val="00FC0235"/>
    <w:rsid w:val="00FC168E"/>
    <w:rsid w:val="00FC1B4E"/>
    <w:rsid w:val="00FC2816"/>
    <w:rsid w:val="00FC28D2"/>
    <w:rsid w:val="00FC2FB7"/>
    <w:rsid w:val="00FC33D8"/>
    <w:rsid w:val="00FC3D7F"/>
    <w:rsid w:val="00FC3FA2"/>
    <w:rsid w:val="00FC4276"/>
    <w:rsid w:val="00FC47BE"/>
    <w:rsid w:val="00FC524C"/>
    <w:rsid w:val="00FC5558"/>
    <w:rsid w:val="00FC5896"/>
    <w:rsid w:val="00FC63CE"/>
    <w:rsid w:val="00FC6632"/>
    <w:rsid w:val="00FC6856"/>
    <w:rsid w:val="00FC6C96"/>
    <w:rsid w:val="00FC6CA5"/>
    <w:rsid w:val="00FC6E4E"/>
    <w:rsid w:val="00FC6F69"/>
    <w:rsid w:val="00FC74B1"/>
    <w:rsid w:val="00FD0A8D"/>
    <w:rsid w:val="00FD115A"/>
    <w:rsid w:val="00FD1223"/>
    <w:rsid w:val="00FD149A"/>
    <w:rsid w:val="00FD1668"/>
    <w:rsid w:val="00FD1A92"/>
    <w:rsid w:val="00FD2525"/>
    <w:rsid w:val="00FD2543"/>
    <w:rsid w:val="00FD2A3A"/>
    <w:rsid w:val="00FD310B"/>
    <w:rsid w:val="00FD3131"/>
    <w:rsid w:val="00FD3734"/>
    <w:rsid w:val="00FD3950"/>
    <w:rsid w:val="00FD49E1"/>
    <w:rsid w:val="00FD4CCF"/>
    <w:rsid w:val="00FD5D8F"/>
    <w:rsid w:val="00FD5F86"/>
    <w:rsid w:val="00FD65CF"/>
    <w:rsid w:val="00FD66D8"/>
    <w:rsid w:val="00FD7227"/>
    <w:rsid w:val="00FD7BEB"/>
    <w:rsid w:val="00FD7BFD"/>
    <w:rsid w:val="00FD7C3A"/>
    <w:rsid w:val="00FE0560"/>
    <w:rsid w:val="00FE0B20"/>
    <w:rsid w:val="00FE0ED7"/>
    <w:rsid w:val="00FE0F21"/>
    <w:rsid w:val="00FE285F"/>
    <w:rsid w:val="00FE2972"/>
    <w:rsid w:val="00FE2A5E"/>
    <w:rsid w:val="00FE2DEF"/>
    <w:rsid w:val="00FE3ACC"/>
    <w:rsid w:val="00FE5484"/>
    <w:rsid w:val="00FE5DB1"/>
    <w:rsid w:val="00FE6259"/>
    <w:rsid w:val="00FE62CD"/>
    <w:rsid w:val="00FE63A8"/>
    <w:rsid w:val="00FE6553"/>
    <w:rsid w:val="00FE6B63"/>
    <w:rsid w:val="00FE6DBA"/>
    <w:rsid w:val="00FE7C3D"/>
    <w:rsid w:val="00FE7DF1"/>
    <w:rsid w:val="00FE7E73"/>
    <w:rsid w:val="00FF0047"/>
    <w:rsid w:val="00FF0721"/>
    <w:rsid w:val="00FF0933"/>
    <w:rsid w:val="00FF0992"/>
    <w:rsid w:val="00FF0A2A"/>
    <w:rsid w:val="00FF0EA7"/>
    <w:rsid w:val="00FF1722"/>
    <w:rsid w:val="00FF17CB"/>
    <w:rsid w:val="00FF274A"/>
    <w:rsid w:val="00FF28E6"/>
    <w:rsid w:val="00FF30E2"/>
    <w:rsid w:val="00FF3333"/>
    <w:rsid w:val="00FF4373"/>
    <w:rsid w:val="00FF47A8"/>
    <w:rsid w:val="00FF48D1"/>
    <w:rsid w:val="00FF60B2"/>
    <w:rsid w:val="00FF61A9"/>
    <w:rsid w:val="00FF63E2"/>
    <w:rsid w:val="00FF6659"/>
    <w:rsid w:val="00FF6E0A"/>
    <w:rsid w:val="00FF722B"/>
    <w:rsid w:val="00FF77AA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f" stroke="f">
      <v:fill color="#9cf"/>
      <v:stroke on="f"/>
      <o:colormru v:ext="edit" colors="#c7d84c,#9cf,silver,#ccf,#6381b1,#c7d2e3,#b0bfd8,#4c531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48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341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23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867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85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450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1217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384690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91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19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10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7636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201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594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36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7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15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6478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63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48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4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4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0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415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9106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31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218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52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7">
      <w:bodyDiv w:val="1"/>
      <w:marLeft w:val="51"/>
      <w:marRight w:val="51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60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82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5509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57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footnotes" Target="footnotes.xml"/><Relationship Id="rId12" Type="http://schemas.openxmlformats.org/officeDocument/2006/relationships/image" Target="media/image2.gif"/><Relationship Id="rId17" Type="http://schemas.openxmlformats.org/officeDocument/2006/relationships/footer" Target="footer4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5" Type="http://schemas.openxmlformats.org/officeDocument/2006/relationships/settings" Target="settings.xml"/><Relationship Id="rId15" Type="http://schemas.openxmlformats.org/officeDocument/2006/relationships/hyperlink" Target="mailto:ipnet@ipnetexperts.com" TargetMode="External"/><Relationship Id="rId23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ipnet@ipnetexperts.com" TargetMode="Externa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riginal_Guide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4925D2-79F8-4871-8CA7-97EA93549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Original_Guide_Template.dot</Template>
  <TotalTime>4</TotalTime>
  <Pages>3</Pages>
  <Words>295</Words>
  <Characters>1688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2007 SCI Metrics Scorecard Configuration Guide</vt:lpstr>
      <vt:lpstr>2007 SCI Metrics Scorecard Configuration Guide</vt:lpstr>
    </vt:vector>
  </TitlesOfParts>
  <Company/>
  <LinksUpToDate>false</LinksUpToDate>
  <CharactersWithSpaces>1980</CharactersWithSpaces>
  <SharedDoc>false</SharedDoc>
  <HLinks>
    <vt:vector size="6" baseType="variant">
      <vt:variant>
        <vt:i4>4849789</vt:i4>
      </vt:variant>
      <vt:variant>
        <vt:i4>0</vt:i4>
      </vt:variant>
      <vt:variant>
        <vt:i4>0</vt:i4>
      </vt:variant>
      <vt:variant>
        <vt:i4>5</vt:i4>
      </vt:variant>
      <vt:variant>
        <vt:lpwstr>mailto:ipnet@ipnetexperts.com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 SCI Metrics Scorecard Configuration Guide</dc:title>
  <dc:creator>Manhattan Associates</dc:creator>
  <cp:lastModifiedBy>panawe</cp:lastModifiedBy>
  <cp:revision>10</cp:revision>
  <cp:lastPrinted>2012-02-08T07:16:00Z</cp:lastPrinted>
  <dcterms:created xsi:type="dcterms:W3CDTF">2012-03-10T04:26:00Z</dcterms:created>
  <dcterms:modified xsi:type="dcterms:W3CDTF">2012-03-10T04:31:00Z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