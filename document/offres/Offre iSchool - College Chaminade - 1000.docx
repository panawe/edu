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28"/>
          <w:szCs w:val="28"/>
        </w:rPr>
      </w:pPr>
      <w:r w:rsidRPr="007E4B2F">
        <w:rPr>
          <w:rFonts w:asciiTheme="minorHAnsi" w:hAnsiTheme="minorHAnsi" w:cstheme="minorHAnsi"/>
          <w:bCs/>
          <w:sz w:val="28"/>
          <w:szCs w:val="28"/>
        </w:rPr>
        <w:t>REPUBLIQUE TOGOLAISE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sz w:val="28"/>
          <w:szCs w:val="28"/>
        </w:rPr>
      </w:pPr>
      <w:r w:rsidRPr="007E4B2F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77EA62F" wp14:editId="60BA3C5A">
                <wp:simplePos x="0" y="0"/>
                <wp:positionH relativeFrom="column">
                  <wp:posOffset>2446020</wp:posOffset>
                </wp:positionH>
                <wp:positionV relativeFrom="paragraph">
                  <wp:posOffset>65405</wp:posOffset>
                </wp:positionV>
                <wp:extent cx="914400" cy="0"/>
                <wp:effectExtent l="7620" t="8255" r="11430" b="10795"/>
                <wp:wrapNone/>
                <wp:docPr id="1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6pt,5.15pt" to="264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">
                <v:stroke dashstyle="1 1" endcap="round"/>
              </v:lin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24"/>
          <w:szCs w:val="24"/>
        </w:rPr>
      </w:pPr>
      <w:r w:rsidRPr="007E4B2F">
        <w:rPr>
          <w:rFonts w:asciiTheme="minorHAnsi" w:hAnsiTheme="minorHAnsi" w:cstheme="minorHAnsi"/>
          <w:sz w:val="24"/>
          <w:szCs w:val="24"/>
        </w:rPr>
        <w:t>Travail – Liberté – Patrie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3689B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415CC">
        <w:rPr>
          <w:rFonts w:asciiTheme="minorHAnsi" w:hAnsiTheme="minorHAnsi" w:cstheme="minorHAnsi"/>
          <w:bCs/>
        </w:rPr>
        <w:t>Collège</w:t>
      </w:r>
      <w:r w:rsidR="007415CC" w:rsidRPr="007415CC">
        <w:rPr>
          <w:rFonts w:asciiTheme="minorHAnsi" w:hAnsiTheme="minorHAnsi" w:cstheme="minorHAnsi"/>
          <w:bCs/>
        </w:rPr>
        <w:t xml:space="preserve"> Chaminade, Kara Togo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AA3C62" wp14:editId="14DB66D4">
                <wp:simplePos x="0" y="0"/>
                <wp:positionH relativeFrom="column">
                  <wp:posOffset>2120265</wp:posOffset>
                </wp:positionH>
                <wp:positionV relativeFrom="paragraph">
                  <wp:posOffset>4445</wp:posOffset>
                </wp:positionV>
                <wp:extent cx="2048510" cy="1549400"/>
                <wp:effectExtent l="0" t="4445" r="3175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8510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873D5F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26D779" wp14:editId="462518D2">
                                  <wp:extent cx="1829485" cy="1376873"/>
                                  <wp:effectExtent l="19050" t="0" r="0" b="0"/>
                                  <wp:docPr id="49" name="Image 10" descr="http://www.accorhotels.com/photos/2102v0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ttp://www.accorhotels.com/photos/2102v0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9485" cy="1376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66.95pt;margin-top:.35pt;width:161.3pt;height:12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" stroked="f">
                <v:textbox>
                  <w:txbxContent>
                    <w:p w:rsidR="00492719" w:rsidRDefault="00492719" w:rsidP="00873D5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D26D779" wp14:editId="462518D2">
                            <wp:extent cx="1829485" cy="1376873"/>
                            <wp:effectExtent l="19050" t="0" r="0" b="0"/>
                            <wp:docPr id="49" name="Image 10" descr="http://www.accorhotels.com/photos/2102v0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ttp://www.accorhotels.com/photos/2102v0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9485" cy="13768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  <w:sectPr w:rsidR="00873D5F" w:rsidRPr="007E4B2F" w:rsidSect="00873D5F">
          <w:footerReference w:type="even" r:id="rId10"/>
          <w:footerReference w:type="default" r:id="rId11"/>
          <w:type w:val="continuous"/>
          <w:pgSz w:w="11907" w:h="16839" w:code="9"/>
          <w:pgMar w:top="1440" w:right="1080" w:bottom="1440" w:left="108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E8572C" w:rsidP="00323BE2">
      <w:pPr>
        <w:jc w:val="both"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00483B8" wp14:editId="083E063C">
                <wp:simplePos x="0" y="0"/>
                <wp:positionH relativeFrom="column">
                  <wp:posOffset>-328921</wp:posOffset>
                </wp:positionH>
                <wp:positionV relativeFrom="paragraph">
                  <wp:posOffset>13911</wp:posOffset>
                </wp:positionV>
                <wp:extent cx="6428740" cy="6170555"/>
                <wp:effectExtent l="0" t="0" r="10160" b="20955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8740" cy="617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492719" w:rsidRPr="007E4B2F" w:rsidRDefault="007E4B2F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>iSchool</w:t>
                            </w:r>
                            <w:proofErr w:type="gramEnd"/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 xml:space="preserve"> - LOGICIEL DE GESTION DES ECOLES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  <w:t>OFFRE FINANCIERE &amp; TECHNIQUE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                                                                                                                         </w:t>
                            </w:r>
                            <w:r w:rsidR="00E3689B">
                              <w:rPr>
                                <w:rFonts w:asciiTheme="minorHAnsi" w:hAnsiTheme="minorHAnsi" w:cstheme="minorHAnsi"/>
                                <w:b/>
                              </w:rPr>
                              <w:t>Février</w:t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201</w:t>
                            </w:r>
                            <w:r w:rsidR="001022DF">
                              <w:rPr>
                                <w:rFonts w:asciiTheme="minorHAnsi" w:hAnsiTheme="minorHAnsi" w:cstheme="minorHAnsi"/>
                                <w:b/>
                              </w:rPr>
                              <w:t>5</w:t>
                            </w:r>
                          </w:p>
                          <w:p w:rsidR="00492719" w:rsidRPr="007E4B2F" w:rsidRDefault="00492719">
                            <w:pPr>
                              <w:pStyle w:val="BodyText"/>
                              <w:jc w:val="center"/>
                              <w:rPr>
                                <w:rFonts w:asciiTheme="minorHAnsi" w:hAnsiTheme="minorHAnsi" w:cstheme="minorHAnsi"/>
                                <w:sz w:val="4"/>
                                <w:szCs w:val="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03"/>
                              <w:gridCol w:w="3769"/>
                              <w:gridCol w:w="2916"/>
                            </w:tblGrid>
                            <w:tr w:rsidR="00492719" w:rsidRPr="007E4B2F" w:rsidTr="006441CE">
                              <w:trPr>
                                <w:trHeight w:val="1522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noProof/>
                                      <w:sz w:val="24"/>
                                      <w:lang w:val="en-US"/>
                                    </w:rPr>
                                    <w:drawing>
                                      <wp:inline distT="0" distB="0" distL="0" distR="0" wp14:anchorId="7E93E7E6" wp14:editId="0B3454D3">
                                        <wp:extent cx="2256223" cy="541867"/>
                                        <wp:effectExtent l="0" t="0" r="0" b="0"/>
                                        <wp:docPr id="12" name="Picture 12" descr="C:\My Projects\E-SOFT SYSTEMS\LOGO\logo.g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My Projects\E-SOFT SYSTEMS\LOGO\logo.gif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55521" cy="5416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92719" w:rsidRPr="007E4B2F" w:rsidTr="00E83A80">
                              <w:trPr>
                                <w:trHeight w:val="1620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E-Soft Systems Inc.                                 </w:t>
                                  </w:r>
                                </w:p>
                                <w:p w:rsidR="00492719" w:rsidRPr="007E4B2F" w:rsidRDefault="001022DF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146 Parkstone way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, Marietta GA 3006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6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            </w:t>
                                  </w:r>
                                </w:p>
                                <w:p w:rsidR="00492719" w:rsidRPr="007E4B2F" w:rsidRDefault="0087228A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Tel :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 +1 678 314 5397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www.e-softsystems.com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esoftsystemsinc@gmail.com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92719" w:rsidRPr="007E4B2F" w:rsidRDefault="00492719">
                            <w:pPr>
                              <w:pStyle w:val="Heading9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</w:p>
                          <w:p w:rsidR="007A34E2" w:rsidRPr="007E4B2F" w:rsidRDefault="007A34E2" w:rsidP="00CA55C1">
                            <w:pPr>
                              <w:rPr>
                                <w:rFonts w:asciiTheme="minorHAnsi" w:hAnsiTheme="minorHAnsi" w:cstheme="minorHAnsi"/>
                                <w:lang w:eastAsia="fr-FR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</w:rPr>
                              <w:t xml:space="preserve">     </w:t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A6D646" wp14:editId="28774167">
                                  <wp:extent cx="2495252" cy="789410"/>
                                  <wp:effectExtent l="19050" t="0" r="298" b="0"/>
                                  <wp:docPr id="1" name="Image 10" descr="IP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0" descr="IP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848" cy="7892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Tour IPNET, AGBALEPEDO LOSSOSSIME, 05 BP 507, </w:t>
                            </w:r>
                            <w:proofErr w:type="spell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Lomé</w:t>
                            </w:r>
                            <w:proofErr w:type="spellEnd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, TOGO.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Tel: +228 22 51 77 77, +228 22 51 81 81, Fax +228 22 51 58 77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</w:t>
                            </w:r>
                            <w:hyperlink r:id="rId14" w:history="1">
                              <w:r w:rsidRPr="007E4B2F">
                                <w:rPr>
                                  <w:rStyle w:val="Hyperlink"/>
                                  <w:rFonts w:asciiTheme="minorHAnsi" w:hAnsiTheme="minorHAnsi" w:cstheme="minorHAnsi"/>
                                  <w:b/>
                                  <w:bCs/>
                                  <w:color w:val="000099"/>
                                  <w:sz w:val="20"/>
                                  <w:szCs w:val="20"/>
                                  <w:u w:val="none"/>
                                  <w:lang w:val="en-GB"/>
                                </w:rPr>
                                <w:t>ipnet@ipnetexperts.com</w:t>
                              </w:r>
                            </w:hyperlink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lang w:val="en-GB"/>
                              </w:rPr>
                              <w:t>,      www.ipnetexperts.com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left:0;text-align:left;margin-left:-25.9pt;margin-top:1.1pt;width:506.2pt;height:485.8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">
                <v:textbox>
                  <w:txbxContent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</w:p>
                    <w:p w:rsidR="00492719" w:rsidRPr="007E4B2F" w:rsidRDefault="007E4B2F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</w:pPr>
                      <w:proofErr w:type="gramStart"/>
                      <w:r w:rsidRPr="007E4B2F"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>iSchool</w:t>
                      </w:r>
                      <w:proofErr w:type="gramEnd"/>
                      <w:r w:rsidR="00492719" w:rsidRPr="007E4B2F"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 xml:space="preserve"> - LOGICIEL DE GESTION DES ECOLES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  <w:t>OFFRE FINANCIERE &amp; TECHNIQUE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</w:rPr>
                        <w:t xml:space="preserve">                                                                                                                          </w:t>
                      </w:r>
                      <w:r w:rsidR="00E3689B">
                        <w:rPr>
                          <w:rFonts w:asciiTheme="minorHAnsi" w:hAnsiTheme="minorHAnsi" w:cstheme="minorHAnsi"/>
                          <w:b/>
                        </w:rPr>
                        <w:t>Février</w:t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</w:rPr>
                        <w:t xml:space="preserve"> 201</w:t>
                      </w:r>
                      <w:r w:rsidR="001022DF">
                        <w:rPr>
                          <w:rFonts w:asciiTheme="minorHAnsi" w:hAnsiTheme="minorHAnsi" w:cstheme="minorHAnsi"/>
                          <w:b/>
                        </w:rPr>
                        <w:t>5</w:t>
                      </w:r>
                    </w:p>
                    <w:p w:rsidR="00492719" w:rsidRPr="007E4B2F" w:rsidRDefault="00492719">
                      <w:pPr>
                        <w:pStyle w:val="BodyText"/>
                        <w:jc w:val="center"/>
                        <w:rPr>
                          <w:rFonts w:asciiTheme="minorHAnsi" w:hAnsiTheme="minorHAnsi" w:cstheme="minorHAnsi"/>
                          <w:sz w:val="4"/>
                          <w:szCs w:val="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3203"/>
                        <w:gridCol w:w="3769"/>
                        <w:gridCol w:w="2916"/>
                      </w:tblGrid>
                      <w:tr w:rsidR="00492719" w:rsidRPr="007E4B2F" w:rsidTr="006441CE">
                        <w:trPr>
                          <w:trHeight w:val="1522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noProof/>
                                <w:sz w:val="24"/>
                                <w:lang w:val="en-US"/>
                              </w:rPr>
                              <w:drawing>
                                <wp:inline distT="0" distB="0" distL="0" distR="0" wp14:anchorId="7E93E7E6" wp14:editId="0B3454D3">
                                  <wp:extent cx="2256223" cy="541867"/>
                                  <wp:effectExtent l="0" t="0" r="0" b="0"/>
                                  <wp:docPr id="12" name="Picture 12" descr="C:\My Projects\E-SOFT SYSTEMS\LOGO\logo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My Projects\E-SOFT SYSTEMS\LOGO\logo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5521" cy="5416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  <w:tr w:rsidR="00492719" w:rsidRPr="007E4B2F" w:rsidTr="00E83A80">
                        <w:trPr>
                          <w:trHeight w:val="1620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E-Soft Systems Inc.                                 </w:t>
                            </w:r>
                          </w:p>
                          <w:p w:rsidR="00492719" w:rsidRPr="007E4B2F" w:rsidRDefault="001022DF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>146 Parkstone way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>, Marietta GA 3006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>6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            </w:t>
                            </w:r>
                          </w:p>
                          <w:p w:rsidR="00492719" w:rsidRPr="007E4B2F" w:rsidRDefault="0087228A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Tel :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 +1 678 314 5397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www.e-softsystems.com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esoftsystemsinc@gmail.com</w:t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92719" w:rsidRPr="007E4B2F" w:rsidRDefault="00492719">
                      <w:pPr>
                        <w:pStyle w:val="Heading9"/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</w:p>
                    <w:p w:rsidR="007A34E2" w:rsidRPr="007E4B2F" w:rsidRDefault="007A34E2" w:rsidP="00CA55C1">
                      <w:pPr>
                        <w:rPr>
                          <w:rFonts w:asciiTheme="minorHAnsi" w:hAnsiTheme="minorHAnsi" w:cstheme="minorHAnsi"/>
                          <w:lang w:eastAsia="fr-FR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</w:rPr>
                        <w:t xml:space="preserve">     </w:t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71A6D646" wp14:editId="28774167">
                            <wp:extent cx="2495252" cy="789410"/>
                            <wp:effectExtent l="19050" t="0" r="298" b="0"/>
                            <wp:docPr id="1" name="Image 10" descr="IP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0" descr="IP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848" cy="7892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Tour IPNET, AGBALEPEDO LOSSOSSIME, 05 BP 507, </w:t>
                      </w:r>
                      <w:proofErr w:type="spellStart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Lomé</w:t>
                      </w:r>
                      <w:proofErr w:type="spellEnd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, TOGO.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Tel: +228 22 51 77 77, +228 22 51 81 81, Fax +228 22 51 58 77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</w:t>
                      </w:r>
                      <w:hyperlink r:id="rId15" w:history="1">
                        <w:r w:rsidRPr="007E4B2F">
                          <w:rPr>
                            <w:rStyle w:val="Hyperlink"/>
                            <w:rFonts w:asciiTheme="minorHAnsi" w:hAnsiTheme="minorHAnsi" w:cstheme="minorHAnsi"/>
                            <w:b/>
                            <w:bCs/>
                            <w:color w:val="000099"/>
                            <w:sz w:val="20"/>
                            <w:szCs w:val="20"/>
                            <w:u w:val="none"/>
                            <w:lang w:val="en-GB"/>
                          </w:rPr>
                          <w:t>ipnet@ipnetexperts.com</w:t>
                        </w:r>
                      </w:hyperlink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lang w:val="en-GB"/>
                        </w:rPr>
                        <w:t>,      www.ipnetexperts.com</w:t>
                      </w:r>
                    </w:p>
                  </w:txbxContent>
                </v:textbox>
              </v:rect>
            </w:pict>
          </mc:Fallback>
        </mc:AlternateContent>
      </w: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853A1A" w:rsidRPr="007E4B2F" w:rsidRDefault="00E8572C" w:rsidP="00323BE2">
      <w:pPr>
        <w:jc w:val="both"/>
        <w:rPr>
          <w:rFonts w:asciiTheme="minorHAnsi" w:hAnsiTheme="minorHAnsi" w:cstheme="minorHAnsi"/>
        </w:rPr>
        <w:sectPr w:rsidR="00853A1A" w:rsidRPr="007E4B2F" w:rsidSect="00406743">
          <w:footerReference w:type="even" r:id="rId16"/>
          <w:footerReference w:type="default" r:id="rId17"/>
          <w:type w:val="continuous"/>
          <w:pgSz w:w="11907" w:h="16839" w:code="9"/>
          <w:pgMar w:top="1440" w:right="1440" w:bottom="1440" w:left="144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81DDD9" wp14:editId="6728B48F">
                <wp:simplePos x="0" y="0"/>
                <wp:positionH relativeFrom="column">
                  <wp:posOffset>-224790</wp:posOffset>
                </wp:positionH>
                <wp:positionV relativeFrom="paragraph">
                  <wp:posOffset>3288030</wp:posOffset>
                </wp:positionV>
                <wp:extent cx="1821180" cy="2238375"/>
                <wp:effectExtent l="3810" t="1905" r="3175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F00C74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6D29BA4" wp14:editId="48A9BE11">
                                  <wp:extent cx="1374889" cy="1833185"/>
                                  <wp:effectExtent l="0" t="0" r="0" b="0"/>
                                  <wp:docPr id="1229" name="Image 10" descr="C:\Users\pawou.batana.IPNET\Desktop\ipne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pawou.batana.IPNET\Desktop\ipne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8825" cy="1838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-17.7pt;margin-top:258.9pt;width:143.4pt;height:176.25pt;z-index:251842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" stroked="f">
                <v:textbox style="mso-fit-shape-to-text:t">
                  <w:txbxContent>
                    <w:p w:rsidR="00492719" w:rsidRDefault="00492719" w:rsidP="00F00C74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6D29BA4" wp14:editId="48A9BE11">
                            <wp:extent cx="1374889" cy="1833185"/>
                            <wp:effectExtent l="0" t="0" r="0" b="0"/>
                            <wp:docPr id="1229" name="Image 10" descr="C:\Users\pawou.batana.IPNET\Desktop\ipne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pawou.batana.IPNET\Desktop\ipne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8825" cy="18384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A3ACEA" wp14:editId="652D541D">
                <wp:simplePos x="0" y="0"/>
                <wp:positionH relativeFrom="column">
                  <wp:posOffset>4250690</wp:posOffset>
                </wp:positionH>
                <wp:positionV relativeFrom="paragraph">
                  <wp:posOffset>3360420</wp:posOffset>
                </wp:positionV>
                <wp:extent cx="1708785" cy="1216660"/>
                <wp:effectExtent l="2540" t="0" r="3175" b="444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785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716626" wp14:editId="1A68B12C">
                                  <wp:extent cx="1506220" cy="1125220"/>
                                  <wp:effectExtent l="19050" t="0" r="0" b="0"/>
                                  <wp:docPr id="2" name="Image 406" descr="H:\Photo 0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06" descr="H:\Photo 0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220" cy="1125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334.7pt;margin-top:264.6pt;width:134.55pt;height:95.8pt;z-index:251839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" stroked="f">
                <v:textbox style="mso-fit-shape-to-text:t">
                  <w:txbxContent>
                    <w:p w:rsidR="00492719" w:rsidRDefault="00492719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716626" wp14:editId="1A68B12C">
                            <wp:extent cx="1506220" cy="1125220"/>
                            <wp:effectExtent l="19050" t="0" r="0" b="0"/>
                            <wp:docPr id="2" name="Image 406" descr="H:\Photo 0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406" descr="H:\Photo 0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220" cy="1125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2073FE" w:rsidRPr="007E4B2F" w:rsidRDefault="002073FE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  <w:r w:rsidRPr="007E4B2F">
        <w:rPr>
          <w:rFonts w:asciiTheme="minorHAnsi" w:hAnsiTheme="minorHAnsi" w:cstheme="minorHAnsi"/>
          <w:b/>
        </w:rPr>
        <w:t>Nous avons pour obligation d’achever les taches 1 à 3 ci-dessous au plus tard vendredi 10 Février 2012</w:t>
      </w:r>
    </w:p>
    <w:p w:rsidR="00D63492" w:rsidRPr="007E4B2F" w:rsidRDefault="00D63492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</w:p>
    <w:p w:rsidR="002B02A0" w:rsidRPr="007E4B2F" w:rsidRDefault="002B02A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Projet réaménagement Architecture Poste TOGO</w:t>
      </w:r>
      <w:r w:rsidR="00714B36" w:rsidRPr="007E4B2F">
        <w:rPr>
          <w:rFonts w:asciiTheme="minorHAnsi" w:hAnsiTheme="minorHAnsi" w:cstheme="minorHAnsi"/>
        </w:rPr>
        <w:t xml:space="preserve"> (Bob + Thierry)</w:t>
      </w:r>
    </w:p>
    <w:p w:rsidR="007049D0" w:rsidRPr="007E4B2F" w:rsidRDefault="007049D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Bob &amp; Thierry explique</w:t>
      </w:r>
      <w:r w:rsidR="00024093" w:rsidRPr="007E4B2F">
        <w:rPr>
          <w:rFonts w:asciiTheme="minorHAnsi" w:hAnsiTheme="minorHAnsi" w:cstheme="minorHAnsi"/>
        </w:rPr>
        <w:t>nt</w:t>
      </w:r>
      <w:r w:rsidRPr="007E4B2F">
        <w:rPr>
          <w:rFonts w:asciiTheme="minorHAnsi" w:hAnsiTheme="minorHAnsi" w:cstheme="minorHAnsi"/>
        </w:rPr>
        <w:t xml:space="preserve"> le contenu du document technique au client </w:t>
      </w:r>
      <w:r w:rsidR="00024093" w:rsidRPr="007E4B2F">
        <w:rPr>
          <w:rFonts w:asciiTheme="minorHAnsi" w:hAnsiTheme="minorHAnsi" w:cstheme="minorHAnsi"/>
        </w:rPr>
        <w:t>(</w:t>
      </w:r>
      <w:proofErr w:type="spellStart"/>
      <w:r w:rsidR="00024093" w:rsidRPr="007E4B2F">
        <w:rPr>
          <w:rFonts w:asciiTheme="minorHAnsi" w:hAnsiTheme="minorHAnsi" w:cstheme="minorHAnsi"/>
        </w:rPr>
        <w:t>tranfert</w:t>
      </w:r>
      <w:proofErr w:type="spellEnd"/>
      <w:r w:rsidR="00024093" w:rsidRPr="007E4B2F">
        <w:rPr>
          <w:rFonts w:asciiTheme="minorHAnsi" w:hAnsiTheme="minorHAnsi" w:cstheme="minorHAnsi"/>
        </w:rPr>
        <w:t xml:space="preserve"> de compétence)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Obtenir le PV de réception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Déposer la facture</w:t>
      </w:r>
      <w:r w:rsidR="00024093" w:rsidRPr="007E4B2F">
        <w:rPr>
          <w:rFonts w:asciiTheme="minorHAnsi" w:hAnsiTheme="minorHAnsi" w:cstheme="minorHAnsi"/>
        </w:rPr>
        <w:t xml:space="preserve"> (Rosalie) avant la fin de la semaine du 7 Février</w:t>
      </w:r>
    </w:p>
    <w:p w:rsidR="00C32B20" w:rsidRPr="007E4B2F" w:rsidRDefault="00C32B2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  <w:lang w:val="en-US"/>
        </w:rPr>
      </w:pPr>
      <w:r w:rsidRPr="007E4B2F">
        <w:rPr>
          <w:rFonts w:asciiTheme="minorHAnsi" w:hAnsiTheme="minorHAnsi" w:cstheme="minorHAnsi"/>
          <w:lang w:val="en-US"/>
        </w:rPr>
        <w:t>WAN backup LONATO</w:t>
      </w:r>
      <w:r w:rsidR="00714B36" w:rsidRPr="007E4B2F">
        <w:rPr>
          <w:rFonts w:asciiTheme="minorHAnsi" w:hAnsiTheme="minorHAnsi" w:cstheme="minorHAnsi"/>
          <w:lang w:val="en-US"/>
        </w:rPr>
        <w:t xml:space="preserve"> (Bob + Alex)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Le document de déploiement de la solution est disponible depuis le 15 Septembre 2011 ;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Si l’équipe chargée du déploiement de la solution communique bien avec Pawou, on ne devrait pas passer plus de deux jours pour achever ce travail</w:t>
      </w:r>
    </w:p>
    <w:p w:rsidR="009D797D" w:rsidRPr="007E4B2F" w:rsidRDefault="009D797D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Installation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ASA5505, PORT AUTONOME DE LOME</w:t>
      </w:r>
      <w:r w:rsidR="00714B36" w:rsidRPr="007E4B2F">
        <w:rPr>
          <w:rFonts w:asciiTheme="minorHAnsi" w:hAnsiTheme="minorHAnsi" w:cstheme="minorHAnsi"/>
        </w:rPr>
        <w:t xml:space="preserve"> (Bob + Alex)</w:t>
      </w:r>
    </w:p>
    <w:p w:rsidR="009D797D" w:rsidRPr="007E4B2F" w:rsidRDefault="009D797D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Il s’agit </w:t>
      </w:r>
      <w:r w:rsidR="00714B36" w:rsidRPr="007E4B2F">
        <w:rPr>
          <w:rFonts w:asciiTheme="minorHAnsi" w:hAnsiTheme="minorHAnsi" w:cstheme="minorHAnsi"/>
        </w:rPr>
        <w:t xml:space="preserve">essentiellement </w:t>
      </w:r>
      <w:r w:rsidRPr="007E4B2F">
        <w:rPr>
          <w:rFonts w:asciiTheme="minorHAnsi" w:hAnsiTheme="minorHAnsi" w:cstheme="minorHAnsi"/>
        </w:rPr>
        <w:t xml:space="preserve">de comprendre deux commandes des firewalls CISCO ASA: </w:t>
      </w:r>
      <w:proofErr w:type="spellStart"/>
      <w:r w:rsidRPr="007E4B2F">
        <w:rPr>
          <w:rFonts w:asciiTheme="minorHAnsi" w:hAnsiTheme="minorHAnsi" w:cstheme="minorHAnsi"/>
          <w:i/>
        </w:rPr>
        <w:t>static</w:t>
      </w:r>
      <w:proofErr w:type="spellEnd"/>
      <w:r w:rsidRPr="007E4B2F">
        <w:rPr>
          <w:rFonts w:asciiTheme="minorHAnsi" w:hAnsiTheme="minorHAnsi" w:cstheme="minorHAnsi"/>
          <w:i/>
        </w:rPr>
        <w:t xml:space="preserve"> et </w:t>
      </w:r>
      <w:proofErr w:type="spellStart"/>
      <w:r w:rsidRPr="007E4B2F">
        <w:rPr>
          <w:rFonts w:asciiTheme="minorHAnsi" w:hAnsiTheme="minorHAnsi" w:cstheme="minorHAnsi"/>
          <w:i/>
        </w:rPr>
        <w:t>access-list</w:t>
      </w:r>
      <w:proofErr w:type="spellEnd"/>
      <w:r w:rsidRPr="007E4B2F">
        <w:rPr>
          <w:rFonts w:asciiTheme="minorHAnsi" w:hAnsiTheme="minorHAnsi" w:cstheme="minorHAnsi"/>
        </w:rPr>
        <w:t xml:space="preserve">, comprendre les services qu’héberge chaque serveur derrière le firewall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</w:t>
      </w:r>
      <w:r w:rsidR="00F6578F" w:rsidRPr="007E4B2F">
        <w:rPr>
          <w:rFonts w:asciiTheme="minorHAnsi" w:hAnsiTheme="minorHAnsi" w:cstheme="minorHAnsi"/>
        </w:rPr>
        <w:t xml:space="preserve"> et enfin, avec l’aide du client indiquer clairement par écrit ce qui est autorisé/interdit  de l’extérieur  (Internet) vers ces serveurs en transitant par l’ASA 5505</w:t>
      </w:r>
      <w:r w:rsidR="00714B36" w:rsidRPr="007E4B2F">
        <w:rPr>
          <w:rFonts w:asciiTheme="minorHAnsi" w:hAnsiTheme="minorHAnsi" w:cstheme="minorHAnsi"/>
        </w:rPr>
        <w:t> ;</w:t>
      </w:r>
    </w:p>
    <w:p w:rsidR="00F6578F" w:rsidRPr="007E4B2F" w:rsidRDefault="00F6578F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Il faut document le travail et l’archiver</w:t>
      </w:r>
    </w:p>
    <w:p w:rsidR="00AB000E" w:rsidRPr="007E4B2F" w:rsidRDefault="00AB000E" w:rsidP="00AB000E">
      <w:pPr>
        <w:pStyle w:val="ListParagraph"/>
        <w:spacing w:after="200" w:line="276" w:lineRule="auto"/>
        <w:ind w:left="1440"/>
        <w:contextualSpacing/>
        <w:rPr>
          <w:rFonts w:asciiTheme="minorHAnsi" w:hAnsiTheme="minorHAnsi" w:cstheme="minorHAnsi"/>
        </w:rPr>
      </w:pPr>
    </w:p>
    <w:p w:rsidR="00CC3966" w:rsidRPr="007E4B2F" w:rsidRDefault="00CC3966" w:rsidP="00CC3966">
      <w:pPr>
        <w:spacing w:after="200" w:line="276" w:lineRule="auto"/>
        <w:contextualSpacing/>
        <w:rPr>
          <w:rFonts w:asciiTheme="minorHAnsi" w:hAnsiTheme="minorHAnsi" w:cstheme="minorHAnsi"/>
        </w:rPr>
        <w:sectPr w:rsidR="00CC3966" w:rsidRPr="007E4B2F" w:rsidSect="00406743">
          <w:headerReference w:type="default" r:id="rId20"/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0E5717" w:rsidRPr="007E4B2F" w:rsidRDefault="000E5717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  <w:sectPr w:rsidR="000E5717" w:rsidRPr="007E4B2F" w:rsidSect="00406743"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FD5303" w:rsidRPr="007E4B2F" w:rsidRDefault="00FD5303" w:rsidP="00FD5303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lastRenderedPageBreak/>
        <w:t>ARCHITECTURE</w:t>
      </w: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rPr>
          <w:rFonts w:asciiTheme="minorHAnsi" w:eastAsiaTheme="majorEastAsia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856896" behindDoc="0" locked="0" layoutInCell="1" allowOverlap="1" wp14:anchorId="31E340A3" wp14:editId="76338C98">
            <wp:simplePos x="0" y="0"/>
            <wp:positionH relativeFrom="column">
              <wp:posOffset>-29845</wp:posOffset>
            </wp:positionH>
            <wp:positionV relativeFrom="paragraph">
              <wp:posOffset>6985</wp:posOffset>
            </wp:positionV>
            <wp:extent cx="1835150" cy="1183640"/>
            <wp:effectExtent l="171450" t="171450" r="374650" b="359410"/>
            <wp:wrapSquare wrapText="bothSides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18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2A5AC30" wp14:editId="18CB88C7">
                <wp:simplePos x="0" y="0"/>
                <wp:positionH relativeFrom="column">
                  <wp:posOffset>-488315</wp:posOffset>
                </wp:positionH>
                <wp:positionV relativeFrom="paragraph">
                  <wp:posOffset>10160</wp:posOffset>
                </wp:positionV>
                <wp:extent cx="4774565" cy="2395855"/>
                <wp:effectExtent l="57150" t="19050" r="83185" b="99695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74565" cy="23958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1001">
                          <a:schemeClr val="dk2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5303" w:rsidRPr="00C90C53" w:rsidRDefault="00FD5303" w:rsidP="00FD5303">
                            <w:pPr>
                              <w:pStyle w:val="Heading2"/>
                              <w:rPr>
                                <w:rFonts w:eastAsiaTheme="majorEastAsia"/>
                                <w:color w:val="FFFF00"/>
                                <w:sz w:val="24"/>
                              </w:rPr>
                            </w:pPr>
                            <w:r w:rsidRPr="00C90C53">
                              <w:rPr>
                                <w:rFonts w:eastAsiaTheme="majorEastAsia"/>
                                <w:color w:val="FFFF00"/>
                                <w:sz w:val="24"/>
                              </w:rPr>
                              <w:t>Hébergement sur un serveur local + Réplication en ligne</w:t>
                            </w:r>
                          </w:p>
                          <w:p w:rsidR="00FD5303" w:rsidRPr="00C90C53" w:rsidRDefault="00FD5303" w:rsidP="00FD5303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0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 w:rsidRPr="00C90C53">
                              <w:rPr>
                                <w:color w:val="FFFFFF" w:themeColor="background1"/>
                              </w:rPr>
                              <w:t>iSchool</w:t>
                            </w:r>
                            <w:proofErr w:type="spellEnd"/>
                            <w:proofErr w:type="gramEnd"/>
                            <w:r w:rsidRPr="00C90C53">
                              <w:rPr>
                                <w:color w:val="FFFFFF" w:themeColor="background1"/>
                              </w:rPr>
                              <w:t xml:space="preserve"> installé sur un serveur connecté sur le réseau local de l’école.</w:t>
                            </w:r>
                          </w:p>
                          <w:p w:rsidR="00FD5303" w:rsidRPr="00C90C53" w:rsidRDefault="00FD5303" w:rsidP="00FD5303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1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 w:rsidRPr="00C90C53">
                              <w:rPr>
                                <w:color w:val="FFFFFF" w:themeColor="background1"/>
                              </w:rPr>
                              <w:t>iSchool</w:t>
                            </w:r>
                            <w:proofErr w:type="spellEnd"/>
                            <w:proofErr w:type="gramEnd"/>
                            <w:r w:rsidRPr="00C90C53">
                              <w:rPr>
                                <w:color w:val="FFFFFF" w:themeColor="background1"/>
                              </w:rPr>
                              <w:t xml:space="preserve"> hébergé en ligne chez </w:t>
                            </w:r>
                            <w:r>
                              <w:rPr>
                                <w:color w:val="FFFFFF" w:themeColor="background1"/>
                              </w:rPr>
                              <w:t>un grand fournisseur</w:t>
                            </w:r>
                            <w:r w:rsidRPr="00C90C53">
                              <w:rPr>
                                <w:color w:val="FFFFFF" w:themeColor="background1"/>
                              </w:rPr>
                              <w:t xml:space="preserve"> aux USA.</w:t>
                            </w:r>
                          </w:p>
                          <w:p w:rsidR="00FD5303" w:rsidRPr="00C90C53" w:rsidRDefault="00FD5303" w:rsidP="00FD5303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1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C90C53">
                              <w:rPr>
                                <w:color w:val="FFFFFF" w:themeColor="background1"/>
                              </w:rPr>
                              <w:t>Les données saisies en local sont répliquées en ligne</w:t>
                            </w:r>
                          </w:p>
                          <w:p w:rsidR="00FD5303" w:rsidRPr="00C90C53" w:rsidRDefault="00FD5303" w:rsidP="00FD5303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0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C90C53">
                              <w:rPr>
                                <w:color w:val="FFFFFF" w:themeColor="background1"/>
                              </w:rPr>
                              <w:t xml:space="preserve">Accès en local par le personnel et les élèves </w:t>
                            </w:r>
                          </w:p>
                          <w:p w:rsidR="00FD5303" w:rsidRPr="00C90C53" w:rsidRDefault="00FD5303" w:rsidP="00FD5303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1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C90C53">
                              <w:rPr>
                                <w:color w:val="FFFFFF" w:themeColor="background1"/>
                              </w:rPr>
                              <w:t>Accès aux données publiques via  internet par le personnel, les élèves, leurs parents et les prospects</w:t>
                            </w:r>
                          </w:p>
                          <w:p w:rsidR="00FD5303" w:rsidRPr="00C90C53" w:rsidRDefault="00FD5303" w:rsidP="00FD5303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1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C90C53">
                              <w:rPr>
                                <w:color w:val="FFFFFF" w:themeColor="background1"/>
                              </w:rPr>
                              <w:t>Les données sauvegardées en ligne constituent une sauvegarde et peuvent être restaurées en cas d’incident sur le serveur local</w:t>
                            </w:r>
                          </w:p>
                          <w:p w:rsidR="00FD5303" w:rsidRDefault="00FD5303" w:rsidP="00FD53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0" type="#_x0000_t202" style="position:absolute;margin-left:-38.45pt;margin-top:.8pt;width:375.95pt;height:188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" fillcolor="#1f497d [3202]" strokecolor="#94b64e [3046]">
                <v:shadow on="t" color="black" opacity="22937f" origin=",.5" offset="0,.63889mm"/>
                <v:path arrowok="t"/>
                <v:textbox>
                  <w:txbxContent>
                    <w:p w:rsidR="00FD5303" w:rsidRPr="00C90C53" w:rsidRDefault="00FD5303" w:rsidP="00FD5303">
                      <w:pPr>
                        <w:pStyle w:val="Heading2"/>
                        <w:rPr>
                          <w:rFonts w:eastAsiaTheme="majorEastAsia"/>
                          <w:color w:val="FFFF00"/>
                          <w:sz w:val="24"/>
                        </w:rPr>
                      </w:pPr>
                      <w:r w:rsidRPr="00C90C53">
                        <w:rPr>
                          <w:rFonts w:eastAsiaTheme="majorEastAsia"/>
                          <w:color w:val="FFFF00"/>
                          <w:sz w:val="24"/>
                        </w:rPr>
                        <w:t>Hébergement sur un serveur local + Réplication en ligne</w:t>
                      </w:r>
                    </w:p>
                    <w:p w:rsidR="00FD5303" w:rsidRPr="00C90C53" w:rsidRDefault="00FD5303" w:rsidP="00FD5303">
                      <w:pPr>
                        <w:pStyle w:val="Heading4"/>
                        <w:keepLines w:val="0"/>
                        <w:numPr>
                          <w:ilvl w:val="0"/>
                          <w:numId w:val="40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 w:rsidRPr="00C90C53">
                        <w:rPr>
                          <w:color w:val="FFFFFF" w:themeColor="background1"/>
                        </w:rPr>
                        <w:t>iSchool</w:t>
                      </w:r>
                      <w:proofErr w:type="spellEnd"/>
                      <w:proofErr w:type="gramEnd"/>
                      <w:r w:rsidRPr="00C90C53">
                        <w:rPr>
                          <w:color w:val="FFFFFF" w:themeColor="background1"/>
                        </w:rPr>
                        <w:t xml:space="preserve"> installé sur un serveur connecté sur le réseau local de l’école.</w:t>
                      </w:r>
                    </w:p>
                    <w:p w:rsidR="00FD5303" w:rsidRPr="00C90C53" w:rsidRDefault="00FD5303" w:rsidP="00FD5303">
                      <w:pPr>
                        <w:pStyle w:val="Heading4"/>
                        <w:keepLines w:val="0"/>
                        <w:numPr>
                          <w:ilvl w:val="0"/>
                          <w:numId w:val="41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 w:rsidRPr="00C90C53">
                        <w:rPr>
                          <w:color w:val="FFFFFF" w:themeColor="background1"/>
                        </w:rPr>
                        <w:t>iSchool</w:t>
                      </w:r>
                      <w:proofErr w:type="spellEnd"/>
                      <w:proofErr w:type="gramEnd"/>
                      <w:r w:rsidRPr="00C90C53">
                        <w:rPr>
                          <w:color w:val="FFFFFF" w:themeColor="background1"/>
                        </w:rPr>
                        <w:t xml:space="preserve"> hébergé en ligne chez </w:t>
                      </w:r>
                      <w:r>
                        <w:rPr>
                          <w:color w:val="FFFFFF" w:themeColor="background1"/>
                        </w:rPr>
                        <w:t>un grand fournisseur</w:t>
                      </w:r>
                      <w:r w:rsidRPr="00C90C53">
                        <w:rPr>
                          <w:color w:val="FFFFFF" w:themeColor="background1"/>
                        </w:rPr>
                        <w:t xml:space="preserve"> aux USA.</w:t>
                      </w:r>
                    </w:p>
                    <w:p w:rsidR="00FD5303" w:rsidRPr="00C90C53" w:rsidRDefault="00FD5303" w:rsidP="00FD5303">
                      <w:pPr>
                        <w:pStyle w:val="Heading4"/>
                        <w:keepLines w:val="0"/>
                        <w:numPr>
                          <w:ilvl w:val="0"/>
                          <w:numId w:val="41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C90C53">
                        <w:rPr>
                          <w:color w:val="FFFFFF" w:themeColor="background1"/>
                        </w:rPr>
                        <w:t>Les données saisies en local sont répliquées en ligne</w:t>
                      </w:r>
                    </w:p>
                    <w:p w:rsidR="00FD5303" w:rsidRPr="00C90C53" w:rsidRDefault="00FD5303" w:rsidP="00FD5303">
                      <w:pPr>
                        <w:pStyle w:val="Heading4"/>
                        <w:keepLines w:val="0"/>
                        <w:numPr>
                          <w:ilvl w:val="0"/>
                          <w:numId w:val="40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C90C53">
                        <w:rPr>
                          <w:color w:val="FFFFFF" w:themeColor="background1"/>
                        </w:rPr>
                        <w:t xml:space="preserve">Accès en local par le personnel et les élèves </w:t>
                      </w:r>
                    </w:p>
                    <w:p w:rsidR="00FD5303" w:rsidRPr="00C90C53" w:rsidRDefault="00FD5303" w:rsidP="00FD5303">
                      <w:pPr>
                        <w:pStyle w:val="Heading4"/>
                        <w:keepLines w:val="0"/>
                        <w:numPr>
                          <w:ilvl w:val="0"/>
                          <w:numId w:val="41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C90C53">
                        <w:rPr>
                          <w:color w:val="FFFFFF" w:themeColor="background1"/>
                        </w:rPr>
                        <w:t>Accès aux données publiques via  internet par le personnel, les élèves, leurs parents et les prospects</w:t>
                      </w:r>
                    </w:p>
                    <w:p w:rsidR="00FD5303" w:rsidRPr="00C90C53" w:rsidRDefault="00FD5303" w:rsidP="00FD5303">
                      <w:pPr>
                        <w:pStyle w:val="Heading4"/>
                        <w:keepLines w:val="0"/>
                        <w:numPr>
                          <w:ilvl w:val="0"/>
                          <w:numId w:val="41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C90C53">
                        <w:rPr>
                          <w:color w:val="FFFFFF" w:themeColor="background1"/>
                        </w:rPr>
                        <w:t>Les données sauvegardées en ligne constituent une sauvegarde et peuvent être restaurées en cas d’incident sur le serveur local</w:t>
                      </w:r>
                    </w:p>
                    <w:p w:rsidR="00FD5303" w:rsidRDefault="00FD5303" w:rsidP="00FD5303"/>
                  </w:txbxContent>
                </v:textbox>
              </v:shape>
            </w:pict>
          </mc:Fallback>
        </mc:AlternateContent>
      </w:r>
    </w:p>
    <w:p w:rsidR="00FD5303" w:rsidRPr="007E4B2F" w:rsidRDefault="00FD5303" w:rsidP="00FD5303">
      <w:pPr>
        <w:rPr>
          <w:rFonts w:asciiTheme="minorHAnsi" w:eastAsiaTheme="majorEastAsia" w:hAnsiTheme="minorHAnsi" w:cstheme="minorHAnsi"/>
        </w:rPr>
      </w:pPr>
    </w:p>
    <w:p w:rsidR="00FD5303" w:rsidRPr="007E4B2F" w:rsidRDefault="00FD5303" w:rsidP="00FD5303">
      <w:pPr>
        <w:rPr>
          <w:rFonts w:asciiTheme="minorHAnsi" w:eastAsiaTheme="majorEastAsia" w:hAnsiTheme="minorHAnsi" w:cstheme="minorHAnsi"/>
        </w:rPr>
      </w:pPr>
    </w:p>
    <w:p w:rsidR="00FD5303" w:rsidRPr="007E4B2F" w:rsidRDefault="00FD5303" w:rsidP="00FD5303">
      <w:pPr>
        <w:rPr>
          <w:rFonts w:asciiTheme="minorHAnsi" w:eastAsiaTheme="majorEastAsia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299" distR="114299" simplePos="0" relativeHeight="251858944" behindDoc="0" locked="0" layoutInCell="1" allowOverlap="1" wp14:anchorId="534AFDE1" wp14:editId="7EFA746E">
                <wp:simplePos x="0" y="0"/>
                <wp:positionH relativeFrom="column">
                  <wp:posOffset>-1356360</wp:posOffset>
                </wp:positionH>
                <wp:positionV relativeFrom="paragraph">
                  <wp:posOffset>25400</wp:posOffset>
                </wp:positionV>
                <wp:extent cx="0" cy="821055"/>
                <wp:effectExtent l="57150" t="38100" r="76200" b="55245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2105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C00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-106.8pt;margin-top:2pt;width:0;height:64.65pt;z-index:2518589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" strokecolor="#ffc000" strokeweight="2.75pt">
                <v:stroke startarrow="open" endarrow="open"/>
                <o:lock v:ext="edit" shapetype="f"/>
              </v:shape>
            </w:pict>
          </mc:Fallback>
        </mc:AlternateContent>
      </w:r>
    </w:p>
    <w:p w:rsidR="00FD5303" w:rsidRPr="007E4B2F" w:rsidRDefault="00FD5303" w:rsidP="00FD5303">
      <w:pPr>
        <w:rPr>
          <w:rFonts w:asciiTheme="minorHAnsi" w:eastAsiaTheme="majorEastAsia" w:hAnsiTheme="minorHAnsi" w:cstheme="minorHAnsi"/>
        </w:rPr>
      </w:pPr>
    </w:p>
    <w:p w:rsidR="00FD5303" w:rsidRPr="007E4B2F" w:rsidRDefault="00FD5303" w:rsidP="00FD5303">
      <w:pPr>
        <w:ind w:left="1440"/>
        <w:jc w:val="both"/>
        <w:rPr>
          <w:rFonts w:asciiTheme="minorHAnsi" w:hAnsiTheme="minorHAnsi" w:cstheme="minorHAnsi"/>
          <w:highlight w:val="green"/>
        </w:rPr>
      </w:pPr>
    </w:p>
    <w:p w:rsidR="00FD5303" w:rsidRPr="007E4B2F" w:rsidRDefault="00FD5303" w:rsidP="00FD5303">
      <w:pPr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857920" behindDoc="0" locked="0" layoutInCell="1" allowOverlap="1" wp14:anchorId="69519C0A" wp14:editId="7ADC240A">
            <wp:simplePos x="0" y="0"/>
            <wp:positionH relativeFrom="column">
              <wp:posOffset>-2324100</wp:posOffset>
            </wp:positionH>
            <wp:positionV relativeFrom="paragraph">
              <wp:posOffset>129540</wp:posOffset>
            </wp:positionV>
            <wp:extent cx="1835150" cy="1203325"/>
            <wp:effectExtent l="171450" t="171450" r="374650" b="358775"/>
            <wp:wrapSquare wrapText="bothSides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20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t>Configuration logicielle</w:t>
      </w:r>
    </w:p>
    <w:p w:rsidR="00FD5303" w:rsidRPr="007E4B2F" w:rsidRDefault="00FD5303" w:rsidP="00FD5303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3047"/>
        <w:gridCol w:w="2276"/>
        <w:gridCol w:w="1864"/>
        <w:gridCol w:w="1904"/>
      </w:tblGrid>
      <w:tr w:rsidR="00FD5303" w:rsidRPr="007E4B2F" w:rsidTr="009400E5">
        <w:tc>
          <w:tcPr>
            <w:tcW w:w="3047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Catégorie</w:t>
            </w: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Composant</w:t>
            </w:r>
          </w:p>
        </w:tc>
        <w:tc>
          <w:tcPr>
            <w:tcW w:w="1864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Version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Commentaire</w:t>
            </w:r>
          </w:p>
        </w:tc>
      </w:tr>
      <w:tr w:rsidR="00FD5303" w:rsidRPr="007E4B2F" w:rsidTr="009400E5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Serveur</w:t>
            </w:r>
          </w:p>
        </w:tc>
      </w:tr>
      <w:tr w:rsidR="00FD5303" w:rsidRPr="007E4B2F" w:rsidTr="009400E5">
        <w:tc>
          <w:tcPr>
            <w:tcW w:w="3047" w:type="dxa"/>
            <w:vMerge w:val="restart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Systèmes d’exploitation</w:t>
            </w: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Redhat</w:t>
            </w:r>
            <w:proofErr w:type="spellEnd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Linux </w:t>
            </w:r>
          </w:p>
        </w:tc>
        <w:tc>
          <w:tcPr>
            <w:tcW w:w="1864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RHEL 5 ou plus récent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FD5303" w:rsidRPr="007E4B2F" w:rsidTr="009400E5">
        <w:trPr>
          <w:trHeight w:val="206"/>
        </w:trPr>
        <w:tc>
          <w:tcPr>
            <w:tcW w:w="3047" w:type="dxa"/>
            <w:vMerge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6044" w:type="dxa"/>
            <w:gridSpan w:val="3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jc w:val="center"/>
              <w:rPr>
                <w:rFonts w:asciiTheme="minorHAnsi" w:hAnsiTheme="minorHAnsi" w:cstheme="minorHAnsi"/>
                <w:sz w:val="22"/>
                <w:szCs w:val="22"/>
                <w:u w:val="single"/>
              </w:rPr>
            </w:pPr>
            <w:r w:rsidRPr="007E4B2F">
              <w:rPr>
                <w:rFonts w:asciiTheme="minorHAnsi" w:hAnsiTheme="minorHAnsi" w:cstheme="minorHAnsi"/>
                <w:color w:val="FF0000"/>
                <w:sz w:val="22"/>
                <w:szCs w:val="22"/>
                <w:u w:val="single"/>
              </w:rPr>
              <w:t>OU</w:t>
            </w:r>
          </w:p>
        </w:tc>
      </w:tr>
      <w:tr w:rsidR="00FD5303" w:rsidRPr="007E4B2F" w:rsidTr="009400E5">
        <w:tc>
          <w:tcPr>
            <w:tcW w:w="3047" w:type="dxa"/>
            <w:vMerge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Microsoft Windows</w:t>
            </w:r>
          </w:p>
        </w:tc>
        <w:tc>
          <w:tcPr>
            <w:tcW w:w="1864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Win 2008 Server 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Cout additionnel</w:t>
            </w:r>
          </w:p>
        </w:tc>
      </w:tr>
      <w:tr w:rsidR="00FD5303" w:rsidRPr="007E4B2F" w:rsidTr="009400E5">
        <w:tc>
          <w:tcPr>
            <w:tcW w:w="3047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Base de données</w:t>
            </w: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MySQL</w:t>
            </w:r>
          </w:p>
        </w:tc>
        <w:tc>
          <w:tcPr>
            <w:tcW w:w="1864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5.1 ou plus récent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FD5303" w:rsidRPr="007E4B2F" w:rsidTr="009400E5">
        <w:tc>
          <w:tcPr>
            <w:tcW w:w="3047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Serveur d’application</w:t>
            </w: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Tomcat</w:t>
            </w:r>
            <w:proofErr w:type="spellEnd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  <w:tc>
          <w:tcPr>
            <w:tcW w:w="1864" w:type="dxa"/>
            <w:vAlign w:val="center"/>
          </w:tcPr>
          <w:p w:rsidR="00FD5303" w:rsidRPr="007E4B2F" w:rsidRDefault="005A3EB4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8</w:t>
            </w:r>
            <w:r w:rsidR="00FD5303"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ou plus récent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FD5303" w:rsidRPr="007E4B2F" w:rsidTr="009400E5">
        <w:tc>
          <w:tcPr>
            <w:tcW w:w="3047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Machine virtuelle</w:t>
            </w: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Sun JDK </w:t>
            </w:r>
          </w:p>
        </w:tc>
        <w:tc>
          <w:tcPr>
            <w:tcW w:w="1864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7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FD5303" w:rsidRPr="007E4B2F" w:rsidTr="009400E5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Client</w:t>
            </w:r>
          </w:p>
        </w:tc>
      </w:tr>
      <w:tr w:rsidR="00FD5303" w:rsidRPr="007E4B2F" w:rsidTr="009400E5">
        <w:trPr>
          <w:trHeight w:val="377"/>
        </w:trPr>
        <w:tc>
          <w:tcPr>
            <w:tcW w:w="3047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Système d’exploitation</w:t>
            </w: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Tout système d’exploitation supportant les navigateurs recommandés</w:t>
            </w:r>
          </w:p>
        </w:tc>
        <w:tc>
          <w:tcPr>
            <w:tcW w:w="1864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Windows 7, Mac OS X, etc.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Cout additionnel</w:t>
            </w:r>
          </w:p>
        </w:tc>
      </w:tr>
      <w:tr w:rsidR="00FD5303" w:rsidRPr="007E4B2F" w:rsidTr="009400E5">
        <w:tc>
          <w:tcPr>
            <w:tcW w:w="3047" w:type="dxa"/>
            <w:vMerge w:val="restart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Navigateurs</w:t>
            </w: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Firefox</w:t>
            </w:r>
          </w:p>
        </w:tc>
        <w:tc>
          <w:tcPr>
            <w:tcW w:w="1864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8 ou plus récente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FD5303" w:rsidRPr="007E4B2F" w:rsidTr="009400E5">
        <w:tc>
          <w:tcPr>
            <w:tcW w:w="3047" w:type="dxa"/>
            <w:vMerge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Google Chrome</w:t>
            </w:r>
          </w:p>
        </w:tc>
        <w:tc>
          <w:tcPr>
            <w:tcW w:w="1864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16.0.912.63 ou plus récente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FD5303" w:rsidRPr="007E4B2F" w:rsidTr="009400E5">
        <w:tc>
          <w:tcPr>
            <w:tcW w:w="3047" w:type="dxa"/>
            <w:vMerge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Internet Explorer</w:t>
            </w:r>
          </w:p>
        </w:tc>
        <w:tc>
          <w:tcPr>
            <w:tcW w:w="1864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8 ou plus récente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Inclus dans Windows</w:t>
            </w:r>
          </w:p>
        </w:tc>
      </w:tr>
      <w:tr w:rsidR="00FD5303" w:rsidRPr="007E4B2F" w:rsidTr="009400E5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Développent</w:t>
            </w:r>
          </w:p>
        </w:tc>
      </w:tr>
      <w:tr w:rsidR="00FD5303" w:rsidRPr="007E4B2F" w:rsidTr="009400E5">
        <w:trPr>
          <w:trHeight w:val="377"/>
        </w:trPr>
        <w:tc>
          <w:tcPr>
            <w:tcW w:w="3047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Etats (en cas de développement d’état additionnel par le client)</w:t>
            </w:r>
          </w:p>
        </w:tc>
        <w:tc>
          <w:tcPr>
            <w:tcW w:w="2276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iReport</w:t>
            </w:r>
            <w:proofErr w:type="spellEnd"/>
          </w:p>
        </w:tc>
        <w:tc>
          <w:tcPr>
            <w:tcW w:w="1864" w:type="dxa"/>
            <w:vAlign w:val="center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3.7.6</w:t>
            </w:r>
          </w:p>
        </w:tc>
        <w:tc>
          <w:tcPr>
            <w:tcW w:w="1904" w:type="dxa"/>
          </w:tcPr>
          <w:p w:rsidR="00FD5303" w:rsidRPr="007E4B2F" w:rsidRDefault="00FD5303" w:rsidP="009400E5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</w:tbl>
    <w:p w:rsidR="00FD5303" w:rsidRPr="007E4B2F" w:rsidRDefault="00FD5303" w:rsidP="00FD5303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FD5303" w:rsidRPr="007E4B2F" w:rsidRDefault="00FD5303" w:rsidP="00FD5303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lastRenderedPageBreak/>
        <w:t>Configuration Matérielle</w:t>
      </w:r>
    </w:p>
    <w:p w:rsidR="00FD5303" w:rsidRPr="007E4B2F" w:rsidRDefault="00FD5303" w:rsidP="00FD5303">
      <w:pPr>
        <w:rPr>
          <w:rFonts w:asciiTheme="minorHAnsi" w:hAnsiTheme="minorHAnsi" w:cstheme="minorHAnsi"/>
        </w:rPr>
      </w:pPr>
    </w:p>
    <w:p w:rsidR="00FD5303" w:rsidRPr="007E4B2F" w:rsidRDefault="00FD5303" w:rsidP="00FD5303">
      <w:pPr>
        <w:pStyle w:val="ListParagraph"/>
        <w:numPr>
          <w:ilvl w:val="1"/>
          <w:numId w:val="29"/>
        </w:numPr>
        <w:contextualSpacing/>
        <w:rPr>
          <w:rFonts w:asciiTheme="minorHAnsi" w:eastAsiaTheme="majorEastAsia" w:hAnsiTheme="minorHAnsi" w:cstheme="minorHAnsi"/>
          <w:b/>
          <w:i/>
          <w:smallCaps/>
          <w:u w:val="single"/>
        </w:rPr>
      </w:pPr>
      <w:r w:rsidRPr="007E4B2F">
        <w:rPr>
          <w:rFonts w:asciiTheme="minorHAnsi" w:eastAsiaTheme="majorEastAsia" w:hAnsiTheme="minorHAnsi" w:cstheme="minorHAnsi"/>
          <w:b/>
          <w:i/>
          <w:u w:val="single"/>
        </w:rPr>
        <w:t>Serveur local</w:t>
      </w:r>
    </w:p>
    <w:p w:rsidR="00FD5303" w:rsidRPr="007E4B2F" w:rsidRDefault="00FD5303" w:rsidP="00FD5303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CPU : Dual </w:t>
      </w:r>
      <w:proofErr w:type="spellStart"/>
      <w:r w:rsidRPr="007E4B2F">
        <w:rPr>
          <w:rFonts w:asciiTheme="minorHAnsi" w:eastAsiaTheme="majorEastAsia" w:hAnsiTheme="minorHAnsi" w:cstheme="minorHAnsi"/>
        </w:rPr>
        <w:t>core</w:t>
      </w:r>
      <w:proofErr w:type="spellEnd"/>
      <w:r w:rsidRPr="007E4B2F">
        <w:rPr>
          <w:rFonts w:asciiTheme="minorHAnsi" w:eastAsiaTheme="majorEastAsia" w:hAnsiTheme="minorHAnsi" w:cstheme="minorHAnsi"/>
        </w:rPr>
        <w:t xml:space="preserve"> 1.5 GHz </w:t>
      </w:r>
    </w:p>
    <w:p w:rsidR="00FD5303" w:rsidRPr="007E4B2F" w:rsidRDefault="00FD5303" w:rsidP="00FD5303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Mémoire RAM : </w:t>
      </w:r>
      <w:r>
        <w:rPr>
          <w:rFonts w:asciiTheme="minorHAnsi" w:eastAsiaTheme="majorEastAsia" w:hAnsiTheme="minorHAnsi" w:cstheme="minorHAnsi"/>
        </w:rPr>
        <w:t>4</w:t>
      </w:r>
      <w:r w:rsidRPr="007E4B2F">
        <w:rPr>
          <w:rFonts w:asciiTheme="minorHAnsi" w:eastAsiaTheme="majorEastAsia" w:hAnsiTheme="minorHAnsi" w:cstheme="minorHAnsi"/>
        </w:rPr>
        <w:t>GB</w:t>
      </w:r>
      <w:r w:rsidR="00F709B4">
        <w:rPr>
          <w:rFonts w:asciiTheme="minorHAnsi" w:eastAsiaTheme="majorEastAsia" w:hAnsiTheme="minorHAnsi" w:cstheme="minorHAnsi"/>
        </w:rPr>
        <w:t xml:space="preserve"> ou plus</w:t>
      </w:r>
    </w:p>
    <w:p w:rsidR="00FD5303" w:rsidRPr="007E4B2F" w:rsidRDefault="00FD5303" w:rsidP="00FD5303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Disque dur : 100GB utilisable.</w:t>
      </w:r>
    </w:p>
    <w:p w:rsidR="00FD5303" w:rsidRPr="007E4B2F" w:rsidRDefault="00FD5303" w:rsidP="00FD5303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Stockage externe pour backup</w:t>
      </w:r>
    </w:p>
    <w:p w:rsidR="00FD5303" w:rsidRPr="007E4B2F" w:rsidRDefault="00FD5303" w:rsidP="00FD5303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  <w:i/>
        </w:rPr>
      </w:pPr>
      <w:r w:rsidRPr="007E4B2F">
        <w:rPr>
          <w:rFonts w:asciiTheme="minorHAnsi" w:eastAsiaTheme="majorEastAsia" w:hAnsiTheme="minorHAnsi" w:cstheme="minorHAnsi"/>
        </w:rPr>
        <w:t xml:space="preserve">Nous recommandons le  </w:t>
      </w:r>
      <w:r>
        <w:rPr>
          <w:rFonts w:asciiTheme="minorHAnsi" w:eastAsiaTheme="majorEastAsia" w:hAnsiTheme="minorHAnsi" w:cstheme="minorHAnsi"/>
          <w:i/>
        </w:rPr>
        <w:t>HP ProLiant N40L 1P 2</w:t>
      </w:r>
      <w:r w:rsidRPr="007E4B2F">
        <w:rPr>
          <w:rFonts w:asciiTheme="minorHAnsi" w:eastAsiaTheme="majorEastAsia" w:hAnsiTheme="minorHAnsi" w:cstheme="minorHAnsi"/>
          <w:i/>
        </w:rPr>
        <w:t xml:space="preserve">GB-U </w:t>
      </w:r>
      <w:proofErr w:type="spellStart"/>
      <w:r w:rsidRPr="007E4B2F">
        <w:rPr>
          <w:rFonts w:asciiTheme="minorHAnsi" w:eastAsiaTheme="majorEastAsia" w:hAnsiTheme="minorHAnsi" w:cstheme="minorHAnsi"/>
          <w:i/>
        </w:rPr>
        <w:t>Emb</w:t>
      </w:r>
      <w:proofErr w:type="spellEnd"/>
      <w:r w:rsidRPr="007E4B2F">
        <w:rPr>
          <w:rFonts w:asciiTheme="minorHAnsi" w:eastAsiaTheme="majorEastAsia" w:hAnsiTheme="minorHAnsi" w:cstheme="minorHAnsi"/>
          <w:i/>
        </w:rPr>
        <w:t xml:space="preserve"> SATA NHP 250GB LFF 150W PS </w:t>
      </w:r>
      <w:proofErr w:type="spellStart"/>
      <w:r w:rsidRPr="007E4B2F">
        <w:rPr>
          <w:rFonts w:asciiTheme="minorHAnsi" w:eastAsiaTheme="majorEastAsia" w:hAnsiTheme="minorHAnsi" w:cstheme="minorHAnsi"/>
          <w:i/>
        </w:rPr>
        <w:t>MicroServer</w:t>
      </w:r>
      <w:proofErr w:type="spellEnd"/>
      <w:r w:rsidRPr="007E4B2F">
        <w:rPr>
          <w:rFonts w:asciiTheme="minorHAnsi" w:eastAsiaTheme="majorEastAsia" w:hAnsiTheme="minorHAnsi" w:cstheme="minorHAnsi"/>
          <w:i/>
        </w:rPr>
        <w:t xml:space="preserve">. </w:t>
      </w:r>
    </w:p>
    <w:p w:rsidR="00FD5303" w:rsidRPr="007E4B2F" w:rsidRDefault="00FD5303" w:rsidP="00FD5303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Serveur fourni par le client ou par </w:t>
      </w:r>
      <w:proofErr w:type="spellStart"/>
      <w:r w:rsidRPr="007E4B2F">
        <w:rPr>
          <w:rFonts w:asciiTheme="minorHAnsi" w:eastAsiaTheme="majorEastAsia" w:hAnsiTheme="minorHAnsi" w:cstheme="minorHAnsi"/>
        </w:rPr>
        <w:t>iPnet</w:t>
      </w:r>
      <w:proofErr w:type="spellEnd"/>
    </w:p>
    <w:p w:rsidR="00FD5303" w:rsidRPr="007E4B2F" w:rsidRDefault="00FD5303" w:rsidP="00FD5303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Cout estimé : 350 000 CFA</w:t>
      </w:r>
    </w:p>
    <w:p w:rsidR="00FD5303" w:rsidRPr="007E4B2F" w:rsidRDefault="00FD5303" w:rsidP="00FD5303">
      <w:pPr>
        <w:pStyle w:val="ListParagraph"/>
        <w:ind w:left="2160"/>
        <w:contextualSpacing/>
        <w:rPr>
          <w:rFonts w:asciiTheme="minorHAnsi" w:eastAsiaTheme="majorEastAsia" w:hAnsiTheme="minorHAnsi" w:cstheme="minorHAnsi"/>
        </w:rPr>
      </w:pPr>
    </w:p>
    <w:p w:rsidR="00FD5303" w:rsidRPr="007E4B2F" w:rsidRDefault="00FD5303" w:rsidP="00FD5303">
      <w:pPr>
        <w:pStyle w:val="ListParagraph"/>
        <w:numPr>
          <w:ilvl w:val="1"/>
          <w:numId w:val="30"/>
        </w:numPr>
        <w:contextualSpacing/>
        <w:rPr>
          <w:rFonts w:asciiTheme="minorHAnsi" w:eastAsiaTheme="majorEastAsia" w:hAnsiTheme="minorHAnsi" w:cstheme="minorHAnsi"/>
          <w:b/>
          <w:i/>
          <w:smallCaps/>
          <w:u w:val="single"/>
        </w:rPr>
      </w:pPr>
      <w:r w:rsidRPr="007E4B2F">
        <w:rPr>
          <w:rFonts w:asciiTheme="minorHAnsi" w:eastAsiaTheme="majorEastAsia" w:hAnsiTheme="minorHAnsi" w:cstheme="minorHAnsi"/>
          <w:b/>
          <w:i/>
          <w:u w:val="single"/>
        </w:rPr>
        <w:t>Serveur en ligne (VPS)</w:t>
      </w:r>
    </w:p>
    <w:p w:rsidR="00FD5303" w:rsidRPr="007E4B2F" w:rsidRDefault="00FD5303" w:rsidP="00FD5303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  <w:i/>
          <w:smallCaps/>
        </w:rPr>
      </w:pPr>
      <w:r w:rsidRPr="007E4B2F">
        <w:rPr>
          <w:rFonts w:asciiTheme="minorHAnsi" w:eastAsiaTheme="majorEastAsia" w:hAnsiTheme="minorHAnsi" w:cstheme="minorHAnsi"/>
        </w:rPr>
        <w:t>Plusieurs fournisseurs de VPS existent</w:t>
      </w:r>
    </w:p>
    <w:p w:rsidR="00FD5303" w:rsidRPr="007E4B2F" w:rsidRDefault="00FD5303" w:rsidP="00FD5303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  <w:i/>
          <w:smallCaps/>
        </w:rPr>
      </w:pPr>
      <w:r w:rsidRPr="007E4B2F">
        <w:rPr>
          <w:rFonts w:asciiTheme="minorHAnsi" w:eastAsiaTheme="majorEastAsia" w:hAnsiTheme="minorHAnsi" w:cstheme="minorHAnsi"/>
        </w:rPr>
        <w:t xml:space="preserve">Nous avons teste l’un des plus grands appelé </w:t>
      </w:r>
      <w:proofErr w:type="spellStart"/>
      <w:r w:rsidRPr="007E4B2F">
        <w:rPr>
          <w:rFonts w:asciiTheme="minorHAnsi" w:eastAsiaTheme="majorEastAsia" w:hAnsiTheme="minorHAnsi" w:cstheme="minorHAnsi"/>
        </w:rPr>
        <w:t>instantAppz</w:t>
      </w:r>
      <w:proofErr w:type="spellEnd"/>
      <w:r w:rsidRPr="007E4B2F">
        <w:rPr>
          <w:rFonts w:asciiTheme="minorHAnsi" w:eastAsiaTheme="majorEastAsia" w:hAnsiTheme="minorHAnsi" w:cstheme="minorHAnsi"/>
        </w:rPr>
        <w:t xml:space="preserve"> (</w:t>
      </w:r>
      <w:hyperlink r:id="rId23" w:history="1">
        <w:r w:rsidRPr="007E4B2F">
          <w:rPr>
            <w:rStyle w:val="Hyperlink"/>
            <w:rFonts w:asciiTheme="minorHAnsi" w:hAnsiTheme="minorHAnsi" w:cstheme="minorHAnsi"/>
          </w:rPr>
          <w:t>http://www.instantappz.com</w:t>
        </w:r>
      </w:hyperlink>
      <w:r w:rsidRPr="007E4B2F">
        <w:rPr>
          <w:rFonts w:asciiTheme="minorHAnsi" w:hAnsiTheme="minorHAnsi" w:cstheme="minorHAnsi"/>
        </w:rPr>
        <w:t>)</w:t>
      </w:r>
    </w:p>
    <w:p w:rsidR="00FD5303" w:rsidRPr="007E4B2F" w:rsidRDefault="00FD5303" w:rsidP="00FD5303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  <w:i/>
          <w:smallCaps/>
        </w:rPr>
      </w:pPr>
      <w:r w:rsidRPr="007E4B2F">
        <w:rPr>
          <w:rFonts w:asciiTheme="minorHAnsi" w:hAnsiTheme="minorHAnsi" w:cstheme="minorHAnsi"/>
        </w:rPr>
        <w:t>Payements effectu</w:t>
      </w:r>
      <w:r w:rsidRPr="007E4B2F">
        <w:rPr>
          <w:rFonts w:asciiTheme="minorHAnsi" w:eastAsiaTheme="majorEastAsia" w:hAnsiTheme="minorHAnsi" w:cstheme="minorHAnsi"/>
        </w:rPr>
        <w:t>é</w:t>
      </w:r>
      <w:r w:rsidRPr="007E4B2F">
        <w:rPr>
          <w:rFonts w:asciiTheme="minorHAnsi" w:hAnsiTheme="minorHAnsi" w:cstheme="minorHAnsi"/>
        </w:rPr>
        <w:t>s par le client</w:t>
      </w:r>
    </w:p>
    <w:p w:rsidR="00FD5303" w:rsidRPr="007E4B2F" w:rsidRDefault="00FD5303" w:rsidP="00FD5303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  <w:i/>
          <w:smallCaps/>
        </w:rPr>
      </w:pPr>
      <w:r w:rsidRPr="007E4B2F">
        <w:rPr>
          <w:rFonts w:asciiTheme="minorHAnsi" w:eastAsiaTheme="majorEastAsia" w:hAnsiTheme="minorHAnsi" w:cstheme="minorHAnsi"/>
        </w:rPr>
        <w:t xml:space="preserve">Cout moyen : 20 000 CFA/mois. </w:t>
      </w:r>
      <w:r w:rsidRPr="007E4B2F">
        <w:rPr>
          <w:rFonts w:asciiTheme="minorHAnsi" w:eastAsiaTheme="majorEastAsia" w:hAnsiTheme="minorHAnsi" w:cstheme="minorHAnsi"/>
        </w:rPr>
        <w:br/>
      </w:r>
    </w:p>
    <w:p w:rsidR="00FD5303" w:rsidRPr="007E4B2F" w:rsidRDefault="00FD5303" w:rsidP="00FD5303">
      <w:pPr>
        <w:pStyle w:val="ListParagraph"/>
        <w:numPr>
          <w:ilvl w:val="0"/>
          <w:numId w:val="32"/>
        </w:numPr>
        <w:contextualSpacing/>
        <w:rPr>
          <w:rFonts w:asciiTheme="minorHAnsi" w:eastAsiaTheme="majorEastAsia" w:hAnsiTheme="minorHAnsi" w:cstheme="minorHAnsi"/>
          <w:b/>
          <w:i/>
          <w:smallCaps/>
          <w:u w:val="single"/>
        </w:rPr>
      </w:pPr>
      <w:r w:rsidRPr="007E4B2F">
        <w:rPr>
          <w:rFonts w:asciiTheme="minorHAnsi" w:eastAsiaTheme="majorEastAsia" w:hAnsiTheme="minorHAnsi" w:cstheme="minorHAnsi"/>
          <w:b/>
          <w:i/>
          <w:u w:val="single"/>
        </w:rPr>
        <w:t>Machine cliente</w:t>
      </w:r>
    </w:p>
    <w:p w:rsidR="00FD5303" w:rsidRPr="007E4B2F" w:rsidRDefault="00FD5303" w:rsidP="00FD5303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Tout Laptop ou Desktop pouvant </w:t>
      </w:r>
      <w:proofErr w:type="gramStart"/>
      <w:r w:rsidRPr="007E4B2F">
        <w:rPr>
          <w:rFonts w:asciiTheme="minorHAnsi" w:eastAsiaTheme="majorEastAsia" w:hAnsiTheme="minorHAnsi" w:cstheme="minorHAnsi"/>
        </w:rPr>
        <w:t>exécuter</w:t>
      </w:r>
      <w:proofErr w:type="gramEnd"/>
      <w:r w:rsidRPr="007E4B2F">
        <w:rPr>
          <w:rFonts w:asciiTheme="minorHAnsi" w:eastAsiaTheme="majorEastAsia" w:hAnsiTheme="minorHAnsi" w:cstheme="minorHAnsi"/>
        </w:rPr>
        <w:t xml:space="preserve"> les navigateurs cites dans la section configuration logicielle</w:t>
      </w:r>
    </w:p>
    <w:p w:rsidR="00FD5303" w:rsidRPr="007E4B2F" w:rsidRDefault="00FD5303" w:rsidP="00FD5303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Nous supportons également les </w:t>
      </w:r>
      <w:proofErr w:type="spellStart"/>
      <w:r w:rsidRPr="007E4B2F">
        <w:rPr>
          <w:rFonts w:asciiTheme="minorHAnsi" w:eastAsiaTheme="majorEastAsia" w:hAnsiTheme="minorHAnsi" w:cstheme="minorHAnsi"/>
        </w:rPr>
        <w:t>PDAs</w:t>
      </w:r>
      <w:proofErr w:type="spellEnd"/>
      <w:r w:rsidRPr="007E4B2F">
        <w:rPr>
          <w:rFonts w:asciiTheme="minorHAnsi" w:eastAsiaTheme="majorEastAsia" w:hAnsiTheme="minorHAnsi" w:cstheme="minorHAnsi"/>
        </w:rPr>
        <w:t xml:space="preserve"> (iPhone, iPad, etc.)</w:t>
      </w:r>
    </w:p>
    <w:p w:rsidR="00677E5E" w:rsidRPr="007E4B2F" w:rsidRDefault="00677E5E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  <w:sectPr w:rsidR="00677E5E" w:rsidRPr="007E4B2F" w:rsidSect="00BC7575">
          <w:pgSz w:w="11907" w:h="16839" w:code="9"/>
          <w:pgMar w:top="720" w:right="720" w:bottom="720" w:left="720" w:header="708" w:footer="288" w:gutter="0"/>
          <w:cols w:space="708"/>
          <w:titlePg/>
          <w:docGrid w:linePitch="360"/>
        </w:sectPr>
      </w:pPr>
    </w:p>
    <w:p w:rsidR="0043438C" w:rsidRPr="00006810" w:rsidRDefault="00006810" w:rsidP="0043438C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006810">
        <w:rPr>
          <w:rFonts w:asciiTheme="minorHAnsi" w:hAnsiTheme="minorHAnsi" w:cstheme="minorHAnsi"/>
          <w:b/>
          <w:sz w:val="22"/>
          <w:szCs w:val="22"/>
        </w:rPr>
        <w:lastRenderedPageBreak/>
        <w:t>Collège Chaminade</w:t>
      </w:r>
    </w:p>
    <w:p w:rsidR="0043438C" w:rsidRPr="00006810" w:rsidRDefault="0043438C" w:rsidP="0043438C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006810">
        <w:rPr>
          <w:rFonts w:asciiTheme="minorHAnsi" w:hAnsiTheme="minorHAnsi" w:cstheme="minorHAnsi"/>
          <w:b/>
          <w:sz w:val="22"/>
          <w:szCs w:val="22"/>
        </w:rPr>
        <w:t>Tel: +</w:t>
      </w:r>
      <w:r w:rsidR="00006810" w:rsidRPr="00006810">
        <w:t xml:space="preserve"> </w:t>
      </w:r>
      <w:r w:rsidR="00006810" w:rsidRPr="00006810">
        <w:rPr>
          <w:rFonts w:ascii="Arial" w:hAnsi="Arial" w:cs="Arial"/>
          <w:sz w:val="20"/>
          <w:szCs w:val="20"/>
          <w:shd w:val="clear" w:color="auto" w:fill="FFFFFF"/>
        </w:rPr>
        <w:t>228 26 60 60 58</w:t>
      </w:r>
    </w:p>
    <w:p w:rsidR="0043438C" w:rsidRPr="007E4B2F" w:rsidRDefault="00006810" w:rsidP="0043438C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006810">
        <w:rPr>
          <w:rFonts w:asciiTheme="minorHAnsi" w:hAnsiTheme="minorHAnsi" w:cstheme="minorHAnsi"/>
          <w:b/>
          <w:sz w:val="22"/>
          <w:szCs w:val="22"/>
        </w:rPr>
        <w:t>Kara, Togo</w:t>
      </w:r>
    </w:p>
    <w:p w:rsidR="0043438C" w:rsidRPr="007E4B2F" w:rsidRDefault="0043438C" w:rsidP="0043438C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:rsidR="0043438C" w:rsidRPr="007E4B2F" w:rsidRDefault="0043438C" w:rsidP="0043438C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7E4B2F">
        <w:rPr>
          <w:rFonts w:asciiTheme="minorHAnsi" w:hAnsiTheme="minorHAnsi" w:cstheme="minorHAnsi"/>
          <w:b/>
          <w:sz w:val="22"/>
          <w:szCs w:val="22"/>
          <w:u w:val="single"/>
        </w:rPr>
        <w:t>FACTURE PROFORMA : LOGICIEL iSchool</w:t>
      </w:r>
      <w:r>
        <w:rPr>
          <w:rFonts w:asciiTheme="minorHAnsi" w:hAnsiTheme="minorHAnsi" w:cstheme="minorHAnsi"/>
          <w:b/>
          <w:sz w:val="22"/>
          <w:szCs w:val="22"/>
          <w:u w:val="single"/>
        </w:rPr>
        <w:t xml:space="preserve"> – tous les modules</w:t>
      </w:r>
    </w:p>
    <w:p w:rsidR="0043438C" w:rsidRPr="007E4B2F" w:rsidRDefault="0043438C" w:rsidP="0043438C">
      <w:pPr>
        <w:rPr>
          <w:rFonts w:asciiTheme="minorHAnsi" w:hAnsiTheme="minorHAnsi" w:cstheme="minorHAnsi"/>
          <w:sz w:val="10"/>
          <w:szCs w:val="1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2120"/>
        <w:gridCol w:w="1991"/>
      </w:tblGrid>
      <w:tr w:rsidR="0043438C" w:rsidRPr="007E4B2F" w:rsidTr="00532C6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NUMERO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DATE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REFERENCE</w:t>
            </w:r>
          </w:p>
        </w:tc>
      </w:tr>
      <w:tr w:rsidR="0043438C" w:rsidRPr="007E4B2F" w:rsidTr="00532C6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38C" w:rsidRPr="00C175BD" w:rsidRDefault="0043438C" w:rsidP="00532C6C">
            <w:pPr>
              <w:jc w:val="center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C175BD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&lt;NUMERO&gt;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38C" w:rsidRPr="00C175BD" w:rsidRDefault="0043438C" w:rsidP="00532C6C">
            <w:pPr>
              <w:jc w:val="center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C175BD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&lt;DATE&gt;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38C" w:rsidRPr="00C175BD" w:rsidRDefault="0043438C" w:rsidP="00532C6C">
            <w:pPr>
              <w:jc w:val="center"/>
              <w:rPr>
                <w:rFonts w:asciiTheme="minorHAnsi" w:hAnsiTheme="minorHAnsi" w:cstheme="minorHAnsi"/>
                <w:sz w:val="18"/>
                <w:szCs w:val="18"/>
                <w:highlight w:val="yellow"/>
                <w:lang w:val="pt-PT"/>
              </w:rPr>
            </w:pPr>
            <w:r w:rsidRPr="00C175BD">
              <w:rPr>
                <w:rFonts w:asciiTheme="minorHAnsi" w:hAnsiTheme="minorHAnsi" w:cstheme="minorHAnsi"/>
                <w:sz w:val="18"/>
                <w:szCs w:val="18"/>
                <w:highlight w:val="yellow"/>
                <w:lang w:val="pt-PT"/>
              </w:rPr>
              <w:t>&lt;REFERENCE&gt;</w:t>
            </w:r>
          </w:p>
        </w:tc>
      </w:tr>
    </w:tbl>
    <w:p w:rsidR="0043438C" w:rsidRPr="007E4B2F" w:rsidRDefault="0043438C" w:rsidP="0043438C">
      <w:pPr>
        <w:rPr>
          <w:rFonts w:asciiTheme="minorHAnsi" w:hAnsiTheme="minorHAnsi" w:cstheme="minorHAnsi"/>
          <w:sz w:val="18"/>
          <w:szCs w:val="18"/>
        </w:rPr>
      </w:pPr>
    </w:p>
    <w:tbl>
      <w:tblPr>
        <w:tblW w:w="1049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5105"/>
        <w:gridCol w:w="7"/>
        <w:gridCol w:w="1410"/>
        <w:gridCol w:w="635"/>
        <w:gridCol w:w="1492"/>
      </w:tblGrid>
      <w:tr w:rsidR="0043438C" w:rsidRPr="007E4B2F" w:rsidTr="00132A94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3438C" w:rsidRPr="007E4B2F" w:rsidRDefault="0043438C" w:rsidP="00532C6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3438C" w:rsidRPr="007E4B2F" w:rsidRDefault="0043438C" w:rsidP="00532C6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3438C" w:rsidRPr="007E4B2F" w:rsidRDefault="0043438C" w:rsidP="00532C6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3438C" w:rsidRPr="007E4B2F" w:rsidRDefault="0043438C" w:rsidP="00532C6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3438C" w:rsidRPr="007E4B2F" w:rsidRDefault="0043438C" w:rsidP="00532C6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43438C" w:rsidRPr="007E4B2F" w:rsidTr="00E3689B">
        <w:trPr>
          <w:cantSplit/>
          <w:trHeight w:hRule="exact" w:val="216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Tous</w:t>
            </w:r>
            <w:proofErr w:type="spellEnd"/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 xml:space="preserve"> les modules</w:t>
            </w:r>
            <w:r w:rsidR="00132A94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32A94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iSchool</w:t>
            </w:r>
            <w:proofErr w:type="spellEnd"/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7E4B2F" w:rsidRDefault="0043438C" w:rsidP="00532C6C">
            <w:p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License et implémentation </w:t>
            </w:r>
            <w:proofErr w:type="gramStart"/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>de iSchool</w:t>
            </w:r>
            <w:proofErr w:type="gramEnd"/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</w:p>
          <w:p w:rsidR="0043438C" w:rsidRDefault="0043438C" w:rsidP="00532C6C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Configuration des tranches de payement, élèves, classes,</w:t>
            </w:r>
            <w:r w:rsidR="008C096F">
              <w:rPr>
                <w:rFonts w:asciiTheme="minorHAnsi" w:hAnsiTheme="minorHAnsi" w:cstheme="minorHAnsi"/>
                <w:sz w:val="22"/>
                <w:szCs w:val="22"/>
              </w:rPr>
              <w:t xml:space="preserve"> cours, enseignants,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et utilisateurs.</w:t>
            </w:r>
          </w:p>
          <w:p w:rsidR="0043438C" w:rsidRDefault="0043438C" w:rsidP="00532C6C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Formation de la secrétaire</w:t>
            </w:r>
          </w:p>
          <w:p w:rsidR="0043438C" w:rsidRPr="007E4B2F" w:rsidRDefault="0043438C" w:rsidP="00532C6C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Mise en production </w:t>
            </w:r>
            <w:proofErr w:type="gramStart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 </w:t>
            </w: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iSchool</w:t>
            </w:r>
            <w:proofErr w:type="gramEnd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 :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Payements, états financiers et impression des reçus</w:t>
            </w:r>
            <w:r w:rsidR="008C096F">
              <w:rPr>
                <w:rFonts w:asciiTheme="minorHAnsi" w:hAnsiTheme="minorHAnsi" w:cstheme="minorHAnsi"/>
                <w:sz w:val="22"/>
                <w:szCs w:val="22"/>
              </w:rPr>
              <w:t xml:space="preserve"> et des bulletins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43438C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1 000</w:t>
            </w:r>
          </w:p>
        </w:tc>
        <w:tc>
          <w:tcPr>
            <w:tcW w:w="63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132A94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10</w:t>
            </w:r>
            <w:r w:rsidR="0043438C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00</w:t>
            </w:r>
          </w:p>
        </w:tc>
        <w:tc>
          <w:tcPr>
            <w:tcW w:w="1492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132A94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1 0</w:t>
            </w:r>
            <w:r w:rsidR="0043438C"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00 000</w:t>
            </w:r>
          </w:p>
        </w:tc>
      </w:tr>
      <w:tr w:rsidR="00132A94" w:rsidRPr="007E4B2F" w:rsidTr="001305F3">
        <w:trPr>
          <w:cantSplit/>
          <w:trHeight w:hRule="exact" w:val="1180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132A94" w:rsidRPr="00CC782F" w:rsidRDefault="00132A94" w:rsidP="009400E5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Site web du college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132A94" w:rsidRPr="00446F5E" w:rsidRDefault="00132A94" w:rsidP="00446F5E">
            <w:p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446F5E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 xml:space="preserve">Integration du site web du college a </w:t>
            </w:r>
            <w:proofErr w:type="spellStart"/>
            <w:r w:rsidRPr="00446F5E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iSchool</w:t>
            </w:r>
            <w:proofErr w:type="spellEnd"/>
          </w:p>
          <w:p w:rsidR="00446F5E" w:rsidRPr="00132A94" w:rsidRDefault="001305F3" w:rsidP="001305F3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Adaptation du site web par défaut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de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iSchool</w:t>
            </w:r>
            <w:proofErr w:type="spellEnd"/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aux couleurs et gouts du Collège Chaminade.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132A94" w:rsidRPr="00132A94" w:rsidRDefault="00006810" w:rsidP="009400E5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250 000</w:t>
            </w:r>
          </w:p>
        </w:tc>
        <w:tc>
          <w:tcPr>
            <w:tcW w:w="63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132A94" w:rsidRPr="00132A94" w:rsidRDefault="00006810" w:rsidP="009400E5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1492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132A94" w:rsidRPr="00132A94" w:rsidRDefault="00006810" w:rsidP="009400E5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250 000</w:t>
            </w:r>
          </w:p>
        </w:tc>
      </w:tr>
      <w:tr w:rsidR="0043438C" w:rsidRPr="007E4B2F" w:rsidTr="00E3689B">
        <w:trPr>
          <w:cantSplit/>
          <w:trHeight w:hRule="exact" w:val="793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CC782F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Support technique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CC782F" w:rsidRDefault="0043438C" w:rsidP="00532C6C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CC782F">
              <w:rPr>
                <w:rFonts w:asciiTheme="minorHAnsi" w:hAnsiTheme="minorHAnsi" w:cstheme="minorHAnsi"/>
                <w:sz w:val="22"/>
                <w:szCs w:val="22"/>
              </w:rPr>
              <w:t>Support technique annuel renouvelable au besoin.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br/>
            </w:r>
            <w:r w:rsidRPr="00CC782F">
              <w:rPr>
                <w:rFonts w:asciiTheme="minorHAnsi" w:hAnsiTheme="minorHAnsi" w:cstheme="minorHAnsi"/>
                <w:i/>
                <w:sz w:val="18"/>
                <w:szCs w:val="22"/>
              </w:rPr>
              <w:t>En cas de non achat de support technique, le client paye un montant to 25 000 par visite.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CC782F" w:rsidRDefault="0043438C" w:rsidP="00EE3A11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  <w:r w:rsidR="00EE3A11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</w:t>
            </w: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</w:t>
            </w:r>
            <w:r w:rsidRPr="00CC78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000</w:t>
            </w:r>
          </w:p>
        </w:tc>
        <w:tc>
          <w:tcPr>
            <w:tcW w:w="63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CC782F" w:rsidRDefault="0043438C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CC78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1492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CC782F" w:rsidRDefault="0043438C" w:rsidP="00EE3A11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  <w:r w:rsidR="00EE3A11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</w:t>
            </w: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</w:t>
            </w:r>
            <w:r w:rsidRPr="00CC78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000</w:t>
            </w:r>
          </w:p>
        </w:tc>
      </w:tr>
      <w:tr w:rsidR="0043438C" w:rsidRPr="007E4B2F" w:rsidTr="00006810">
        <w:trPr>
          <w:cantSplit/>
          <w:trHeight w:hRule="exact" w:val="622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Machine</w:t>
            </w:r>
            <w:r w:rsidR="00132A94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32A94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Serveur</w:t>
            </w:r>
            <w:proofErr w:type="spellEnd"/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06810" w:rsidRPr="00006810" w:rsidRDefault="00006810" w:rsidP="00006810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006810">
              <w:rPr>
                <w:rFonts w:asciiTheme="minorHAnsi" w:hAnsiTheme="minorHAnsi" w:cstheme="minorHAnsi"/>
                <w:sz w:val="22"/>
                <w:szCs w:val="22"/>
              </w:rPr>
              <w:t xml:space="preserve">HP ProLiant N40L 1P 2GB-U </w:t>
            </w:r>
            <w:proofErr w:type="spellStart"/>
            <w:r w:rsidRPr="00006810">
              <w:rPr>
                <w:rFonts w:asciiTheme="minorHAnsi" w:hAnsiTheme="minorHAnsi" w:cstheme="minorHAnsi"/>
                <w:sz w:val="22"/>
                <w:szCs w:val="22"/>
              </w:rPr>
              <w:t>Emb</w:t>
            </w:r>
            <w:proofErr w:type="spellEnd"/>
            <w:r w:rsidRPr="00006810">
              <w:rPr>
                <w:rFonts w:asciiTheme="minorHAnsi" w:hAnsiTheme="minorHAnsi" w:cstheme="minorHAnsi"/>
                <w:sz w:val="22"/>
                <w:szCs w:val="22"/>
              </w:rPr>
              <w:t xml:space="preserve"> SATA NHP 250GB LFF 150W PS </w:t>
            </w:r>
            <w:proofErr w:type="spellStart"/>
            <w:r w:rsidRPr="00006810">
              <w:rPr>
                <w:rFonts w:asciiTheme="minorHAnsi" w:hAnsiTheme="minorHAnsi" w:cstheme="minorHAnsi"/>
                <w:sz w:val="22"/>
                <w:szCs w:val="22"/>
              </w:rPr>
              <w:t>MicroServer</w:t>
            </w:r>
            <w:proofErr w:type="spellEnd"/>
            <w:r w:rsidRPr="00006810"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</w:p>
          <w:p w:rsidR="0043438C" w:rsidRPr="007E4B2F" w:rsidRDefault="0043438C" w:rsidP="00006810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006810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350 000</w:t>
            </w:r>
          </w:p>
        </w:tc>
        <w:tc>
          <w:tcPr>
            <w:tcW w:w="63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006810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1492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006810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350 000</w:t>
            </w:r>
          </w:p>
        </w:tc>
      </w:tr>
      <w:tr w:rsidR="00006810" w:rsidRPr="007E4B2F" w:rsidTr="00E3689B">
        <w:trPr>
          <w:cantSplit/>
          <w:trHeight w:hRule="exact" w:val="370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:rsidR="00006810" w:rsidRPr="00E3689B" w:rsidRDefault="00E3689B" w:rsidP="00132A94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E3689B">
              <w:rPr>
                <w:rFonts w:asciiTheme="minorHAnsi" w:hAnsiTheme="minorHAnsi" w:cstheme="minorHAnsi"/>
                <w:b/>
                <w:sz w:val="22"/>
                <w:szCs w:val="22"/>
              </w:rPr>
              <w:t>Hébergement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:rsidR="00006810" w:rsidRDefault="00006810" w:rsidP="00132A94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Cout d’hébergement </w:t>
            </w:r>
            <w:r w:rsidRPr="00006810">
              <w:rPr>
                <w:rFonts w:asciiTheme="minorHAnsi" w:hAnsiTheme="minorHAnsi" w:cstheme="minorHAnsi"/>
                <w:sz w:val="22"/>
                <w:szCs w:val="22"/>
                <w:u w:val="single"/>
              </w:rPr>
              <w:t>mensuel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006810" w:rsidRDefault="00006810" w:rsidP="009400E5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20 000</w:t>
            </w:r>
          </w:p>
        </w:tc>
        <w:tc>
          <w:tcPr>
            <w:tcW w:w="63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006810" w:rsidRDefault="00006810" w:rsidP="009400E5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1492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006810" w:rsidRDefault="00006810" w:rsidP="009400E5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20 000</w:t>
            </w:r>
          </w:p>
        </w:tc>
      </w:tr>
      <w:tr w:rsidR="00132A94" w:rsidRPr="007E4B2F" w:rsidTr="00132A94">
        <w:trPr>
          <w:cantSplit/>
          <w:trHeight w:hRule="exact" w:val="54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132A94" w:rsidRPr="00CC782F" w:rsidRDefault="00132A94" w:rsidP="00132A94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Machine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s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clientes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132A94" w:rsidRPr="007E4B2F" w:rsidRDefault="00132A94" w:rsidP="00132A94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Machine Windows : Le client dispose déjà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de machine clientes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132A94" w:rsidRPr="007E4B2F" w:rsidRDefault="00132A94" w:rsidP="009400E5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63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132A94" w:rsidRPr="007E4B2F" w:rsidRDefault="00132A94" w:rsidP="009400E5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1492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132A94" w:rsidRPr="007E4B2F" w:rsidRDefault="00132A94" w:rsidP="009400E5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</w:tr>
      <w:tr w:rsidR="0043438C" w:rsidRPr="007E4B2F" w:rsidTr="00132A94">
        <w:trPr>
          <w:cantSplit/>
          <w:trHeight w:hRule="exact" w:val="188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  <w:tc>
          <w:tcPr>
            <w:tcW w:w="5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438C" w:rsidRPr="007E4B2F" w:rsidRDefault="0043438C" w:rsidP="00532C6C">
            <w:pPr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7E4B2F"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  <w:t xml:space="preserve">CONDITIONS DE VENTE  </w:t>
            </w:r>
          </w:p>
          <w:p w:rsidR="0043438C" w:rsidRPr="007E4B2F" w:rsidRDefault="0043438C" w:rsidP="00532C6C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 xml:space="preserve">Délai de livraison : 10 jours ouvrés dès commande </w:t>
            </w:r>
          </w:p>
          <w:p w:rsidR="0043438C" w:rsidRPr="007E4B2F" w:rsidRDefault="0043438C" w:rsidP="00532C6C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Mode de règlement: virement bancaire sur le compte IPNET EXPERTS N° 322113341004000 ouvert à  UTB CIRCULAIRE</w:t>
            </w:r>
          </w:p>
          <w:p w:rsidR="0043438C" w:rsidRPr="007E4B2F" w:rsidRDefault="0043438C" w:rsidP="00532C6C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60 % à la commande</w:t>
            </w:r>
          </w:p>
          <w:p w:rsidR="0043438C" w:rsidRPr="007E4B2F" w:rsidRDefault="0043438C" w:rsidP="00532C6C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 xml:space="preserve">40 %  à la </w:t>
            </w:r>
            <w: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mise en production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</w:tr>
    </w:tbl>
    <w:p w:rsidR="0043438C" w:rsidRPr="007E4B2F" w:rsidRDefault="0043438C" w:rsidP="0043438C">
      <w:pPr>
        <w:rPr>
          <w:rFonts w:asciiTheme="minorHAnsi" w:hAnsiTheme="minorHAnsi" w:cstheme="minorHAnsi"/>
          <w:sz w:val="20"/>
          <w:szCs w:val="20"/>
          <w:lang w:val="en-GB"/>
        </w:rPr>
      </w:pPr>
    </w:p>
    <w:tbl>
      <w:tblPr>
        <w:tblW w:w="6521" w:type="dxa"/>
        <w:tblInd w:w="4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7"/>
        <w:gridCol w:w="2126"/>
      </w:tblGrid>
      <w:tr w:rsidR="0043438C" w:rsidRPr="007E4B2F" w:rsidTr="00532C6C">
        <w:trPr>
          <w:trHeight w:val="35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HT F CFA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jc w:val="center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TVA (18%) F CFA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TTC F CFA</w:t>
            </w:r>
          </w:p>
        </w:tc>
      </w:tr>
      <w:tr w:rsidR="0043438C" w:rsidRPr="007E4B2F" w:rsidTr="00532C6C">
        <w:trPr>
          <w:trHeight w:val="36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438C" w:rsidRPr="007E4B2F" w:rsidRDefault="00006810" w:rsidP="00532C6C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1 77</w:t>
            </w:r>
            <w:r w:rsidR="0043438C">
              <w:rPr>
                <w:rFonts w:asciiTheme="minorHAnsi" w:hAnsiTheme="minorHAnsi" w:cstheme="minorHAnsi"/>
                <w:b/>
              </w:rPr>
              <w:t>0</w:t>
            </w:r>
            <w:r w:rsidR="0043438C" w:rsidRPr="007E4B2F">
              <w:rPr>
                <w:rFonts w:asciiTheme="minorHAnsi" w:hAnsiTheme="minorHAnsi" w:cstheme="minorHAnsi"/>
                <w:b/>
              </w:rPr>
              <w:t xml:space="preserve"> 000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438C" w:rsidRPr="007E4B2F" w:rsidRDefault="00006810" w:rsidP="00006810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318</w:t>
            </w:r>
            <w:r w:rsidR="0043438C" w:rsidRPr="007E4B2F">
              <w:rPr>
                <w:rFonts w:asciiTheme="minorHAnsi" w:hAnsiTheme="minorHAnsi" w:cstheme="minorHAnsi"/>
                <w:b/>
              </w:rPr>
              <w:t xml:space="preserve"> </w:t>
            </w:r>
            <w:r>
              <w:rPr>
                <w:rFonts w:asciiTheme="minorHAnsi" w:hAnsiTheme="minorHAnsi" w:cstheme="minorHAnsi"/>
                <w:b/>
              </w:rPr>
              <w:t>6</w:t>
            </w:r>
            <w:r w:rsidR="0043438C" w:rsidRPr="007E4B2F">
              <w:rPr>
                <w:rFonts w:asciiTheme="minorHAnsi" w:hAnsiTheme="minorHAnsi" w:cstheme="minorHAnsi"/>
                <w:b/>
              </w:rPr>
              <w:t>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438C" w:rsidRPr="007E4B2F" w:rsidRDefault="00006810" w:rsidP="00006810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2 088</w:t>
            </w:r>
            <w:r w:rsidR="0043438C" w:rsidRPr="007E4B2F">
              <w:rPr>
                <w:rFonts w:asciiTheme="minorHAnsi" w:hAnsiTheme="minorHAnsi" w:cstheme="minorHAnsi"/>
                <w:b/>
              </w:rPr>
              <w:t xml:space="preserve"> </w:t>
            </w:r>
            <w:r>
              <w:rPr>
                <w:rFonts w:asciiTheme="minorHAnsi" w:hAnsiTheme="minorHAnsi" w:cstheme="minorHAnsi"/>
                <w:b/>
              </w:rPr>
              <w:t>6</w:t>
            </w:r>
            <w:r w:rsidR="0043438C" w:rsidRPr="007E4B2F">
              <w:rPr>
                <w:rFonts w:asciiTheme="minorHAnsi" w:hAnsiTheme="minorHAnsi" w:cstheme="minorHAnsi"/>
                <w:b/>
              </w:rPr>
              <w:t>00</w:t>
            </w:r>
          </w:p>
        </w:tc>
      </w:tr>
    </w:tbl>
    <w:p w:rsidR="0043438C" w:rsidRPr="007E4B2F" w:rsidRDefault="0043438C" w:rsidP="0043438C">
      <w:pPr>
        <w:rPr>
          <w:rFonts w:asciiTheme="minorHAnsi" w:hAnsiTheme="minorHAnsi" w:cstheme="minorHAnsi"/>
          <w:b/>
          <w:sz w:val="20"/>
          <w:szCs w:val="20"/>
        </w:rPr>
      </w:pPr>
    </w:p>
    <w:p w:rsidR="0043438C" w:rsidRPr="007E4B2F" w:rsidRDefault="0043438C" w:rsidP="0043438C">
      <w:pPr>
        <w:rPr>
          <w:rFonts w:asciiTheme="minorHAnsi" w:hAnsiTheme="minorHAnsi" w:cstheme="minorHAnsi"/>
          <w:b/>
          <w:sz w:val="20"/>
          <w:szCs w:val="20"/>
        </w:rPr>
      </w:pPr>
      <w:r w:rsidRPr="007E4B2F">
        <w:rPr>
          <w:rFonts w:asciiTheme="minorHAnsi" w:hAnsiTheme="minorHAnsi" w:cstheme="minorHAnsi"/>
          <w:i/>
          <w:sz w:val="20"/>
          <w:szCs w:val="20"/>
        </w:rPr>
        <w:t xml:space="preserve">Arrêter la présente facture pro forma à la somme de </w:t>
      </w:r>
      <w:r w:rsidR="00006810">
        <w:rPr>
          <w:rFonts w:asciiTheme="minorHAnsi" w:hAnsiTheme="minorHAnsi" w:cstheme="minorHAnsi"/>
          <w:i/>
          <w:sz w:val="20"/>
          <w:szCs w:val="20"/>
        </w:rPr>
        <w:t>deux million quatre-vingt-huit mille six cents</w:t>
      </w:r>
      <w:r w:rsidRPr="007E4B2F">
        <w:rPr>
          <w:rFonts w:asciiTheme="minorHAnsi" w:hAnsiTheme="minorHAnsi" w:cstheme="minorHAnsi"/>
          <w:i/>
          <w:sz w:val="20"/>
          <w:szCs w:val="20"/>
        </w:rPr>
        <w:t xml:space="preserve">  fra</w:t>
      </w:r>
      <w:r w:rsidRPr="007E4B2F">
        <w:rPr>
          <w:rFonts w:asciiTheme="minorHAnsi" w:hAnsiTheme="minorHAnsi" w:cstheme="minorHAnsi"/>
          <w:sz w:val="20"/>
          <w:szCs w:val="20"/>
        </w:rPr>
        <w:t>ncs CFA TTC</w:t>
      </w:r>
      <w:r w:rsidRPr="007E4B2F">
        <w:rPr>
          <w:rFonts w:asciiTheme="minorHAnsi" w:hAnsiTheme="minorHAnsi" w:cstheme="minorHAnsi"/>
          <w:b/>
          <w:sz w:val="20"/>
          <w:szCs w:val="20"/>
        </w:rPr>
        <w:t>.</w:t>
      </w:r>
    </w:p>
    <w:p w:rsidR="0043438C" w:rsidRPr="007E4B2F" w:rsidRDefault="0043438C" w:rsidP="0043438C">
      <w:pPr>
        <w:pStyle w:val="BodyTextIndent"/>
        <w:ind w:left="6379" w:firstLine="708"/>
        <w:rPr>
          <w:rFonts w:asciiTheme="minorHAnsi" w:hAnsiTheme="minorHAnsi" w:cstheme="minorHAnsi"/>
          <w:sz w:val="20"/>
          <w:szCs w:val="20"/>
        </w:rPr>
      </w:pPr>
    </w:p>
    <w:p w:rsidR="0043438C" w:rsidRPr="007E4B2F" w:rsidRDefault="0043438C" w:rsidP="0043438C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 xml:space="preserve">Lomé, le </w:t>
      </w:r>
    </w:p>
    <w:p w:rsidR="0043438C" w:rsidRPr="007E4B2F" w:rsidRDefault="0043438C" w:rsidP="0043438C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>Le Directeur Général</w:t>
      </w:r>
    </w:p>
    <w:p w:rsidR="0043438C" w:rsidRPr="007E4B2F" w:rsidRDefault="0043438C" w:rsidP="0043438C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43438C" w:rsidRPr="007E4B2F" w:rsidRDefault="0043438C" w:rsidP="0043438C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bookmarkStart w:id="0" w:name="_GoBack"/>
      <w:bookmarkEnd w:id="0"/>
    </w:p>
    <w:p w:rsidR="0043438C" w:rsidRPr="007E4B2F" w:rsidRDefault="0043438C" w:rsidP="00006810">
      <w:pPr>
        <w:pStyle w:val="BodyTextIndent"/>
        <w:ind w:left="5040" w:firstLine="708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0"/>
          <w:szCs w:val="20"/>
          <w:u w:val="single"/>
        </w:rPr>
        <w:t xml:space="preserve">Pawou P.  BATANA </w:t>
      </w:r>
    </w:p>
    <w:sectPr w:rsidR="0043438C" w:rsidRPr="007E4B2F" w:rsidSect="000E5717">
      <w:headerReference w:type="default" r:id="rId24"/>
      <w:footerReference w:type="even" r:id="rId25"/>
      <w:footerReference w:type="default" r:id="rId26"/>
      <w:pgSz w:w="11907" w:h="16839" w:code="9"/>
      <w:pgMar w:top="720" w:right="720" w:bottom="720" w:left="720" w:header="708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6E50" w:rsidRDefault="00CD6E50">
      <w:r>
        <w:separator/>
      </w:r>
    </w:p>
  </w:endnote>
  <w:endnote w:type="continuationSeparator" w:id="0">
    <w:p w:rsidR="00CD6E50" w:rsidRDefault="00CD6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98"/>
      <w:gridCol w:w="8979"/>
    </w:tblGrid>
    <w:tr w:rsidR="00492719" w:rsidTr="00492719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492719" w:rsidRPr="00FB0699" w:rsidRDefault="00492719" w:rsidP="00492719">
          <w:pPr>
            <w:pStyle w:val="Footer"/>
            <w:tabs>
              <w:tab w:val="center" w:pos="348"/>
              <w:tab w:val="left" w:pos="600"/>
              <w:tab w:val="right" w:pos="696"/>
            </w:tabs>
            <w:rPr>
              <w:b w:val="0"/>
              <w:color w:val="FFFFFF" w:themeColor="background1"/>
              <w:sz w:val="18"/>
              <w:szCs w:val="18"/>
            </w:rPr>
          </w:pPr>
          <w:r w:rsidRPr="00FB0699"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tab/>
          </w:r>
          <w:r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fldChar w:fldCharType="begin"/>
          </w:r>
          <w:r w:rsidRPr="00FB0699">
            <w:rPr>
              <w:sz w:val="18"/>
              <w:szCs w:val="18"/>
            </w:rPr>
            <w:instrText xml:space="preserve"> PAGE   \* MERGEFORMAT </w:instrText>
          </w:r>
          <w:r w:rsidRPr="00FB0699">
            <w:rPr>
              <w:sz w:val="18"/>
              <w:szCs w:val="18"/>
            </w:rPr>
            <w:fldChar w:fldCharType="separate"/>
          </w:r>
          <w:r w:rsidRPr="0097520E">
            <w:rPr>
              <w:noProof/>
              <w:color w:val="FFFFFF" w:themeColor="background1"/>
              <w:sz w:val="18"/>
              <w:szCs w:val="18"/>
            </w:rPr>
            <w:t>3</w:t>
          </w:r>
          <w:r w:rsidRPr="00FB0699">
            <w:rPr>
              <w:sz w:val="18"/>
              <w:szCs w:val="18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492719" w:rsidRPr="00FB0699" w:rsidRDefault="00492719" w:rsidP="00492719">
          <w:pPr>
            <w:pStyle w:val="Footer"/>
            <w:rPr>
              <w:sz w:val="18"/>
              <w:szCs w:val="18"/>
            </w:rPr>
          </w:pPr>
          <w:r w:rsidRPr="009E26E8">
            <w:rPr>
              <w:sz w:val="16"/>
              <w:szCs w:val="16"/>
            </w:rPr>
            <w:t>MANIFESTATION D’INTERET  - FORMATIO DES  INSPECTEURS ET VEREFICATEURS DE L’INSPECTION GENERALE D’ETAT</w:t>
          </w:r>
        </w:p>
      </w:tc>
    </w:tr>
  </w:tbl>
  <w:p w:rsidR="00492719" w:rsidRDefault="0049271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3232F5" w:rsidRDefault="00492719" w:rsidP="003232F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</w:p>
  <w:p w:rsidR="000B58D2" w:rsidRPr="00AB052C" w:rsidRDefault="000B58D2" w:rsidP="000A5D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6E50" w:rsidRDefault="00CD6E50">
      <w:r>
        <w:separator/>
      </w:r>
    </w:p>
  </w:footnote>
  <w:footnote w:type="continuationSeparator" w:id="0">
    <w:p w:rsidR="00CD6E50" w:rsidRDefault="00CD6E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111C57" w:rsidRDefault="00492719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841A67" w:rsidRDefault="00492719" w:rsidP="00841A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C8EE0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561874"/>
    <w:multiLevelType w:val="hybridMultilevel"/>
    <w:tmpl w:val="EAB6F630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07246A5"/>
    <w:multiLevelType w:val="hybridMultilevel"/>
    <w:tmpl w:val="03CC0BF0"/>
    <w:lvl w:ilvl="0" w:tplc="2FC4FE76">
      <w:start w:val="1"/>
      <w:numFmt w:val="bullet"/>
      <w:pStyle w:val="bullet1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0BB3593"/>
    <w:multiLevelType w:val="hybridMultilevel"/>
    <w:tmpl w:val="27A68B74"/>
    <w:lvl w:ilvl="0" w:tplc="3ED6F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70CDA"/>
    <w:multiLevelType w:val="hybridMultilevel"/>
    <w:tmpl w:val="655CE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72523"/>
    <w:multiLevelType w:val="hybridMultilevel"/>
    <w:tmpl w:val="D6889AC6"/>
    <w:lvl w:ilvl="0" w:tplc="3B68968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C710B58"/>
    <w:multiLevelType w:val="hybridMultilevel"/>
    <w:tmpl w:val="E5F44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4F4830"/>
    <w:multiLevelType w:val="hybridMultilevel"/>
    <w:tmpl w:val="64F0C4BA"/>
    <w:lvl w:ilvl="0" w:tplc="04090013">
      <w:start w:val="1"/>
      <w:numFmt w:val="upperRoman"/>
      <w:pStyle w:val="Chapter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9E3E3C"/>
    <w:multiLevelType w:val="hybridMultilevel"/>
    <w:tmpl w:val="6C1017BC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502" w:hanging="360"/>
      </w:pPr>
    </w:lvl>
    <w:lvl w:ilvl="2" w:tplc="040C001B">
      <w:start w:val="1"/>
      <w:numFmt w:val="lowerRoman"/>
      <w:lvlText w:val="%3."/>
      <w:lvlJc w:val="right"/>
      <w:pPr>
        <w:ind w:left="1031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2CC448F"/>
    <w:multiLevelType w:val="hybridMultilevel"/>
    <w:tmpl w:val="DA742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B752A2"/>
    <w:multiLevelType w:val="hybridMultilevel"/>
    <w:tmpl w:val="6B3A3218"/>
    <w:lvl w:ilvl="0" w:tplc="F392B8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29D2EB9A">
      <w:start w:val="3"/>
      <w:numFmt w:val="decimal"/>
      <w:lvlText w:val="%3."/>
      <w:lvlJc w:val="left"/>
      <w:pPr>
        <w:tabs>
          <w:tab w:val="num" w:pos="2700"/>
        </w:tabs>
        <w:ind w:left="2700" w:hanging="36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1A167B2E"/>
    <w:multiLevelType w:val="hybridMultilevel"/>
    <w:tmpl w:val="D0D055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AC4221"/>
    <w:multiLevelType w:val="hybridMultilevel"/>
    <w:tmpl w:val="5566BF18"/>
    <w:lvl w:ilvl="0" w:tplc="040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E2A556E"/>
    <w:multiLevelType w:val="hybridMultilevel"/>
    <w:tmpl w:val="55F29DD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EB7195C"/>
    <w:multiLevelType w:val="hybridMultilevel"/>
    <w:tmpl w:val="21BC9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2D2CDB"/>
    <w:multiLevelType w:val="hybridMultilevel"/>
    <w:tmpl w:val="01543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002FCE"/>
    <w:multiLevelType w:val="hybridMultilevel"/>
    <w:tmpl w:val="22B0102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2B713BF6"/>
    <w:multiLevelType w:val="hybridMultilevel"/>
    <w:tmpl w:val="4576303A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040C0003">
      <w:start w:val="1"/>
      <w:numFmt w:val="bullet"/>
      <w:lvlText w:val="o"/>
      <w:lvlJc w:val="left"/>
      <w:pPr>
        <w:tabs>
          <w:tab w:val="num" w:pos="645"/>
        </w:tabs>
        <w:ind w:left="64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365"/>
        </w:tabs>
        <w:ind w:left="136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085"/>
        </w:tabs>
        <w:ind w:left="2085" w:hanging="360"/>
      </w:pPr>
      <w:rPr>
        <w:rFonts w:ascii="Symbol" w:hAnsi="Symbol" w:hint="default"/>
      </w:r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2B52A4"/>
    <w:multiLevelType w:val="hybridMultilevel"/>
    <w:tmpl w:val="44200C66"/>
    <w:lvl w:ilvl="0" w:tplc="A746AD2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42E7515"/>
    <w:multiLevelType w:val="hybridMultilevel"/>
    <w:tmpl w:val="7C902A94"/>
    <w:lvl w:ilvl="0" w:tplc="040C000F">
      <w:start w:val="1"/>
      <w:numFmt w:val="bullet"/>
      <w:pStyle w:val="bullet3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9B10549"/>
    <w:multiLevelType w:val="hybridMultilevel"/>
    <w:tmpl w:val="C762AC6E"/>
    <w:lvl w:ilvl="0" w:tplc="6CE65260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1AE69CC"/>
    <w:multiLevelType w:val="hybridMultilevel"/>
    <w:tmpl w:val="E3EC8D60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DC288596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Century Gothic" w:hAnsi="Century Gothic" w:hint="default"/>
        <w:sz w:val="24"/>
        <w:szCs w:val="24"/>
      </w:r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57438AA"/>
    <w:multiLevelType w:val="hybridMultilevel"/>
    <w:tmpl w:val="759417A6"/>
    <w:lvl w:ilvl="0" w:tplc="C122E4D0">
      <w:start w:val="1"/>
      <w:numFmt w:val="decimal"/>
      <w:pStyle w:val="question"/>
      <w:lvlText w:val="Q%1."/>
      <w:lvlJc w:val="left"/>
      <w:pPr>
        <w:tabs>
          <w:tab w:val="num" w:pos="504"/>
        </w:tabs>
        <w:ind w:left="504" w:hanging="504"/>
      </w:pPr>
      <w:rPr>
        <w:rFonts w:ascii="Arial" w:hAnsi="Arial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8D13CBD"/>
    <w:multiLevelType w:val="hybridMultilevel"/>
    <w:tmpl w:val="C35A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CF1C67"/>
    <w:multiLevelType w:val="multilevel"/>
    <w:tmpl w:val="AE906502"/>
    <w:lvl w:ilvl="0">
      <w:start w:val="1"/>
      <w:numFmt w:val="decimal"/>
      <w:pStyle w:val="Head1"/>
      <w:lvlText w:val="%1."/>
      <w:lvlJc w:val="left"/>
      <w:pPr>
        <w:tabs>
          <w:tab w:val="num" w:pos="144"/>
        </w:tabs>
        <w:ind w:left="144" w:hanging="144"/>
      </w:pPr>
      <w:rPr>
        <w:rFonts w:ascii="Arial" w:hAnsi="Arial" w:hint="default"/>
        <w:b/>
        <w:i w:val="0"/>
      </w:rPr>
    </w:lvl>
    <w:lvl w:ilvl="1">
      <w:start w:val="1"/>
      <w:numFmt w:val="decimal"/>
      <w:pStyle w:val="Head2"/>
      <w:lvlText w:val="%1.%2."/>
      <w:lvlJc w:val="left"/>
      <w:pPr>
        <w:tabs>
          <w:tab w:val="num" w:pos="144"/>
        </w:tabs>
        <w:ind w:left="0" w:firstLine="0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25">
    <w:nsid w:val="4B8903D2"/>
    <w:multiLevelType w:val="hybridMultilevel"/>
    <w:tmpl w:val="B470D9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C470A94"/>
    <w:multiLevelType w:val="hybridMultilevel"/>
    <w:tmpl w:val="E8BAD828"/>
    <w:lvl w:ilvl="0" w:tplc="FFFFFFFF">
      <w:start w:val="1"/>
      <w:numFmt w:val="bullet"/>
      <w:pStyle w:val="bullet2"/>
      <w:lvlText w:val=""/>
      <w:lvlJc w:val="left"/>
      <w:pPr>
        <w:tabs>
          <w:tab w:val="num" w:pos="648"/>
        </w:tabs>
        <w:ind w:left="648" w:hanging="21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872D7A"/>
    <w:multiLevelType w:val="hybridMultilevel"/>
    <w:tmpl w:val="CD5AA8BC"/>
    <w:lvl w:ilvl="0" w:tplc="48E84A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C0003">
      <w:start w:val="1"/>
      <w:numFmt w:val="bullet"/>
      <w:lvlText w:val="o"/>
      <w:lvlJc w:val="left"/>
      <w:pPr>
        <w:tabs>
          <w:tab w:val="num" w:pos="1092"/>
        </w:tabs>
        <w:ind w:left="109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12"/>
        </w:tabs>
        <w:ind w:left="181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52"/>
        </w:tabs>
        <w:ind w:left="325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72"/>
        </w:tabs>
        <w:ind w:left="397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92"/>
        </w:tabs>
        <w:ind w:left="469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12"/>
        </w:tabs>
        <w:ind w:left="541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32"/>
        </w:tabs>
        <w:ind w:left="6132" w:hanging="360"/>
      </w:pPr>
      <w:rPr>
        <w:rFonts w:ascii="Wingdings" w:hAnsi="Wingdings" w:hint="default"/>
      </w:rPr>
    </w:lvl>
  </w:abstractNum>
  <w:abstractNum w:abstractNumId="28">
    <w:nsid w:val="555C7E29"/>
    <w:multiLevelType w:val="hybridMultilevel"/>
    <w:tmpl w:val="FBF6B0CA"/>
    <w:lvl w:ilvl="0" w:tplc="71288698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C5B4AFD"/>
    <w:multiLevelType w:val="hybridMultilevel"/>
    <w:tmpl w:val="B12A46C8"/>
    <w:lvl w:ilvl="0" w:tplc="099C15C0">
      <w:start w:val="1"/>
      <w:numFmt w:val="decimal"/>
      <w:pStyle w:val="table"/>
      <w:lvlText w:val="Table %1. "/>
      <w:lvlJc w:val="left"/>
      <w:pPr>
        <w:tabs>
          <w:tab w:val="num" w:pos="504"/>
        </w:tabs>
        <w:ind w:left="504" w:hanging="360"/>
      </w:pPr>
      <w:rPr>
        <w:rFonts w:ascii="Arial" w:hAnsi="Arial" w:hint="default"/>
        <w:b/>
        <w:i w:val="0"/>
        <w:sz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F0A3ECA"/>
    <w:multiLevelType w:val="hybridMultilevel"/>
    <w:tmpl w:val="4094BA44"/>
    <w:lvl w:ilvl="0" w:tplc="77D244EA">
      <w:start w:val="1"/>
      <w:numFmt w:val="decimal"/>
      <w:pStyle w:val="number2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color w:val="auto"/>
      </w:rPr>
    </w:lvl>
    <w:lvl w:ilvl="1" w:tplc="CA5CA25C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1">
    <w:nsid w:val="61331DA0"/>
    <w:multiLevelType w:val="hybridMultilevel"/>
    <w:tmpl w:val="8EEA1396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8"/>
      </w:r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>
    <w:nsid w:val="64C1096D"/>
    <w:multiLevelType w:val="hybridMultilevel"/>
    <w:tmpl w:val="EBB29650"/>
    <w:lvl w:ilvl="0" w:tplc="040C000F">
      <w:start w:val="1"/>
      <w:numFmt w:val="decimal"/>
      <w:pStyle w:val="tablecap"/>
      <w:lvlText w:val="Figure %1."/>
      <w:lvlJc w:val="left"/>
      <w:pPr>
        <w:tabs>
          <w:tab w:val="num" w:pos="288"/>
        </w:tabs>
        <w:ind w:left="792" w:hanging="792"/>
      </w:pPr>
      <w:rPr>
        <w:rFonts w:ascii="Arial" w:hAnsi="Arial" w:hint="default"/>
        <w:b/>
        <w:i w:val="0"/>
        <w:sz w:val="20"/>
      </w:rPr>
    </w:lvl>
    <w:lvl w:ilvl="1" w:tplc="040C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5A37CF8"/>
    <w:multiLevelType w:val="hybridMultilevel"/>
    <w:tmpl w:val="F59ACE0A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8B13BA"/>
    <w:multiLevelType w:val="hybridMultilevel"/>
    <w:tmpl w:val="D44E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5">
    <w:nsid w:val="6F6E2F63"/>
    <w:multiLevelType w:val="hybridMultilevel"/>
    <w:tmpl w:val="708E93C4"/>
    <w:lvl w:ilvl="0" w:tplc="27347C9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sz w:val="28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484F0C"/>
    <w:multiLevelType w:val="hybridMultilevel"/>
    <w:tmpl w:val="93522442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7">
    <w:nsid w:val="743C0091"/>
    <w:multiLevelType w:val="hybridMultilevel"/>
    <w:tmpl w:val="E1421E0C"/>
    <w:lvl w:ilvl="0" w:tplc="040C0005">
      <w:start w:val="1"/>
      <w:numFmt w:val="bullet"/>
      <w:pStyle w:val="Bullet20"/>
      <w:lvlText w:val=""/>
      <w:lvlJc w:val="left"/>
      <w:pPr>
        <w:tabs>
          <w:tab w:val="num" w:pos="720"/>
        </w:tabs>
        <w:ind w:left="720" w:hanging="288"/>
      </w:pPr>
      <w:rPr>
        <w:rFonts w:ascii="Symbol" w:hAnsi="Symbol" w:hint="default"/>
      </w:rPr>
    </w:lvl>
    <w:lvl w:ilvl="1" w:tplc="099C15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D1F697D"/>
    <w:multiLevelType w:val="hybridMultilevel"/>
    <w:tmpl w:val="7318CAF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DA325A1"/>
    <w:multiLevelType w:val="hybridMultilevel"/>
    <w:tmpl w:val="CC3C9354"/>
    <w:lvl w:ilvl="0" w:tplc="9B20AB28">
      <w:numFmt w:val="bullet"/>
      <w:lvlText w:val="-"/>
      <w:lvlJc w:val="left"/>
      <w:pPr>
        <w:ind w:left="22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0">
    <w:nsid w:val="7F360B1B"/>
    <w:multiLevelType w:val="hybridMultilevel"/>
    <w:tmpl w:val="6CAEAC1A"/>
    <w:lvl w:ilvl="0" w:tplc="697630A0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2"/>
  </w:num>
  <w:num w:numId="3">
    <w:abstractNumId w:val="26"/>
  </w:num>
  <w:num w:numId="4">
    <w:abstractNumId w:val="22"/>
  </w:num>
  <w:num w:numId="5">
    <w:abstractNumId w:val="32"/>
  </w:num>
  <w:num w:numId="6">
    <w:abstractNumId w:val="29"/>
  </w:num>
  <w:num w:numId="7">
    <w:abstractNumId w:val="37"/>
  </w:num>
  <w:num w:numId="8">
    <w:abstractNumId w:val="19"/>
  </w:num>
  <w:num w:numId="9">
    <w:abstractNumId w:val="40"/>
  </w:num>
  <w:num w:numId="10">
    <w:abstractNumId w:val="30"/>
  </w:num>
  <w:num w:numId="11">
    <w:abstractNumId w:val="7"/>
  </w:num>
  <w:num w:numId="12">
    <w:abstractNumId w:val="0"/>
  </w:num>
  <w:num w:numId="1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3"/>
  </w:num>
  <w:num w:numId="16">
    <w:abstractNumId w:val="5"/>
  </w:num>
  <w:num w:numId="17">
    <w:abstractNumId w:val="35"/>
  </w:num>
  <w:num w:numId="18">
    <w:abstractNumId w:val="1"/>
  </w:num>
  <w:num w:numId="19">
    <w:abstractNumId w:val="38"/>
  </w:num>
  <w:num w:numId="20">
    <w:abstractNumId w:val="28"/>
  </w:num>
  <w:num w:numId="21">
    <w:abstractNumId w:val="3"/>
  </w:num>
  <w:num w:numId="22">
    <w:abstractNumId w:val="1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</w:num>
  <w:num w:numId="25">
    <w:abstractNumId w:val="8"/>
  </w:num>
  <w:num w:numId="26">
    <w:abstractNumId w:val="11"/>
  </w:num>
  <w:num w:numId="27">
    <w:abstractNumId w:val="4"/>
  </w:num>
  <w:num w:numId="28">
    <w:abstractNumId w:val="16"/>
  </w:num>
  <w:num w:numId="29">
    <w:abstractNumId w:val="9"/>
  </w:num>
  <w:num w:numId="30">
    <w:abstractNumId w:val="6"/>
  </w:num>
  <w:num w:numId="31">
    <w:abstractNumId w:val="14"/>
  </w:num>
  <w:num w:numId="32">
    <w:abstractNumId w:val="25"/>
  </w:num>
  <w:num w:numId="33">
    <w:abstractNumId w:val="23"/>
  </w:num>
  <w:num w:numId="34">
    <w:abstractNumId w:val="15"/>
  </w:num>
  <w:num w:numId="35">
    <w:abstractNumId w:val="13"/>
  </w:num>
  <w:num w:numId="36">
    <w:abstractNumId w:val="18"/>
  </w:num>
  <w:num w:numId="37">
    <w:abstractNumId w:val="17"/>
  </w:num>
  <w:num w:numId="38">
    <w:abstractNumId w:val="21"/>
  </w:num>
  <w:num w:numId="39">
    <w:abstractNumId w:val="31"/>
  </w:num>
  <w:num w:numId="40">
    <w:abstractNumId w:val="27"/>
  </w:num>
  <w:num w:numId="41">
    <w:abstractNumId w:val="10"/>
    <w:lvlOverride w:ilvl="0"/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</w:num>
  <w:num w:numId="43">
    <w:abstractNumId w:val="27"/>
  </w:num>
  <w:num w:numId="4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 fillcolor="#9cf" stroke="f">
      <v:fill color="#9cf"/>
      <v:stroke on="f"/>
      <o:colormru v:ext="edit" colors="#c7d84c,#9cf,silver,#ccf,#6381b1,#c7d2e3,#b0bfd8,#4c531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53F"/>
    <w:rsid w:val="000005BD"/>
    <w:rsid w:val="000007A7"/>
    <w:rsid w:val="0000165B"/>
    <w:rsid w:val="000018F9"/>
    <w:rsid w:val="000019C0"/>
    <w:rsid w:val="000028AE"/>
    <w:rsid w:val="00002B24"/>
    <w:rsid w:val="00002CD0"/>
    <w:rsid w:val="00002EB2"/>
    <w:rsid w:val="0000385C"/>
    <w:rsid w:val="00003964"/>
    <w:rsid w:val="00003F0F"/>
    <w:rsid w:val="0000401E"/>
    <w:rsid w:val="000042B0"/>
    <w:rsid w:val="000043D8"/>
    <w:rsid w:val="00004604"/>
    <w:rsid w:val="0000558C"/>
    <w:rsid w:val="000055AF"/>
    <w:rsid w:val="000056E3"/>
    <w:rsid w:val="00005935"/>
    <w:rsid w:val="000059C9"/>
    <w:rsid w:val="00006810"/>
    <w:rsid w:val="00007641"/>
    <w:rsid w:val="000106CF"/>
    <w:rsid w:val="000109E6"/>
    <w:rsid w:val="000110E0"/>
    <w:rsid w:val="00011153"/>
    <w:rsid w:val="000113E6"/>
    <w:rsid w:val="00011DED"/>
    <w:rsid w:val="00011FF3"/>
    <w:rsid w:val="00012992"/>
    <w:rsid w:val="00012DAF"/>
    <w:rsid w:val="00012FDC"/>
    <w:rsid w:val="000134E6"/>
    <w:rsid w:val="00013559"/>
    <w:rsid w:val="000138C9"/>
    <w:rsid w:val="0001399F"/>
    <w:rsid w:val="000147C1"/>
    <w:rsid w:val="0001497A"/>
    <w:rsid w:val="00014CCE"/>
    <w:rsid w:val="00015191"/>
    <w:rsid w:val="0001560D"/>
    <w:rsid w:val="00015801"/>
    <w:rsid w:val="000164D1"/>
    <w:rsid w:val="000169E7"/>
    <w:rsid w:val="00016C04"/>
    <w:rsid w:val="000171D2"/>
    <w:rsid w:val="000171D8"/>
    <w:rsid w:val="0001729B"/>
    <w:rsid w:val="00017465"/>
    <w:rsid w:val="000176F1"/>
    <w:rsid w:val="00020409"/>
    <w:rsid w:val="0002047C"/>
    <w:rsid w:val="00020D81"/>
    <w:rsid w:val="000212C1"/>
    <w:rsid w:val="000212F2"/>
    <w:rsid w:val="000216A9"/>
    <w:rsid w:val="00021D34"/>
    <w:rsid w:val="00021E79"/>
    <w:rsid w:val="00022846"/>
    <w:rsid w:val="00022EEA"/>
    <w:rsid w:val="0002313B"/>
    <w:rsid w:val="00023224"/>
    <w:rsid w:val="00023865"/>
    <w:rsid w:val="00023A11"/>
    <w:rsid w:val="00024093"/>
    <w:rsid w:val="00024B28"/>
    <w:rsid w:val="00025937"/>
    <w:rsid w:val="000265E8"/>
    <w:rsid w:val="000276D5"/>
    <w:rsid w:val="00027C29"/>
    <w:rsid w:val="00027ECF"/>
    <w:rsid w:val="00030146"/>
    <w:rsid w:val="00030361"/>
    <w:rsid w:val="00030D5E"/>
    <w:rsid w:val="00030E4A"/>
    <w:rsid w:val="00030FF7"/>
    <w:rsid w:val="0003190F"/>
    <w:rsid w:val="00031A32"/>
    <w:rsid w:val="00031C76"/>
    <w:rsid w:val="00032D55"/>
    <w:rsid w:val="000336C2"/>
    <w:rsid w:val="0003406F"/>
    <w:rsid w:val="00034549"/>
    <w:rsid w:val="000345A5"/>
    <w:rsid w:val="00034614"/>
    <w:rsid w:val="00035C0B"/>
    <w:rsid w:val="000360A6"/>
    <w:rsid w:val="00036FFB"/>
    <w:rsid w:val="000370AE"/>
    <w:rsid w:val="000379CB"/>
    <w:rsid w:val="00037FEC"/>
    <w:rsid w:val="00040366"/>
    <w:rsid w:val="0004058E"/>
    <w:rsid w:val="0004076C"/>
    <w:rsid w:val="00040A8D"/>
    <w:rsid w:val="000414B1"/>
    <w:rsid w:val="00041565"/>
    <w:rsid w:val="00041B5B"/>
    <w:rsid w:val="000424A7"/>
    <w:rsid w:val="0004270E"/>
    <w:rsid w:val="00042997"/>
    <w:rsid w:val="00042A76"/>
    <w:rsid w:val="00042D55"/>
    <w:rsid w:val="0004381F"/>
    <w:rsid w:val="0004384D"/>
    <w:rsid w:val="00043B44"/>
    <w:rsid w:val="00043B56"/>
    <w:rsid w:val="00043BB9"/>
    <w:rsid w:val="00044202"/>
    <w:rsid w:val="0004424D"/>
    <w:rsid w:val="00044381"/>
    <w:rsid w:val="00044389"/>
    <w:rsid w:val="00044648"/>
    <w:rsid w:val="00044FCC"/>
    <w:rsid w:val="00045717"/>
    <w:rsid w:val="00045C68"/>
    <w:rsid w:val="00046359"/>
    <w:rsid w:val="0004679F"/>
    <w:rsid w:val="00047099"/>
    <w:rsid w:val="00047382"/>
    <w:rsid w:val="000473EE"/>
    <w:rsid w:val="000477DB"/>
    <w:rsid w:val="000479BA"/>
    <w:rsid w:val="00047D12"/>
    <w:rsid w:val="00047FE7"/>
    <w:rsid w:val="00051415"/>
    <w:rsid w:val="0005147F"/>
    <w:rsid w:val="00051B11"/>
    <w:rsid w:val="00051C58"/>
    <w:rsid w:val="00052711"/>
    <w:rsid w:val="000529A0"/>
    <w:rsid w:val="00052D51"/>
    <w:rsid w:val="0005312C"/>
    <w:rsid w:val="00053CFE"/>
    <w:rsid w:val="0005535A"/>
    <w:rsid w:val="00055398"/>
    <w:rsid w:val="000554C2"/>
    <w:rsid w:val="000568B1"/>
    <w:rsid w:val="0005770C"/>
    <w:rsid w:val="00057EF6"/>
    <w:rsid w:val="000606C6"/>
    <w:rsid w:val="00060787"/>
    <w:rsid w:val="000612B6"/>
    <w:rsid w:val="000619A8"/>
    <w:rsid w:val="00061D4E"/>
    <w:rsid w:val="00061D89"/>
    <w:rsid w:val="000625CC"/>
    <w:rsid w:val="000626C6"/>
    <w:rsid w:val="00062B9F"/>
    <w:rsid w:val="0006362B"/>
    <w:rsid w:val="00063BBA"/>
    <w:rsid w:val="00063D80"/>
    <w:rsid w:val="00064147"/>
    <w:rsid w:val="00064206"/>
    <w:rsid w:val="000647C5"/>
    <w:rsid w:val="00064C08"/>
    <w:rsid w:val="00064C60"/>
    <w:rsid w:val="00064F0F"/>
    <w:rsid w:val="00065043"/>
    <w:rsid w:val="00065450"/>
    <w:rsid w:val="000656EC"/>
    <w:rsid w:val="00065B06"/>
    <w:rsid w:val="00065F6F"/>
    <w:rsid w:val="00065FDD"/>
    <w:rsid w:val="000660FD"/>
    <w:rsid w:val="0006622E"/>
    <w:rsid w:val="000665DE"/>
    <w:rsid w:val="00066CB0"/>
    <w:rsid w:val="00067902"/>
    <w:rsid w:val="00067953"/>
    <w:rsid w:val="000679E4"/>
    <w:rsid w:val="00067AB6"/>
    <w:rsid w:val="00067CEA"/>
    <w:rsid w:val="00067F64"/>
    <w:rsid w:val="0007037E"/>
    <w:rsid w:val="0007049F"/>
    <w:rsid w:val="0007082C"/>
    <w:rsid w:val="00070AE8"/>
    <w:rsid w:val="00070E8A"/>
    <w:rsid w:val="00071356"/>
    <w:rsid w:val="00071B54"/>
    <w:rsid w:val="00072093"/>
    <w:rsid w:val="00072108"/>
    <w:rsid w:val="00072EB5"/>
    <w:rsid w:val="000734B7"/>
    <w:rsid w:val="000737E4"/>
    <w:rsid w:val="00073E5B"/>
    <w:rsid w:val="000744C6"/>
    <w:rsid w:val="00074871"/>
    <w:rsid w:val="00075C4D"/>
    <w:rsid w:val="000763CB"/>
    <w:rsid w:val="000767AA"/>
    <w:rsid w:val="00076BCB"/>
    <w:rsid w:val="00076EF5"/>
    <w:rsid w:val="000771F1"/>
    <w:rsid w:val="00077465"/>
    <w:rsid w:val="000776F6"/>
    <w:rsid w:val="00077A6E"/>
    <w:rsid w:val="00077D04"/>
    <w:rsid w:val="00077DB1"/>
    <w:rsid w:val="000802D3"/>
    <w:rsid w:val="000804FB"/>
    <w:rsid w:val="00081192"/>
    <w:rsid w:val="000813B7"/>
    <w:rsid w:val="00081CC2"/>
    <w:rsid w:val="0008264F"/>
    <w:rsid w:val="00082AF4"/>
    <w:rsid w:val="00083ADE"/>
    <w:rsid w:val="0008402A"/>
    <w:rsid w:val="00084139"/>
    <w:rsid w:val="00084315"/>
    <w:rsid w:val="000847B0"/>
    <w:rsid w:val="000848A2"/>
    <w:rsid w:val="000853F8"/>
    <w:rsid w:val="00085602"/>
    <w:rsid w:val="00085641"/>
    <w:rsid w:val="00085762"/>
    <w:rsid w:val="000858A6"/>
    <w:rsid w:val="00086240"/>
    <w:rsid w:val="00086292"/>
    <w:rsid w:val="000863E2"/>
    <w:rsid w:val="00086402"/>
    <w:rsid w:val="00086C08"/>
    <w:rsid w:val="00086DAE"/>
    <w:rsid w:val="00086DD4"/>
    <w:rsid w:val="000871CC"/>
    <w:rsid w:val="00087558"/>
    <w:rsid w:val="000876DB"/>
    <w:rsid w:val="000904CE"/>
    <w:rsid w:val="00090580"/>
    <w:rsid w:val="00090EA7"/>
    <w:rsid w:val="00091AAC"/>
    <w:rsid w:val="00091B45"/>
    <w:rsid w:val="00091D29"/>
    <w:rsid w:val="0009280C"/>
    <w:rsid w:val="00092CEA"/>
    <w:rsid w:val="00092E51"/>
    <w:rsid w:val="0009344D"/>
    <w:rsid w:val="00093704"/>
    <w:rsid w:val="00093B88"/>
    <w:rsid w:val="0009492C"/>
    <w:rsid w:val="00094961"/>
    <w:rsid w:val="00094B70"/>
    <w:rsid w:val="00094E9B"/>
    <w:rsid w:val="0009512E"/>
    <w:rsid w:val="000951E6"/>
    <w:rsid w:val="000964EF"/>
    <w:rsid w:val="00097C24"/>
    <w:rsid w:val="00097C25"/>
    <w:rsid w:val="00097DFB"/>
    <w:rsid w:val="000A099A"/>
    <w:rsid w:val="000A1526"/>
    <w:rsid w:val="000A15DB"/>
    <w:rsid w:val="000A1AA2"/>
    <w:rsid w:val="000A222E"/>
    <w:rsid w:val="000A269F"/>
    <w:rsid w:val="000A306D"/>
    <w:rsid w:val="000A30E4"/>
    <w:rsid w:val="000A340C"/>
    <w:rsid w:val="000A34C1"/>
    <w:rsid w:val="000A34C4"/>
    <w:rsid w:val="000A3637"/>
    <w:rsid w:val="000A3AB6"/>
    <w:rsid w:val="000A3B4F"/>
    <w:rsid w:val="000A3C68"/>
    <w:rsid w:val="000A3D8B"/>
    <w:rsid w:val="000A4811"/>
    <w:rsid w:val="000A4817"/>
    <w:rsid w:val="000A52FC"/>
    <w:rsid w:val="000A56B2"/>
    <w:rsid w:val="000A573E"/>
    <w:rsid w:val="000A5B74"/>
    <w:rsid w:val="000A5D51"/>
    <w:rsid w:val="000A5F14"/>
    <w:rsid w:val="000A6E02"/>
    <w:rsid w:val="000A6EBF"/>
    <w:rsid w:val="000A7070"/>
    <w:rsid w:val="000A75A5"/>
    <w:rsid w:val="000A7869"/>
    <w:rsid w:val="000A7A22"/>
    <w:rsid w:val="000A7C29"/>
    <w:rsid w:val="000B03B3"/>
    <w:rsid w:val="000B0CD1"/>
    <w:rsid w:val="000B1324"/>
    <w:rsid w:val="000B1C91"/>
    <w:rsid w:val="000B2EE6"/>
    <w:rsid w:val="000B3030"/>
    <w:rsid w:val="000B31B2"/>
    <w:rsid w:val="000B3AC7"/>
    <w:rsid w:val="000B3E0C"/>
    <w:rsid w:val="000B47E8"/>
    <w:rsid w:val="000B4915"/>
    <w:rsid w:val="000B4B00"/>
    <w:rsid w:val="000B4CE2"/>
    <w:rsid w:val="000B4F7E"/>
    <w:rsid w:val="000B502F"/>
    <w:rsid w:val="000B58D2"/>
    <w:rsid w:val="000B5900"/>
    <w:rsid w:val="000B60B5"/>
    <w:rsid w:val="000B6363"/>
    <w:rsid w:val="000B6438"/>
    <w:rsid w:val="000B6509"/>
    <w:rsid w:val="000B65AC"/>
    <w:rsid w:val="000B66AE"/>
    <w:rsid w:val="000B69A1"/>
    <w:rsid w:val="000B6C1A"/>
    <w:rsid w:val="000B7500"/>
    <w:rsid w:val="000B76C5"/>
    <w:rsid w:val="000B79EE"/>
    <w:rsid w:val="000C0668"/>
    <w:rsid w:val="000C0AAB"/>
    <w:rsid w:val="000C0E1C"/>
    <w:rsid w:val="000C1C38"/>
    <w:rsid w:val="000C1C86"/>
    <w:rsid w:val="000C1E30"/>
    <w:rsid w:val="000C2110"/>
    <w:rsid w:val="000C22DF"/>
    <w:rsid w:val="000C3DAB"/>
    <w:rsid w:val="000C414B"/>
    <w:rsid w:val="000C4197"/>
    <w:rsid w:val="000C43D7"/>
    <w:rsid w:val="000C4510"/>
    <w:rsid w:val="000C47D4"/>
    <w:rsid w:val="000C49F2"/>
    <w:rsid w:val="000C4AB8"/>
    <w:rsid w:val="000C4D1A"/>
    <w:rsid w:val="000C4E97"/>
    <w:rsid w:val="000C4F17"/>
    <w:rsid w:val="000C4F43"/>
    <w:rsid w:val="000C614D"/>
    <w:rsid w:val="000C6650"/>
    <w:rsid w:val="000C66B8"/>
    <w:rsid w:val="000C69AF"/>
    <w:rsid w:val="000C7528"/>
    <w:rsid w:val="000D0068"/>
    <w:rsid w:val="000D01B6"/>
    <w:rsid w:val="000D0438"/>
    <w:rsid w:val="000D05B7"/>
    <w:rsid w:val="000D0602"/>
    <w:rsid w:val="000D0793"/>
    <w:rsid w:val="000D0DEA"/>
    <w:rsid w:val="000D12AE"/>
    <w:rsid w:val="000D1AAA"/>
    <w:rsid w:val="000D1F14"/>
    <w:rsid w:val="000D2113"/>
    <w:rsid w:val="000D2D7F"/>
    <w:rsid w:val="000D3A75"/>
    <w:rsid w:val="000D3B26"/>
    <w:rsid w:val="000D3C85"/>
    <w:rsid w:val="000D3EDF"/>
    <w:rsid w:val="000D4481"/>
    <w:rsid w:val="000D4C90"/>
    <w:rsid w:val="000D5194"/>
    <w:rsid w:val="000D531E"/>
    <w:rsid w:val="000D58AF"/>
    <w:rsid w:val="000D5B09"/>
    <w:rsid w:val="000D5E44"/>
    <w:rsid w:val="000D5FEC"/>
    <w:rsid w:val="000D6025"/>
    <w:rsid w:val="000D6FA0"/>
    <w:rsid w:val="000D72CC"/>
    <w:rsid w:val="000D7645"/>
    <w:rsid w:val="000D7ACC"/>
    <w:rsid w:val="000E004E"/>
    <w:rsid w:val="000E026E"/>
    <w:rsid w:val="000E03A1"/>
    <w:rsid w:val="000E08CD"/>
    <w:rsid w:val="000E0CE0"/>
    <w:rsid w:val="000E1AC3"/>
    <w:rsid w:val="000E28E7"/>
    <w:rsid w:val="000E2F21"/>
    <w:rsid w:val="000E3822"/>
    <w:rsid w:val="000E3978"/>
    <w:rsid w:val="000E4DBA"/>
    <w:rsid w:val="000E4EE0"/>
    <w:rsid w:val="000E5683"/>
    <w:rsid w:val="000E5717"/>
    <w:rsid w:val="000E5971"/>
    <w:rsid w:val="000E5DD6"/>
    <w:rsid w:val="000E6C2B"/>
    <w:rsid w:val="000E6D47"/>
    <w:rsid w:val="000E6EE6"/>
    <w:rsid w:val="000E72D6"/>
    <w:rsid w:val="000E7439"/>
    <w:rsid w:val="000E7826"/>
    <w:rsid w:val="000E7967"/>
    <w:rsid w:val="000E7B68"/>
    <w:rsid w:val="000E7C26"/>
    <w:rsid w:val="000F0429"/>
    <w:rsid w:val="000F091C"/>
    <w:rsid w:val="000F0957"/>
    <w:rsid w:val="000F09AA"/>
    <w:rsid w:val="000F11F6"/>
    <w:rsid w:val="000F139E"/>
    <w:rsid w:val="000F1495"/>
    <w:rsid w:val="000F14A7"/>
    <w:rsid w:val="000F198B"/>
    <w:rsid w:val="000F1D8E"/>
    <w:rsid w:val="000F1EBB"/>
    <w:rsid w:val="000F2482"/>
    <w:rsid w:val="000F29EE"/>
    <w:rsid w:val="000F3A76"/>
    <w:rsid w:val="000F4476"/>
    <w:rsid w:val="000F4539"/>
    <w:rsid w:val="000F4638"/>
    <w:rsid w:val="000F47B5"/>
    <w:rsid w:val="000F4955"/>
    <w:rsid w:val="000F4B2F"/>
    <w:rsid w:val="000F4B7B"/>
    <w:rsid w:val="000F4BCF"/>
    <w:rsid w:val="000F4C73"/>
    <w:rsid w:val="000F4EE2"/>
    <w:rsid w:val="000F5313"/>
    <w:rsid w:val="000F5412"/>
    <w:rsid w:val="000F5D2E"/>
    <w:rsid w:val="000F5E9F"/>
    <w:rsid w:val="000F5F59"/>
    <w:rsid w:val="000F6F45"/>
    <w:rsid w:val="000F72D1"/>
    <w:rsid w:val="000F73A4"/>
    <w:rsid w:val="000F748F"/>
    <w:rsid w:val="000F7FCE"/>
    <w:rsid w:val="00100592"/>
    <w:rsid w:val="00100B71"/>
    <w:rsid w:val="00100E60"/>
    <w:rsid w:val="00101903"/>
    <w:rsid w:val="00101A93"/>
    <w:rsid w:val="00101C02"/>
    <w:rsid w:val="00101C29"/>
    <w:rsid w:val="00101C5D"/>
    <w:rsid w:val="001022DF"/>
    <w:rsid w:val="001023AB"/>
    <w:rsid w:val="001026AB"/>
    <w:rsid w:val="001026B0"/>
    <w:rsid w:val="00102936"/>
    <w:rsid w:val="0010307D"/>
    <w:rsid w:val="00103081"/>
    <w:rsid w:val="00103472"/>
    <w:rsid w:val="001035A3"/>
    <w:rsid w:val="00103DF5"/>
    <w:rsid w:val="00103F71"/>
    <w:rsid w:val="00103FFC"/>
    <w:rsid w:val="001045A9"/>
    <w:rsid w:val="00104976"/>
    <w:rsid w:val="00104DCD"/>
    <w:rsid w:val="00104E5B"/>
    <w:rsid w:val="00104F25"/>
    <w:rsid w:val="001051BA"/>
    <w:rsid w:val="001057D7"/>
    <w:rsid w:val="00105905"/>
    <w:rsid w:val="00105B7C"/>
    <w:rsid w:val="001072D7"/>
    <w:rsid w:val="00107605"/>
    <w:rsid w:val="00107EFE"/>
    <w:rsid w:val="001100FD"/>
    <w:rsid w:val="00110332"/>
    <w:rsid w:val="00110697"/>
    <w:rsid w:val="00110713"/>
    <w:rsid w:val="001108A1"/>
    <w:rsid w:val="001108E1"/>
    <w:rsid w:val="00111954"/>
    <w:rsid w:val="00112234"/>
    <w:rsid w:val="00112404"/>
    <w:rsid w:val="001127B8"/>
    <w:rsid w:val="00112B4A"/>
    <w:rsid w:val="00112C6C"/>
    <w:rsid w:val="001134B2"/>
    <w:rsid w:val="00113630"/>
    <w:rsid w:val="00113769"/>
    <w:rsid w:val="00113D0A"/>
    <w:rsid w:val="00114312"/>
    <w:rsid w:val="00114409"/>
    <w:rsid w:val="00114471"/>
    <w:rsid w:val="0011475E"/>
    <w:rsid w:val="0011484A"/>
    <w:rsid w:val="001155FC"/>
    <w:rsid w:val="00115C60"/>
    <w:rsid w:val="00115EEF"/>
    <w:rsid w:val="0011693A"/>
    <w:rsid w:val="00116C17"/>
    <w:rsid w:val="0011779E"/>
    <w:rsid w:val="001207B9"/>
    <w:rsid w:val="0012092E"/>
    <w:rsid w:val="00121141"/>
    <w:rsid w:val="00121304"/>
    <w:rsid w:val="0012130A"/>
    <w:rsid w:val="00121C74"/>
    <w:rsid w:val="00121F06"/>
    <w:rsid w:val="001227F0"/>
    <w:rsid w:val="00122D3B"/>
    <w:rsid w:val="00122E00"/>
    <w:rsid w:val="001233A9"/>
    <w:rsid w:val="0012364C"/>
    <w:rsid w:val="00124516"/>
    <w:rsid w:val="0012478F"/>
    <w:rsid w:val="001259DC"/>
    <w:rsid w:val="00125C5F"/>
    <w:rsid w:val="00126017"/>
    <w:rsid w:val="00126573"/>
    <w:rsid w:val="001266FE"/>
    <w:rsid w:val="00126A8C"/>
    <w:rsid w:val="00126CD4"/>
    <w:rsid w:val="001270D5"/>
    <w:rsid w:val="0013038B"/>
    <w:rsid w:val="001305F3"/>
    <w:rsid w:val="001306AD"/>
    <w:rsid w:val="001309A7"/>
    <w:rsid w:val="001315CA"/>
    <w:rsid w:val="001327EB"/>
    <w:rsid w:val="00132A94"/>
    <w:rsid w:val="00132EE0"/>
    <w:rsid w:val="001330AE"/>
    <w:rsid w:val="001333F2"/>
    <w:rsid w:val="001335C4"/>
    <w:rsid w:val="00134AF3"/>
    <w:rsid w:val="00134B71"/>
    <w:rsid w:val="00135B4C"/>
    <w:rsid w:val="0013600B"/>
    <w:rsid w:val="00136111"/>
    <w:rsid w:val="00136E1D"/>
    <w:rsid w:val="00137C0D"/>
    <w:rsid w:val="00137CBD"/>
    <w:rsid w:val="00137EBE"/>
    <w:rsid w:val="0014076C"/>
    <w:rsid w:val="001408F8"/>
    <w:rsid w:val="00140DE7"/>
    <w:rsid w:val="00141816"/>
    <w:rsid w:val="001418FB"/>
    <w:rsid w:val="00141DDA"/>
    <w:rsid w:val="00141F99"/>
    <w:rsid w:val="0014213B"/>
    <w:rsid w:val="001423F6"/>
    <w:rsid w:val="00142B6F"/>
    <w:rsid w:val="00143A8B"/>
    <w:rsid w:val="00143D9A"/>
    <w:rsid w:val="00144116"/>
    <w:rsid w:val="00144976"/>
    <w:rsid w:val="00144B57"/>
    <w:rsid w:val="00144B59"/>
    <w:rsid w:val="00144CE0"/>
    <w:rsid w:val="00144F4C"/>
    <w:rsid w:val="001457D7"/>
    <w:rsid w:val="001458F5"/>
    <w:rsid w:val="00145BAD"/>
    <w:rsid w:val="00146103"/>
    <w:rsid w:val="0014651E"/>
    <w:rsid w:val="00146EDC"/>
    <w:rsid w:val="001472C4"/>
    <w:rsid w:val="00147436"/>
    <w:rsid w:val="001475E7"/>
    <w:rsid w:val="00147BB3"/>
    <w:rsid w:val="001500DF"/>
    <w:rsid w:val="001501B4"/>
    <w:rsid w:val="00150DB7"/>
    <w:rsid w:val="00151510"/>
    <w:rsid w:val="0015186C"/>
    <w:rsid w:val="00151940"/>
    <w:rsid w:val="00151C32"/>
    <w:rsid w:val="001523BA"/>
    <w:rsid w:val="0015285F"/>
    <w:rsid w:val="00152906"/>
    <w:rsid w:val="00152979"/>
    <w:rsid w:val="00152A23"/>
    <w:rsid w:val="00152AC5"/>
    <w:rsid w:val="00153315"/>
    <w:rsid w:val="0015362A"/>
    <w:rsid w:val="001537B2"/>
    <w:rsid w:val="00153BA3"/>
    <w:rsid w:val="00154080"/>
    <w:rsid w:val="0015486C"/>
    <w:rsid w:val="001550AB"/>
    <w:rsid w:val="00155E51"/>
    <w:rsid w:val="00156719"/>
    <w:rsid w:val="0015694C"/>
    <w:rsid w:val="00156B63"/>
    <w:rsid w:val="00156E04"/>
    <w:rsid w:val="001570F0"/>
    <w:rsid w:val="001579AF"/>
    <w:rsid w:val="001607CF"/>
    <w:rsid w:val="001609D6"/>
    <w:rsid w:val="00160B44"/>
    <w:rsid w:val="00160CA7"/>
    <w:rsid w:val="00161396"/>
    <w:rsid w:val="00161713"/>
    <w:rsid w:val="001617BC"/>
    <w:rsid w:val="00161913"/>
    <w:rsid w:val="00161CF8"/>
    <w:rsid w:val="00161E93"/>
    <w:rsid w:val="00162E8E"/>
    <w:rsid w:val="001630D4"/>
    <w:rsid w:val="00163207"/>
    <w:rsid w:val="00163407"/>
    <w:rsid w:val="001636D3"/>
    <w:rsid w:val="001637BD"/>
    <w:rsid w:val="001637C5"/>
    <w:rsid w:val="001639CE"/>
    <w:rsid w:val="00164695"/>
    <w:rsid w:val="00164D1E"/>
    <w:rsid w:val="00164DF1"/>
    <w:rsid w:val="00164E7D"/>
    <w:rsid w:val="00165336"/>
    <w:rsid w:val="001655C8"/>
    <w:rsid w:val="001658DF"/>
    <w:rsid w:val="00165B2C"/>
    <w:rsid w:val="00165D4F"/>
    <w:rsid w:val="001672C8"/>
    <w:rsid w:val="001678A5"/>
    <w:rsid w:val="00167A53"/>
    <w:rsid w:val="00167C61"/>
    <w:rsid w:val="00170120"/>
    <w:rsid w:val="00170D27"/>
    <w:rsid w:val="00170DD7"/>
    <w:rsid w:val="001710A5"/>
    <w:rsid w:val="001715E3"/>
    <w:rsid w:val="00171682"/>
    <w:rsid w:val="00172576"/>
    <w:rsid w:val="00172FD3"/>
    <w:rsid w:val="00173308"/>
    <w:rsid w:val="00173DE7"/>
    <w:rsid w:val="00173F00"/>
    <w:rsid w:val="00173F71"/>
    <w:rsid w:val="00174326"/>
    <w:rsid w:val="00174544"/>
    <w:rsid w:val="001745FA"/>
    <w:rsid w:val="00174925"/>
    <w:rsid w:val="0017492D"/>
    <w:rsid w:val="0017496C"/>
    <w:rsid w:val="0017586B"/>
    <w:rsid w:val="00176443"/>
    <w:rsid w:val="00176898"/>
    <w:rsid w:val="0017763C"/>
    <w:rsid w:val="00177EB3"/>
    <w:rsid w:val="001800BD"/>
    <w:rsid w:val="001800D1"/>
    <w:rsid w:val="0018013F"/>
    <w:rsid w:val="0018015D"/>
    <w:rsid w:val="001806CA"/>
    <w:rsid w:val="0018084D"/>
    <w:rsid w:val="00180950"/>
    <w:rsid w:val="00180B63"/>
    <w:rsid w:val="00181259"/>
    <w:rsid w:val="00181714"/>
    <w:rsid w:val="00181A3C"/>
    <w:rsid w:val="00183156"/>
    <w:rsid w:val="00183613"/>
    <w:rsid w:val="00183793"/>
    <w:rsid w:val="00183821"/>
    <w:rsid w:val="00183881"/>
    <w:rsid w:val="001838FB"/>
    <w:rsid w:val="00183BE5"/>
    <w:rsid w:val="00183D61"/>
    <w:rsid w:val="00184AE9"/>
    <w:rsid w:val="001852EC"/>
    <w:rsid w:val="001856D4"/>
    <w:rsid w:val="00185F4C"/>
    <w:rsid w:val="001862BE"/>
    <w:rsid w:val="001866E3"/>
    <w:rsid w:val="00186790"/>
    <w:rsid w:val="00186AC3"/>
    <w:rsid w:val="00186B2B"/>
    <w:rsid w:val="00186B54"/>
    <w:rsid w:val="001872BD"/>
    <w:rsid w:val="001878E4"/>
    <w:rsid w:val="001904A3"/>
    <w:rsid w:val="00190CD4"/>
    <w:rsid w:val="00190E81"/>
    <w:rsid w:val="00190EAA"/>
    <w:rsid w:val="0019118A"/>
    <w:rsid w:val="00191194"/>
    <w:rsid w:val="001914B0"/>
    <w:rsid w:val="00191BD2"/>
    <w:rsid w:val="00191D2B"/>
    <w:rsid w:val="00191F8B"/>
    <w:rsid w:val="00191FBB"/>
    <w:rsid w:val="00192004"/>
    <w:rsid w:val="00192055"/>
    <w:rsid w:val="0019205C"/>
    <w:rsid w:val="00192512"/>
    <w:rsid w:val="00192A2C"/>
    <w:rsid w:val="00193366"/>
    <w:rsid w:val="001933CB"/>
    <w:rsid w:val="0019347A"/>
    <w:rsid w:val="001937D8"/>
    <w:rsid w:val="00193884"/>
    <w:rsid w:val="001938C5"/>
    <w:rsid w:val="00193E2E"/>
    <w:rsid w:val="00194A48"/>
    <w:rsid w:val="001958B2"/>
    <w:rsid w:val="0019672E"/>
    <w:rsid w:val="00196C4D"/>
    <w:rsid w:val="00196C68"/>
    <w:rsid w:val="001976C4"/>
    <w:rsid w:val="00197BCE"/>
    <w:rsid w:val="001A0223"/>
    <w:rsid w:val="001A0439"/>
    <w:rsid w:val="001A0598"/>
    <w:rsid w:val="001A0D49"/>
    <w:rsid w:val="001A0D9C"/>
    <w:rsid w:val="001A17BD"/>
    <w:rsid w:val="001A1D45"/>
    <w:rsid w:val="001A1F60"/>
    <w:rsid w:val="001A1FDC"/>
    <w:rsid w:val="001A2D7E"/>
    <w:rsid w:val="001A3437"/>
    <w:rsid w:val="001A3551"/>
    <w:rsid w:val="001A35AE"/>
    <w:rsid w:val="001A3CB5"/>
    <w:rsid w:val="001A3CFC"/>
    <w:rsid w:val="001A3FDA"/>
    <w:rsid w:val="001A42E5"/>
    <w:rsid w:val="001A453F"/>
    <w:rsid w:val="001A4D58"/>
    <w:rsid w:val="001A5427"/>
    <w:rsid w:val="001A555A"/>
    <w:rsid w:val="001A60F1"/>
    <w:rsid w:val="001A6917"/>
    <w:rsid w:val="001A692E"/>
    <w:rsid w:val="001A6A28"/>
    <w:rsid w:val="001A6D84"/>
    <w:rsid w:val="001A72E7"/>
    <w:rsid w:val="001A78D3"/>
    <w:rsid w:val="001A7E09"/>
    <w:rsid w:val="001B0312"/>
    <w:rsid w:val="001B081A"/>
    <w:rsid w:val="001B0D0D"/>
    <w:rsid w:val="001B1994"/>
    <w:rsid w:val="001B1A5D"/>
    <w:rsid w:val="001B1B09"/>
    <w:rsid w:val="001B1DCA"/>
    <w:rsid w:val="001B22BB"/>
    <w:rsid w:val="001B2354"/>
    <w:rsid w:val="001B2834"/>
    <w:rsid w:val="001B2BBD"/>
    <w:rsid w:val="001B2D91"/>
    <w:rsid w:val="001B3050"/>
    <w:rsid w:val="001B3123"/>
    <w:rsid w:val="001B3163"/>
    <w:rsid w:val="001B32FD"/>
    <w:rsid w:val="001B3575"/>
    <w:rsid w:val="001B37DE"/>
    <w:rsid w:val="001B3A73"/>
    <w:rsid w:val="001B3A93"/>
    <w:rsid w:val="001B3CC5"/>
    <w:rsid w:val="001B4747"/>
    <w:rsid w:val="001B4BC4"/>
    <w:rsid w:val="001B524C"/>
    <w:rsid w:val="001B5842"/>
    <w:rsid w:val="001B5D84"/>
    <w:rsid w:val="001B5E4F"/>
    <w:rsid w:val="001B6103"/>
    <w:rsid w:val="001B7A5B"/>
    <w:rsid w:val="001C08A8"/>
    <w:rsid w:val="001C1103"/>
    <w:rsid w:val="001C2587"/>
    <w:rsid w:val="001C258E"/>
    <w:rsid w:val="001C2855"/>
    <w:rsid w:val="001C2DD3"/>
    <w:rsid w:val="001C33A3"/>
    <w:rsid w:val="001C33C0"/>
    <w:rsid w:val="001C3406"/>
    <w:rsid w:val="001C3868"/>
    <w:rsid w:val="001C3AA5"/>
    <w:rsid w:val="001C3B2D"/>
    <w:rsid w:val="001C3FAC"/>
    <w:rsid w:val="001C48FD"/>
    <w:rsid w:val="001C4A7A"/>
    <w:rsid w:val="001C517D"/>
    <w:rsid w:val="001C53F2"/>
    <w:rsid w:val="001C54A4"/>
    <w:rsid w:val="001C5DA5"/>
    <w:rsid w:val="001C5E32"/>
    <w:rsid w:val="001C70B2"/>
    <w:rsid w:val="001C712C"/>
    <w:rsid w:val="001C75E1"/>
    <w:rsid w:val="001C786B"/>
    <w:rsid w:val="001C7905"/>
    <w:rsid w:val="001C7E79"/>
    <w:rsid w:val="001D08D6"/>
    <w:rsid w:val="001D0A1D"/>
    <w:rsid w:val="001D0DAC"/>
    <w:rsid w:val="001D14E7"/>
    <w:rsid w:val="001D16A8"/>
    <w:rsid w:val="001D17AE"/>
    <w:rsid w:val="001D1A2A"/>
    <w:rsid w:val="001D1AEC"/>
    <w:rsid w:val="001D21B7"/>
    <w:rsid w:val="001D2309"/>
    <w:rsid w:val="001D2348"/>
    <w:rsid w:val="001D29B5"/>
    <w:rsid w:val="001D30A3"/>
    <w:rsid w:val="001D32C2"/>
    <w:rsid w:val="001D39A1"/>
    <w:rsid w:val="001D3A67"/>
    <w:rsid w:val="001D3CF7"/>
    <w:rsid w:val="001D3D87"/>
    <w:rsid w:val="001D42BE"/>
    <w:rsid w:val="001D44DD"/>
    <w:rsid w:val="001D4998"/>
    <w:rsid w:val="001D4D64"/>
    <w:rsid w:val="001D4E81"/>
    <w:rsid w:val="001D5979"/>
    <w:rsid w:val="001D5D6D"/>
    <w:rsid w:val="001D61F2"/>
    <w:rsid w:val="001D6AAE"/>
    <w:rsid w:val="001D7767"/>
    <w:rsid w:val="001D795C"/>
    <w:rsid w:val="001E00A3"/>
    <w:rsid w:val="001E0293"/>
    <w:rsid w:val="001E0361"/>
    <w:rsid w:val="001E0F15"/>
    <w:rsid w:val="001E0F8F"/>
    <w:rsid w:val="001E12A7"/>
    <w:rsid w:val="001E1791"/>
    <w:rsid w:val="001E202D"/>
    <w:rsid w:val="001E2C9E"/>
    <w:rsid w:val="001E2F11"/>
    <w:rsid w:val="001E2FFB"/>
    <w:rsid w:val="001E384E"/>
    <w:rsid w:val="001E3BCB"/>
    <w:rsid w:val="001E47D1"/>
    <w:rsid w:val="001E51B7"/>
    <w:rsid w:val="001E54D4"/>
    <w:rsid w:val="001E61B1"/>
    <w:rsid w:val="001E629A"/>
    <w:rsid w:val="001E69E3"/>
    <w:rsid w:val="001E6A8E"/>
    <w:rsid w:val="001E6A9A"/>
    <w:rsid w:val="001E6BB0"/>
    <w:rsid w:val="001E7210"/>
    <w:rsid w:val="001E7224"/>
    <w:rsid w:val="001E74D4"/>
    <w:rsid w:val="001E758B"/>
    <w:rsid w:val="001F0561"/>
    <w:rsid w:val="001F0FC0"/>
    <w:rsid w:val="001F13F6"/>
    <w:rsid w:val="001F1593"/>
    <w:rsid w:val="001F1785"/>
    <w:rsid w:val="001F1932"/>
    <w:rsid w:val="001F1F3A"/>
    <w:rsid w:val="001F1F5C"/>
    <w:rsid w:val="001F3542"/>
    <w:rsid w:val="001F3B00"/>
    <w:rsid w:val="001F3BB7"/>
    <w:rsid w:val="001F40F7"/>
    <w:rsid w:val="001F4DB9"/>
    <w:rsid w:val="001F509F"/>
    <w:rsid w:val="001F5121"/>
    <w:rsid w:val="001F5992"/>
    <w:rsid w:val="001F5C39"/>
    <w:rsid w:val="001F5CEF"/>
    <w:rsid w:val="001F5E79"/>
    <w:rsid w:val="001F5E93"/>
    <w:rsid w:val="001F5EB4"/>
    <w:rsid w:val="001F5FCE"/>
    <w:rsid w:val="001F63AE"/>
    <w:rsid w:val="001F6C6D"/>
    <w:rsid w:val="001F70FA"/>
    <w:rsid w:val="001F760B"/>
    <w:rsid w:val="001F7DD5"/>
    <w:rsid w:val="001F7EB9"/>
    <w:rsid w:val="001F7EE7"/>
    <w:rsid w:val="00200D5A"/>
    <w:rsid w:val="00201256"/>
    <w:rsid w:val="00201679"/>
    <w:rsid w:val="00201E34"/>
    <w:rsid w:val="002021F4"/>
    <w:rsid w:val="002025A0"/>
    <w:rsid w:val="002025B9"/>
    <w:rsid w:val="0020273D"/>
    <w:rsid w:val="00202847"/>
    <w:rsid w:val="002028CC"/>
    <w:rsid w:val="002033D5"/>
    <w:rsid w:val="00203974"/>
    <w:rsid w:val="00203FC0"/>
    <w:rsid w:val="00204192"/>
    <w:rsid w:val="00204195"/>
    <w:rsid w:val="00204E2A"/>
    <w:rsid w:val="002051AB"/>
    <w:rsid w:val="002054BF"/>
    <w:rsid w:val="00205CF3"/>
    <w:rsid w:val="00205E2E"/>
    <w:rsid w:val="00205F9F"/>
    <w:rsid w:val="0020695F"/>
    <w:rsid w:val="0020699F"/>
    <w:rsid w:val="002073FE"/>
    <w:rsid w:val="002074C3"/>
    <w:rsid w:val="002075EE"/>
    <w:rsid w:val="0020777E"/>
    <w:rsid w:val="00207A5A"/>
    <w:rsid w:val="00207B32"/>
    <w:rsid w:val="00210283"/>
    <w:rsid w:val="00210451"/>
    <w:rsid w:val="002110A8"/>
    <w:rsid w:val="00211216"/>
    <w:rsid w:val="002115D4"/>
    <w:rsid w:val="002118D7"/>
    <w:rsid w:val="002119F4"/>
    <w:rsid w:val="002128B8"/>
    <w:rsid w:val="002131FD"/>
    <w:rsid w:val="00213BBF"/>
    <w:rsid w:val="002144E3"/>
    <w:rsid w:val="002159EE"/>
    <w:rsid w:val="00215A37"/>
    <w:rsid w:val="00215D57"/>
    <w:rsid w:val="00216146"/>
    <w:rsid w:val="00216AD5"/>
    <w:rsid w:val="00216E51"/>
    <w:rsid w:val="00217074"/>
    <w:rsid w:val="0021742E"/>
    <w:rsid w:val="002179DB"/>
    <w:rsid w:val="00217AC7"/>
    <w:rsid w:val="00217EE4"/>
    <w:rsid w:val="0022046C"/>
    <w:rsid w:val="00220502"/>
    <w:rsid w:val="002206D2"/>
    <w:rsid w:val="00221501"/>
    <w:rsid w:val="00221E0F"/>
    <w:rsid w:val="00222047"/>
    <w:rsid w:val="0022264B"/>
    <w:rsid w:val="002228C1"/>
    <w:rsid w:val="00222EAE"/>
    <w:rsid w:val="00222EE2"/>
    <w:rsid w:val="00222F33"/>
    <w:rsid w:val="00223615"/>
    <w:rsid w:val="00223A60"/>
    <w:rsid w:val="00224737"/>
    <w:rsid w:val="00225442"/>
    <w:rsid w:val="00225C9F"/>
    <w:rsid w:val="00226176"/>
    <w:rsid w:val="002263DC"/>
    <w:rsid w:val="0022682B"/>
    <w:rsid w:val="00226EA6"/>
    <w:rsid w:val="00226ED3"/>
    <w:rsid w:val="002274FB"/>
    <w:rsid w:val="00227558"/>
    <w:rsid w:val="00227F14"/>
    <w:rsid w:val="0023092C"/>
    <w:rsid w:val="00230CCA"/>
    <w:rsid w:val="00230F89"/>
    <w:rsid w:val="00231181"/>
    <w:rsid w:val="00231A79"/>
    <w:rsid w:val="00231D43"/>
    <w:rsid w:val="0023278B"/>
    <w:rsid w:val="002331D2"/>
    <w:rsid w:val="002334A6"/>
    <w:rsid w:val="00233A8F"/>
    <w:rsid w:val="00234044"/>
    <w:rsid w:val="00234462"/>
    <w:rsid w:val="00235652"/>
    <w:rsid w:val="00235EA2"/>
    <w:rsid w:val="00236F2E"/>
    <w:rsid w:val="002374C1"/>
    <w:rsid w:val="00237F8E"/>
    <w:rsid w:val="00237FB2"/>
    <w:rsid w:val="00240590"/>
    <w:rsid w:val="002413D6"/>
    <w:rsid w:val="00242213"/>
    <w:rsid w:val="0024231F"/>
    <w:rsid w:val="00242851"/>
    <w:rsid w:val="00242EDF"/>
    <w:rsid w:val="00243238"/>
    <w:rsid w:val="0024437A"/>
    <w:rsid w:val="002451E7"/>
    <w:rsid w:val="002452F0"/>
    <w:rsid w:val="0024537A"/>
    <w:rsid w:val="002453DF"/>
    <w:rsid w:val="00245820"/>
    <w:rsid w:val="00245F8A"/>
    <w:rsid w:val="00245FF2"/>
    <w:rsid w:val="002467C1"/>
    <w:rsid w:val="00247066"/>
    <w:rsid w:val="0024747B"/>
    <w:rsid w:val="002479EF"/>
    <w:rsid w:val="00247DB0"/>
    <w:rsid w:val="00250070"/>
    <w:rsid w:val="002503AA"/>
    <w:rsid w:val="00250B44"/>
    <w:rsid w:val="00250CBF"/>
    <w:rsid w:val="00251CFD"/>
    <w:rsid w:val="00252244"/>
    <w:rsid w:val="002523B8"/>
    <w:rsid w:val="00252575"/>
    <w:rsid w:val="002525F5"/>
    <w:rsid w:val="00252AD5"/>
    <w:rsid w:val="00252B4D"/>
    <w:rsid w:val="00252F98"/>
    <w:rsid w:val="0025336C"/>
    <w:rsid w:val="00253AFE"/>
    <w:rsid w:val="00253EDA"/>
    <w:rsid w:val="00254068"/>
    <w:rsid w:val="002540DB"/>
    <w:rsid w:val="00254549"/>
    <w:rsid w:val="002552D4"/>
    <w:rsid w:val="0025545C"/>
    <w:rsid w:val="002556CD"/>
    <w:rsid w:val="00255ABD"/>
    <w:rsid w:val="00256292"/>
    <w:rsid w:val="002562B7"/>
    <w:rsid w:val="002564CB"/>
    <w:rsid w:val="00256E1C"/>
    <w:rsid w:val="00256FAA"/>
    <w:rsid w:val="002577F7"/>
    <w:rsid w:val="00257D02"/>
    <w:rsid w:val="00260501"/>
    <w:rsid w:val="002607C3"/>
    <w:rsid w:val="00260AF9"/>
    <w:rsid w:val="00260C3D"/>
    <w:rsid w:val="00260C78"/>
    <w:rsid w:val="00260DB6"/>
    <w:rsid w:val="002617AD"/>
    <w:rsid w:val="00261885"/>
    <w:rsid w:val="00261C7F"/>
    <w:rsid w:val="00261C97"/>
    <w:rsid w:val="002621C9"/>
    <w:rsid w:val="00262DE2"/>
    <w:rsid w:val="00262EAA"/>
    <w:rsid w:val="0026304D"/>
    <w:rsid w:val="002633A5"/>
    <w:rsid w:val="0026341A"/>
    <w:rsid w:val="00263BE2"/>
    <w:rsid w:val="002645F5"/>
    <w:rsid w:val="002649CC"/>
    <w:rsid w:val="00264F52"/>
    <w:rsid w:val="0026512D"/>
    <w:rsid w:val="002653D9"/>
    <w:rsid w:val="00265970"/>
    <w:rsid w:val="00265D0B"/>
    <w:rsid w:val="00265EB7"/>
    <w:rsid w:val="0026786E"/>
    <w:rsid w:val="00267AA5"/>
    <w:rsid w:val="00267E50"/>
    <w:rsid w:val="00270767"/>
    <w:rsid w:val="002708F1"/>
    <w:rsid w:val="00270CA3"/>
    <w:rsid w:val="00271C3F"/>
    <w:rsid w:val="00271D5A"/>
    <w:rsid w:val="00272A0A"/>
    <w:rsid w:val="00272AD5"/>
    <w:rsid w:val="00272F7F"/>
    <w:rsid w:val="00273127"/>
    <w:rsid w:val="00273C85"/>
    <w:rsid w:val="00274037"/>
    <w:rsid w:val="0027413E"/>
    <w:rsid w:val="002747BB"/>
    <w:rsid w:val="00275050"/>
    <w:rsid w:val="0027513F"/>
    <w:rsid w:val="002753ED"/>
    <w:rsid w:val="00275B99"/>
    <w:rsid w:val="00275FFB"/>
    <w:rsid w:val="002762A5"/>
    <w:rsid w:val="0027658C"/>
    <w:rsid w:val="0027696C"/>
    <w:rsid w:val="00276FC0"/>
    <w:rsid w:val="002772EE"/>
    <w:rsid w:val="00277CC4"/>
    <w:rsid w:val="00277D73"/>
    <w:rsid w:val="00277E2C"/>
    <w:rsid w:val="002806A8"/>
    <w:rsid w:val="00280825"/>
    <w:rsid w:val="0028086C"/>
    <w:rsid w:val="00280FCC"/>
    <w:rsid w:val="0028120E"/>
    <w:rsid w:val="002816F4"/>
    <w:rsid w:val="00281DF4"/>
    <w:rsid w:val="00281EE0"/>
    <w:rsid w:val="002828EA"/>
    <w:rsid w:val="00282AD1"/>
    <w:rsid w:val="00282D1F"/>
    <w:rsid w:val="00282E9C"/>
    <w:rsid w:val="00282F63"/>
    <w:rsid w:val="002831E0"/>
    <w:rsid w:val="002833CA"/>
    <w:rsid w:val="00283783"/>
    <w:rsid w:val="002843FA"/>
    <w:rsid w:val="002844D0"/>
    <w:rsid w:val="0028500C"/>
    <w:rsid w:val="002856C8"/>
    <w:rsid w:val="002856CF"/>
    <w:rsid w:val="002859B3"/>
    <w:rsid w:val="00285AB8"/>
    <w:rsid w:val="00285E11"/>
    <w:rsid w:val="00285F17"/>
    <w:rsid w:val="00285FCA"/>
    <w:rsid w:val="002866E4"/>
    <w:rsid w:val="00286B12"/>
    <w:rsid w:val="00287138"/>
    <w:rsid w:val="00287662"/>
    <w:rsid w:val="00290139"/>
    <w:rsid w:val="0029032E"/>
    <w:rsid w:val="0029052D"/>
    <w:rsid w:val="00290B37"/>
    <w:rsid w:val="0029155B"/>
    <w:rsid w:val="00291A9E"/>
    <w:rsid w:val="00291CC0"/>
    <w:rsid w:val="002925E6"/>
    <w:rsid w:val="00292896"/>
    <w:rsid w:val="00292CB8"/>
    <w:rsid w:val="00293412"/>
    <w:rsid w:val="00293883"/>
    <w:rsid w:val="00294BA6"/>
    <w:rsid w:val="00294BB6"/>
    <w:rsid w:val="0029571C"/>
    <w:rsid w:val="0029597A"/>
    <w:rsid w:val="00296612"/>
    <w:rsid w:val="002973B6"/>
    <w:rsid w:val="00297674"/>
    <w:rsid w:val="00297757"/>
    <w:rsid w:val="00297CF9"/>
    <w:rsid w:val="002A0E51"/>
    <w:rsid w:val="002A143E"/>
    <w:rsid w:val="002A1841"/>
    <w:rsid w:val="002A19CB"/>
    <w:rsid w:val="002A1C20"/>
    <w:rsid w:val="002A2311"/>
    <w:rsid w:val="002A2FEC"/>
    <w:rsid w:val="002A35DC"/>
    <w:rsid w:val="002A3988"/>
    <w:rsid w:val="002A3DE9"/>
    <w:rsid w:val="002A4AC2"/>
    <w:rsid w:val="002A4E64"/>
    <w:rsid w:val="002A5BF8"/>
    <w:rsid w:val="002A60C1"/>
    <w:rsid w:val="002A6185"/>
    <w:rsid w:val="002A6507"/>
    <w:rsid w:val="002A6CAA"/>
    <w:rsid w:val="002A6D56"/>
    <w:rsid w:val="002A737C"/>
    <w:rsid w:val="002A7436"/>
    <w:rsid w:val="002A7992"/>
    <w:rsid w:val="002B02A0"/>
    <w:rsid w:val="002B048A"/>
    <w:rsid w:val="002B09E5"/>
    <w:rsid w:val="002B0BD5"/>
    <w:rsid w:val="002B1852"/>
    <w:rsid w:val="002B1A17"/>
    <w:rsid w:val="002B21CC"/>
    <w:rsid w:val="002B2390"/>
    <w:rsid w:val="002B2774"/>
    <w:rsid w:val="002B2B34"/>
    <w:rsid w:val="002B36E9"/>
    <w:rsid w:val="002B3C49"/>
    <w:rsid w:val="002B453B"/>
    <w:rsid w:val="002B48D5"/>
    <w:rsid w:val="002B48E9"/>
    <w:rsid w:val="002B530C"/>
    <w:rsid w:val="002B564F"/>
    <w:rsid w:val="002B5CAE"/>
    <w:rsid w:val="002B618C"/>
    <w:rsid w:val="002B626C"/>
    <w:rsid w:val="002B6374"/>
    <w:rsid w:val="002B6C13"/>
    <w:rsid w:val="002B6E9B"/>
    <w:rsid w:val="002B6FEA"/>
    <w:rsid w:val="002B7175"/>
    <w:rsid w:val="002B7460"/>
    <w:rsid w:val="002B77A1"/>
    <w:rsid w:val="002C0178"/>
    <w:rsid w:val="002C1072"/>
    <w:rsid w:val="002C1078"/>
    <w:rsid w:val="002C151B"/>
    <w:rsid w:val="002C1832"/>
    <w:rsid w:val="002C1BAC"/>
    <w:rsid w:val="002C2543"/>
    <w:rsid w:val="002C2666"/>
    <w:rsid w:val="002C2D6B"/>
    <w:rsid w:val="002C2F99"/>
    <w:rsid w:val="002C3C81"/>
    <w:rsid w:val="002C487A"/>
    <w:rsid w:val="002C48B4"/>
    <w:rsid w:val="002C49B9"/>
    <w:rsid w:val="002C4F3C"/>
    <w:rsid w:val="002C5742"/>
    <w:rsid w:val="002C5893"/>
    <w:rsid w:val="002C6B71"/>
    <w:rsid w:val="002C6BB6"/>
    <w:rsid w:val="002C7CCB"/>
    <w:rsid w:val="002D017E"/>
    <w:rsid w:val="002D069B"/>
    <w:rsid w:val="002D0958"/>
    <w:rsid w:val="002D0F75"/>
    <w:rsid w:val="002D11BD"/>
    <w:rsid w:val="002D1422"/>
    <w:rsid w:val="002D1C6A"/>
    <w:rsid w:val="002D1F55"/>
    <w:rsid w:val="002D2545"/>
    <w:rsid w:val="002D255B"/>
    <w:rsid w:val="002D39B4"/>
    <w:rsid w:val="002D3E54"/>
    <w:rsid w:val="002D40F5"/>
    <w:rsid w:val="002D439E"/>
    <w:rsid w:val="002D4564"/>
    <w:rsid w:val="002D46EB"/>
    <w:rsid w:val="002D49B1"/>
    <w:rsid w:val="002D4C78"/>
    <w:rsid w:val="002D5543"/>
    <w:rsid w:val="002D56DA"/>
    <w:rsid w:val="002D588F"/>
    <w:rsid w:val="002D5980"/>
    <w:rsid w:val="002D6854"/>
    <w:rsid w:val="002D69DD"/>
    <w:rsid w:val="002D6FCC"/>
    <w:rsid w:val="002D71E2"/>
    <w:rsid w:val="002D73CF"/>
    <w:rsid w:val="002D764B"/>
    <w:rsid w:val="002D7972"/>
    <w:rsid w:val="002D79A6"/>
    <w:rsid w:val="002D7FD2"/>
    <w:rsid w:val="002E007C"/>
    <w:rsid w:val="002E02F6"/>
    <w:rsid w:val="002E0C2F"/>
    <w:rsid w:val="002E1860"/>
    <w:rsid w:val="002E1AB9"/>
    <w:rsid w:val="002E1D9D"/>
    <w:rsid w:val="002E1DAA"/>
    <w:rsid w:val="002E2305"/>
    <w:rsid w:val="002E25C6"/>
    <w:rsid w:val="002E2D11"/>
    <w:rsid w:val="002E2F28"/>
    <w:rsid w:val="002E3250"/>
    <w:rsid w:val="002E3CB2"/>
    <w:rsid w:val="002E45EE"/>
    <w:rsid w:val="002E4AA7"/>
    <w:rsid w:val="002E4BAA"/>
    <w:rsid w:val="002E4EC7"/>
    <w:rsid w:val="002E56F4"/>
    <w:rsid w:val="002E57E9"/>
    <w:rsid w:val="002E5877"/>
    <w:rsid w:val="002E58B9"/>
    <w:rsid w:val="002E5F93"/>
    <w:rsid w:val="002E6183"/>
    <w:rsid w:val="002E6533"/>
    <w:rsid w:val="002E6E72"/>
    <w:rsid w:val="002E733F"/>
    <w:rsid w:val="002E74D7"/>
    <w:rsid w:val="002E7A5F"/>
    <w:rsid w:val="002E7D6E"/>
    <w:rsid w:val="002E7EB8"/>
    <w:rsid w:val="002F0A0E"/>
    <w:rsid w:val="002F0F3F"/>
    <w:rsid w:val="002F1193"/>
    <w:rsid w:val="002F1424"/>
    <w:rsid w:val="002F1694"/>
    <w:rsid w:val="002F169B"/>
    <w:rsid w:val="002F17C8"/>
    <w:rsid w:val="002F1AF6"/>
    <w:rsid w:val="002F1B34"/>
    <w:rsid w:val="002F1BE7"/>
    <w:rsid w:val="002F1D41"/>
    <w:rsid w:val="002F1E80"/>
    <w:rsid w:val="002F1EF1"/>
    <w:rsid w:val="002F2816"/>
    <w:rsid w:val="002F2AAE"/>
    <w:rsid w:val="002F2F7F"/>
    <w:rsid w:val="002F3A3C"/>
    <w:rsid w:val="002F4773"/>
    <w:rsid w:val="002F4EA4"/>
    <w:rsid w:val="002F591E"/>
    <w:rsid w:val="002F6116"/>
    <w:rsid w:val="002F6301"/>
    <w:rsid w:val="002F67DF"/>
    <w:rsid w:val="002F6AA8"/>
    <w:rsid w:val="002F6E87"/>
    <w:rsid w:val="002F754F"/>
    <w:rsid w:val="002F78AB"/>
    <w:rsid w:val="002F7BF2"/>
    <w:rsid w:val="003005FB"/>
    <w:rsid w:val="00300909"/>
    <w:rsid w:val="00301FCB"/>
    <w:rsid w:val="003022E2"/>
    <w:rsid w:val="0030239D"/>
    <w:rsid w:val="003028BA"/>
    <w:rsid w:val="003029DC"/>
    <w:rsid w:val="00302F4C"/>
    <w:rsid w:val="00303339"/>
    <w:rsid w:val="00303596"/>
    <w:rsid w:val="0030420D"/>
    <w:rsid w:val="00304292"/>
    <w:rsid w:val="0030462E"/>
    <w:rsid w:val="003049FC"/>
    <w:rsid w:val="00304CFE"/>
    <w:rsid w:val="00304DB1"/>
    <w:rsid w:val="00304EFD"/>
    <w:rsid w:val="003059E5"/>
    <w:rsid w:val="00305C3A"/>
    <w:rsid w:val="00305D4C"/>
    <w:rsid w:val="003065B5"/>
    <w:rsid w:val="00306BC8"/>
    <w:rsid w:val="003073B4"/>
    <w:rsid w:val="00307BEF"/>
    <w:rsid w:val="00307E38"/>
    <w:rsid w:val="0031010F"/>
    <w:rsid w:val="0031046D"/>
    <w:rsid w:val="00310773"/>
    <w:rsid w:val="003108C3"/>
    <w:rsid w:val="00310C22"/>
    <w:rsid w:val="00311689"/>
    <w:rsid w:val="00311999"/>
    <w:rsid w:val="00311D14"/>
    <w:rsid w:val="003124D9"/>
    <w:rsid w:val="003125CF"/>
    <w:rsid w:val="00312E7C"/>
    <w:rsid w:val="00312EE6"/>
    <w:rsid w:val="0031326E"/>
    <w:rsid w:val="003134E3"/>
    <w:rsid w:val="0031370B"/>
    <w:rsid w:val="0031387E"/>
    <w:rsid w:val="00313C0C"/>
    <w:rsid w:val="00313F06"/>
    <w:rsid w:val="003146DC"/>
    <w:rsid w:val="00314848"/>
    <w:rsid w:val="003149A1"/>
    <w:rsid w:val="00315166"/>
    <w:rsid w:val="00315A71"/>
    <w:rsid w:val="00315AB5"/>
    <w:rsid w:val="00316125"/>
    <w:rsid w:val="003165BB"/>
    <w:rsid w:val="0031716F"/>
    <w:rsid w:val="00317538"/>
    <w:rsid w:val="00317922"/>
    <w:rsid w:val="00317A36"/>
    <w:rsid w:val="00320281"/>
    <w:rsid w:val="003204DC"/>
    <w:rsid w:val="00320717"/>
    <w:rsid w:val="00320B7F"/>
    <w:rsid w:val="00320FD7"/>
    <w:rsid w:val="0032114E"/>
    <w:rsid w:val="0032185B"/>
    <w:rsid w:val="00321B43"/>
    <w:rsid w:val="003221A2"/>
    <w:rsid w:val="0032268F"/>
    <w:rsid w:val="0032274E"/>
    <w:rsid w:val="003232F5"/>
    <w:rsid w:val="00323525"/>
    <w:rsid w:val="003239BA"/>
    <w:rsid w:val="00323BE2"/>
    <w:rsid w:val="0032432B"/>
    <w:rsid w:val="00324917"/>
    <w:rsid w:val="00324B99"/>
    <w:rsid w:val="00324F67"/>
    <w:rsid w:val="003255BC"/>
    <w:rsid w:val="003256EB"/>
    <w:rsid w:val="003266DE"/>
    <w:rsid w:val="00326DD5"/>
    <w:rsid w:val="00327999"/>
    <w:rsid w:val="00327C3C"/>
    <w:rsid w:val="003301C6"/>
    <w:rsid w:val="00330445"/>
    <w:rsid w:val="00330F2C"/>
    <w:rsid w:val="0033112D"/>
    <w:rsid w:val="003313B7"/>
    <w:rsid w:val="00331AF9"/>
    <w:rsid w:val="00331DC5"/>
    <w:rsid w:val="00331FF0"/>
    <w:rsid w:val="003327BE"/>
    <w:rsid w:val="00332B93"/>
    <w:rsid w:val="00332B9F"/>
    <w:rsid w:val="00332DBE"/>
    <w:rsid w:val="00332E9A"/>
    <w:rsid w:val="00333007"/>
    <w:rsid w:val="003330E1"/>
    <w:rsid w:val="00333B1B"/>
    <w:rsid w:val="00333CF1"/>
    <w:rsid w:val="003343A2"/>
    <w:rsid w:val="003346E4"/>
    <w:rsid w:val="003348A6"/>
    <w:rsid w:val="00334F51"/>
    <w:rsid w:val="00334FAF"/>
    <w:rsid w:val="003350FF"/>
    <w:rsid w:val="00335358"/>
    <w:rsid w:val="003354FB"/>
    <w:rsid w:val="00335A25"/>
    <w:rsid w:val="00335A4C"/>
    <w:rsid w:val="003360B9"/>
    <w:rsid w:val="0033699E"/>
    <w:rsid w:val="003372CA"/>
    <w:rsid w:val="0033750E"/>
    <w:rsid w:val="00337CCC"/>
    <w:rsid w:val="00337DCC"/>
    <w:rsid w:val="0034043F"/>
    <w:rsid w:val="003405AC"/>
    <w:rsid w:val="00340FF9"/>
    <w:rsid w:val="0034191C"/>
    <w:rsid w:val="00341E5F"/>
    <w:rsid w:val="00342497"/>
    <w:rsid w:val="003424E4"/>
    <w:rsid w:val="00342CBD"/>
    <w:rsid w:val="00343115"/>
    <w:rsid w:val="003433E7"/>
    <w:rsid w:val="00343B87"/>
    <w:rsid w:val="00343C09"/>
    <w:rsid w:val="00343D1F"/>
    <w:rsid w:val="00343E81"/>
    <w:rsid w:val="003444CB"/>
    <w:rsid w:val="0034464D"/>
    <w:rsid w:val="003447E2"/>
    <w:rsid w:val="00344B02"/>
    <w:rsid w:val="00344CA2"/>
    <w:rsid w:val="00345381"/>
    <w:rsid w:val="003456A9"/>
    <w:rsid w:val="003457EA"/>
    <w:rsid w:val="003459D8"/>
    <w:rsid w:val="00345B7F"/>
    <w:rsid w:val="00345DC7"/>
    <w:rsid w:val="00346030"/>
    <w:rsid w:val="00346B95"/>
    <w:rsid w:val="00346E3B"/>
    <w:rsid w:val="00346EEF"/>
    <w:rsid w:val="00347389"/>
    <w:rsid w:val="003474B9"/>
    <w:rsid w:val="00347912"/>
    <w:rsid w:val="0035062C"/>
    <w:rsid w:val="00350AEC"/>
    <w:rsid w:val="0035117D"/>
    <w:rsid w:val="00351447"/>
    <w:rsid w:val="00351579"/>
    <w:rsid w:val="003517BA"/>
    <w:rsid w:val="003524B2"/>
    <w:rsid w:val="0035274C"/>
    <w:rsid w:val="00352A97"/>
    <w:rsid w:val="003536AE"/>
    <w:rsid w:val="00354C57"/>
    <w:rsid w:val="003553F1"/>
    <w:rsid w:val="00355DF3"/>
    <w:rsid w:val="003561C2"/>
    <w:rsid w:val="00356E24"/>
    <w:rsid w:val="0035788F"/>
    <w:rsid w:val="00357DC0"/>
    <w:rsid w:val="00357EC2"/>
    <w:rsid w:val="00360196"/>
    <w:rsid w:val="003603D1"/>
    <w:rsid w:val="00360744"/>
    <w:rsid w:val="0036075A"/>
    <w:rsid w:val="00360CC9"/>
    <w:rsid w:val="00360D28"/>
    <w:rsid w:val="00360EEF"/>
    <w:rsid w:val="003610A5"/>
    <w:rsid w:val="003610DE"/>
    <w:rsid w:val="00361718"/>
    <w:rsid w:val="00361847"/>
    <w:rsid w:val="00361C26"/>
    <w:rsid w:val="00361DDA"/>
    <w:rsid w:val="00361FA7"/>
    <w:rsid w:val="0036277D"/>
    <w:rsid w:val="003627EC"/>
    <w:rsid w:val="00362BCA"/>
    <w:rsid w:val="00362EF2"/>
    <w:rsid w:val="0036372D"/>
    <w:rsid w:val="00364EE4"/>
    <w:rsid w:val="00365133"/>
    <w:rsid w:val="0036524C"/>
    <w:rsid w:val="003662C2"/>
    <w:rsid w:val="00366434"/>
    <w:rsid w:val="0036701B"/>
    <w:rsid w:val="003671FE"/>
    <w:rsid w:val="00367593"/>
    <w:rsid w:val="00367AC8"/>
    <w:rsid w:val="00370176"/>
    <w:rsid w:val="00370662"/>
    <w:rsid w:val="00370A10"/>
    <w:rsid w:val="00370C5B"/>
    <w:rsid w:val="003710E1"/>
    <w:rsid w:val="0037238E"/>
    <w:rsid w:val="00373001"/>
    <w:rsid w:val="0037332C"/>
    <w:rsid w:val="0037497D"/>
    <w:rsid w:val="00374E31"/>
    <w:rsid w:val="003751A3"/>
    <w:rsid w:val="00376B9D"/>
    <w:rsid w:val="00376F72"/>
    <w:rsid w:val="00377A5A"/>
    <w:rsid w:val="00377F5F"/>
    <w:rsid w:val="00380251"/>
    <w:rsid w:val="00380327"/>
    <w:rsid w:val="003806A6"/>
    <w:rsid w:val="0038244F"/>
    <w:rsid w:val="0038284E"/>
    <w:rsid w:val="00383183"/>
    <w:rsid w:val="003831F4"/>
    <w:rsid w:val="0038366F"/>
    <w:rsid w:val="00383957"/>
    <w:rsid w:val="00383A26"/>
    <w:rsid w:val="00383F45"/>
    <w:rsid w:val="003850A4"/>
    <w:rsid w:val="00385431"/>
    <w:rsid w:val="0038545B"/>
    <w:rsid w:val="00385E12"/>
    <w:rsid w:val="003861B3"/>
    <w:rsid w:val="00386862"/>
    <w:rsid w:val="00386CA9"/>
    <w:rsid w:val="00386EF6"/>
    <w:rsid w:val="003875E2"/>
    <w:rsid w:val="00387FD3"/>
    <w:rsid w:val="00390359"/>
    <w:rsid w:val="003903F8"/>
    <w:rsid w:val="00390437"/>
    <w:rsid w:val="003909BC"/>
    <w:rsid w:val="00390CBD"/>
    <w:rsid w:val="00390F4A"/>
    <w:rsid w:val="003911E1"/>
    <w:rsid w:val="00391621"/>
    <w:rsid w:val="00391B88"/>
    <w:rsid w:val="00391ED1"/>
    <w:rsid w:val="00392206"/>
    <w:rsid w:val="00392F9D"/>
    <w:rsid w:val="00393216"/>
    <w:rsid w:val="003935E5"/>
    <w:rsid w:val="00393B4C"/>
    <w:rsid w:val="00393E06"/>
    <w:rsid w:val="00393FFA"/>
    <w:rsid w:val="0039471A"/>
    <w:rsid w:val="003949A6"/>
    <w:rsid w:val="00394A4F"/>
    <w:rsid w:val="00394B90"/>
    <w:rsid w:val="003957D0"/>
    <w:rsid w:val="003957DC"/>
    <w:rsid w:val="003958A9"/>
    <w:rsid w:val="00395C45"/>
    <w:rsid w:val="00395DEE"/>
    <w:rsid w:val="00395FD9"/>
    <w:rsid w:val="003960B4"/>
    <w:rsid w:val="00396805"/>
    <w:rsid w:val="00396AA7"/>
    <w:rsid w:val="00396CC2"/>
    <w:rsid w:val="003972C2"/>
    <w:rsid w:val="003973D8"/>
    <w:rsid w:val="00397726"/>
    <w:rsid w:val="00397F8C"/>
    <w:rsid w:val="003A1258"/>
    <w:rsid w:val="003A1AE5"/>
    <w:rsid w:val="003A1F6F"/>
    <w:rsid w:val="003A1F84"/>
    <w:rsid w:val="003A212C"/>
    <w:rsid w:val="003A226C"/>
    <w:rsid w:val="003A32D7"/>
    <w:rsid w:val="003A37F3"/>
    <w:rsid w:val="003A3DD1"/>
    <w:rsid w:val="003A40F5"/>
    <w:rsid w:val="003A41ED"/>
    <w:rsid w:val="003A50E9"/>
    <w:rsid w:val="003A5294"/>
    <w:rsid w:val="003A6098"/>
    <w:rsid w:val="003A60E0"/>
    <w:rsid w:val="003A630C"/>
    <w:rsid w:val="003A6939"/>
    <w:rsid w:val="003A71B8"/>
    <w:rsid w:val="003A72A7"/>
    <w:rsid w:val="003A7B21"/>
    <w:rsid w:val="003A7C60"/>
    <w:rsid w:val="003B0A61"/>
    <w:rsid w:val="003B0C83"/>
    <w:rsid w:val="003B11BC"/>
    <w:rsid w:val="003B14D2"/>
    <w:rsid w:val="003B1690"/>
    <w:rsid w:val="003B1713"/>
    <w:rsid w:val="003B1D0C"/>
    <w:rsid w:val="003B1DFB"/>
    <w:rsid w:val="003B2B3F"/>
    <w:rsid w:val="003B3407"/>
    <w:rsid w:val="003B34E6"/>
    <w:rsid w:val="003B392F"/>
    <w:rsid w:val="003B3B1F"/>
    <w:rsid w:val="003B4373"/>
    <w:rsid w:val="003B453A"/>
    <w:rsid w:val="003B49E2"/>
    <w:rsid w:val="003B49F1"/>
    <w:rsid w:val="003B613C"/>
    <w:rsid w:val="003B6553"/>
    <w:rsid w:val="003B68D3"/>
    <w:rsid w:val="003B6A11"/>
    <w:rsid w:val="003B7353"/>
    <w:rsid w:val="003B7987"/>
    <w:rsid w:val="003C0021"/>
    <w:rsid w:val="003C0236"/>
    <w:rsid w:val="003C03C4"/>
    <w:rsid w:val="003C04FF"/>
    <w:rsid w:val="003C09CD"/>
    <w:rsid w:val="003C0C2A"/>
    <w:rsid w:val="003C0D51"/>
    <w:rsid w:val="003C150D"/>
    <w:rsid w:val="003C1E6A"/>
    <w:rsid w:val="003C233E"/>
    <w:rsid w:val="003C23DB"/>
    <w:rsid w:val="003C2543"/>
    <w:rsid w:val="003C2697"/>
    <w:rsid w:val="003C2EFE"/>
    <w:rsid w:val="003C34C7"/>
    <w:rsid w:val="003C37C5"/>
    <w:rsid w:val="003C3840"/>
    <w:rsid w:val="003C3D12"/>
    <w:rsid w:val="003C3D71"/>
    <w:rsid w:val="003C4BC8"/>
    <w:rsid w:val="003C4CBF"/>
    <w:rsid w:val="003C509F"/>
    <w:rsid w:val="003C50AC"/>
    <w:rsid w:val="003C630C"/>
    <w:rsid w:val="003C7290"/>
    <w:rsid w:val="003D025A"/>
    <w:rsid w:val="003D0278"/>
    <w:rsid w:val="003D1003"/>
    <w:rsid w:val="003D1008"/>
    <w:rsid w:val="003D12B3"/>
    <w:rsid w:val="003D146D"/>
    <w:rsid w:val="003D15B3"/>
    <w:rsid w:val="003D2703"/>
    <w:rsid w:val="003D2984"/>
    <w:rsid w:val="003D2F23"/>
    <w:rsid w:val="003D3902"/>
    <w:rsid w:val="003D46CD"/>
    <w:rsid w:val="003D470F"/>
    <w:rsid w:val="003D49AA"/>
    <w:rsid w:val="003D4FE7"/>
    <w:rsid w:val="003D5C4E"/>
    <w:rsid w:val="003D65AF"/>
    <w:rsid w:val="003D6793"/>
    <w:rsid w:val="003D67F7"/>
    <w:rsid w:val="003D6A4A"/>
    <w:rsid w:val="003D6DB5"/>
    <w:rsid w:val="003D6E63"/>
    <w:rsid w:val="003D6F23"/>
    <w:rsid w:val="003D71E9"/>
    <w:rsid w:val="003D7705"/>
    <w:rsid w:val="003E0E46"/>
    <w:rsid w:val="003E1080"/>
    <w:rsid w:val="003E1D3E"/>
    <w:rsid w:val="003E27BF"/>
    <w:rsid w:val="003E30CA"/>
    <w:rsid w:val="003E3143"/>
    <w:rsid w:val="003E314B"/>
    <w:rsid w:val="003E36EB"/>
    <w:rsid w:val="003E3ABD"/>
    <w:rsid w:val="003E4D40"/>
    <w:rsid w:val="003E4DB9"/>
    <w:rsid w:val="003E4DDE"/>
    <w:rsid w:val="003E4E86"/>
    <w:rsid w:val="003E4F45"/>
    <w:rsid w:val="003E50BA"/>
    <w:rsid w:val="003E5E35"/>
    <w:rsid w:val="003E61AD"/>
    <w:rsid w:val="003E6F6C"/>
    <w:rsid w:val="003E7C28"/>
    <w:rsid w:val="003E7DFA"/>
    <w:rsid w:val="003F02AD"/>
    <w:rsid w:val="003F05AC"/>
    <w:rsid w:val="003F14A4"/>
    <w:rsid w:val="003F18FF"/>
    <w:rsid w:val="003F1BD5"/>
    <w:rsid w:val="003F1EA1"/>
    <w:rsid w:val="003F2784"/>
    <w:rsid w:val="003F2D39"/>
    <w:rsid w:val="003F2D72"/>
    <w:rsid w:val="003F31A9"/>
    <w:rsid w:val="003F3A61"/>
    <w:rsid w:val="003F3B8E"/>
    <w:rsid w:val="003F3E28"/>
    <w:rsid w:val="003F4939"/>
    <w:rsid w:val="003F4B8F"/>
    <w:rsid w:val="003F4EC7"/>
    <w:rsid w:val="003F5B4D"/>
    <w:rsid w:val="003F5BD2"/>
    <w:rsid w:val="003F5FED"/>
    <w:rsid w:val="003F61E9"/>
    <w:rsid w:val="003F62EE"/>
    <w:rsid w:val="003F62F7"/>
    <w:rsid w:val="003F6584"/>
    <w:rsid w:val="003F6AAB"/>
    <w:rsid w:val="003F7113"/>
    <w:rsid w:val="003F71A5"/>
    <w:rsid w:val="003F724D"/>
    <w:rsid w:val="00400E3F"/>
    <w:rsid w:val="00400F47"/>
    <w:rsid w:val="00401102"/>
    <w:rsid w:val="00401964"/>
    <w:rsid w:val="00401B0B"/>
    <w:rsid w:val="004024A1"/>
    <w:rsid w:val="004027E0"/>
    <w:rsid w:val="00402C46"/>
    <w:rsid w:val="00402FA7"/>
    <w:rsid w:val="004034AA"/>
    <w:rsid w:val="00403546"/>
    <w:rsid w:val="004037C9"/>
    <w:rsid w:val="004038CB"/>
    <w:rsid w:val="00403C10"/>
    <w:rsid w:val="00403FE1"/>
    <w:rsid w:val="00404458"/>
    <w:rsid w:val="00404859"/>
    <w:rsid w:val="004058A3"/>
    <w:rsid w:val="00405A79"/>
    <w:rsid w:val="00406743"/>
    <w:rsid w:val="0040692E"/>
    <w:rsid w:val="00406A2C"/>
    <w:rsid w:val="00406F04"/>
    <w:rsid w:val="0041006E"/>
    <w:rsid w:val="00410521"/>
    <w:rsid w:val="00410828"/>
    <w:rsid w:val="004109F6"/>
    <w:rsid w:val="00411187"/>
    <w:rsid w:val="00411324"/>
    <w:rsid w:val="00411F6D"/>
    <w:rsid w:val="00412300"/>
    <w:rsid w:val="00412578"/>
    <w:rsid w:val="004126C7"/>
    <w:rsid w:val="004127CF"/>
    <w:rsid w:val="0041315E"/>
    <w:rsid w:val="00413BC4"/>
    <w:rsid w:val="00413C25"/>
    <w:rsid w:val="00413DB7"/>
    <w:rsid w:val="00414874"/>
    <w:rsid w:val="00414A4E"/>
    <w:rsid w:val="00414EAC"/>
    <w:rsid w:val="004157FD"/>
    <w:rsid w:val="00415949"/>
    <w:rsid w:val="00415A58"/>
    <w:rsid w:val="00415A6C"/>
    <w:rsid w:val="00416CD5"/>
    <w:rsid w:val="004170EB"/>
    <w:rsid w:val="0041745E"/>
    <w:rsid w:val="0041754A"/>
    <w:rsid w:val="004175C8"/>
    <w:rsid w:val="004176DA"/>
    <w:rsid w:val="00420019"/>
    <w:rsid w:val="004217AD"/>
    <w:rsid w:val="00421CF7"/>
    <w:rsid w:val="0042229C"/>
    <w:rsid w:val="0042251A"/>
    <w:rsid w:val="004225F5"/>
    <w:rsid w:val="004229DE"/>
    <w:rsid w:val="00423E86"/>
    <w:rsid w:val="0042403D"/>
    <w:rsid w:val="004240B6"/>
    <w:rsid w:val="00424875"/>
    <w:rsid w:val="0042495E"/>
    <w:rsid w:val="00424DB7"/>
    <w:rsid w:val="004251E1"/>
    <w:rsid w:val="004254E0"/>
    <w:rsid w:val="00427910"/>
    <w:rsid w:val="00427DCF"/>
    <w:rsid w:val="00427F7C"/>
    <w:rsid w:val="00430146"/>
    <w:rsid w:val="004301E3"/>
    <w:rsid w:val="0043043D"/>
    <w:rsid w:val="00430C93"/>
    <w:rsid w:val="00430E64"/>
    <w:rsid w:val="00431077"/>
    <w:rsid w:val="0043116F"/>
    <w:rsid w:val="0043172D"/>
    <w:rsid w:val="004326C3"/>
    <w:rsid w:val="00433604"/>
    <w:rsid w:val="0043438C"/>
    <w:rsid w:val="00434692"/>
    <w:rsid w:val="0043493D"/>
    <w:rsid w:val="00434AAA"/>
    <w:rsid w:val="00435050"/>
    <w:rsid w:val="00435092"/>
    <w:rsid w:val="0043585E"/>
    <w:rsid w:val="004359A6"/>
    <w:rsid w:val="004359AB"/>
    <w:rsid w:val="004362FC"/>
    <w:rsid w:val="004365FE"/>
    <w:rsid w:val="004369E1"/>
    <w:rsid w:val="00436B9B"/>
    <w:rsid w:val="00437003"/>
    <w:rsid w:val="00437281"/>
    <w:rsid w:val="00437E50"/>
    <w:rsid w:val="00437EE0"/>
    <w:rsid w:val="0044004E"/>
    <w:rsid w:val="00440081"/>
    <w:rsid w:val="00440096"/>
    <w:rsid w:val="004404CF"/>
    <w:rsid w:val="0044168C"/>
    <w:rsid w:val="00441DAF"/>
    <w:rsid w:val="004421FF"/>
    <w:rsid w:val="004423A5"/>
    <w:rsid w:val="0044240A"/>
    <w:rsid w:val="00442B76"/>
    <w:rsid w:val="00443370"/>
    <w:rsid w:val="004438A8"/>
    <w:rsid w:val="00443C90"/>
    <w:rsid w:val="00443DF3"/>
    <w:rsid w:val="0044476E"/>
    <w:rsid w:val="004448C7"/>
    <w:rsid w:val="00444B8C"/>
    <w:rsid w:val="00444CA1"/>
    <w:rsid w:val="00445265"/>
    <w:rsid w:val="00445541"/>
    <w:rsid w:val="00445AD0"/>
    <w:rsid w:val="00445CE3"/>
    <w:rsid w:val="004465B5"/>
    <w:rsid w:val="004469AD"/>
    <w:rsid w:val="00446ABD"/>
    <w:rsid w:val="00446F5E"/>
    <w:rsid w:val="00447226"/>
    <w:rsid w:val="004474D3"/>
    <w:rsid w:val="004475CF"/>
    <w:rsid w:val="00447F75"/>
    <w:rsid w:val="00450233"/>
    <w:rsid w:val="00450278"/>
    <w:rsid w:val="0045033E"/>
    <w:rsid w:val="00450D7B"/>
    <w:rsid w:val="00450F7F"/>
    <w:rsid w:val="00451000"/>
    <w:rsid w:val="004511FE"/>
    <w:rsid w:val="00451F77"/>
    <w:rsid w:val="00452057"/>
    <w:rsid w:val="0045299E"/>
    <w:rsid w:val="0045320C"/>
    <w:rsid w:val="0045320F"/>
    <w:rsid w:val="00453CC4"/>
    <w:rsid w:val="00453F11"/>
    <w:rsid w:val="004540EB"/>
    <w:rsid w:val="0045410E"/>
    <w:rsid w:val="00454ED9"/>
    <w:rsid w:val="00455132"/>
    <w:rsid w:val="0045519C"/>
    <w:rsid w:val="004557B2"/>
    <w:rsid w:val="0045590C"/>
    <w:rsid w:val="004559B5"/>
    <w:rsid w:val="00455F56"/>
    <w:rsid w:val="0045614C"/>
    <w:rsid w:val="004566B6"/>
    <w:rsid w:val="00456EF1"/>
    <w:rsid w:val="00457193"/>
    <w:rsid w:val="00457266"/>
    <w:rsid w:val="00457893"/>
    <w:rsid w:val="00457B09"/>
    <w:rsid w:val="00460654"/>
    <w:rsid w:val="00460CE5"/>
    <w:rsid w:val="00460FC4"/>
    <w:rsid w:val="00461289"/>
    <w:rsid w:val="004613C9"/>
    <w:rsid w:val="00461416"/>
    <w:rsid w:val="004616D9"/>
    <w:rsid w:val="00461878"/>
    <w:rsid w:val="004619F8"/>
    <w:rsid w:val="00461B21"/>
    <w:rsid w:val="00461BAA"/>
    <w:rsid w:val="00461BD6"/>
    <w:rsid w:val="00462025"/>
    <w:rsid w:val="00462258"/>
    <w:rsid w:val="004622FA"/>
    <w:rsid w:val="00462704"/>
    <w:rsid w:val="00462989"/>
    <w:rsid w:val="00462AA8"/>
    <w:rsid w:val="0046315E"/>
    <w:rsid w:val="004632EC"/>
    <w:rsid w:val="00463812"/>
    <w:rsid w:val="004639C6"/>
    <w:rsid w:val="00463DB1"/>
    <w:rsid w:val="00464E1C"/>
    <w:rsid w:val="00465290"/>
    <w:rsid w:val="00465516"/>
    <w:rsid w:val="00465D9B"/>
    <w:rsid w:val="00466265"/>
    <w:rsid w:val="00466AA3"/>
    <w:rsid w:val="00466C65"/>
    <w:rsid w:val="004670D2"/>
    <w:rsid w:val="00467227"/>
    <w:rsid w:val="00467579"/>
    <w:rsid w:val="00467BC2"/>
    <w:rsid w:val="00470E52"/>
    <w:rsid w:val="00470F36"/>
    <w:rsid w:val="004722B2"/>
    <w:rsid w:val="00472BF3"/>
    <w:rsid w:val="00472CF4"/>
    <w:rsid w:val="00472E94"/>
    <w:rsid w:val="0047305E"/>
    <w:rsid w:val="0047305F"/>
    <w:rsid w:val="00473753"/>
    <w:rsid w:val="004739E2"/>
    <w:rsid w:val="00473DBD"/>
    <w:rsid w:val="00474A13"/>
    <w:rsid w:val="00474FE1"/>
    <w:rsid w:val="00475524"/>
    <w:rsid w:val="00475C4F"/>
    <w:rsid w:val="00475D86"/>
    <w:rsid w:val="0047644B"/>
    <w:rsid w:val="00476BB0"/>
    <w:rsid w:val="00477688"/>
    <w:rsid w:val="00477EF9"/>
    <w:rsid w:val="00480128"/>
    <w:rsid w:val="00480564"/>
    <w:rsid w:val="004806AB"/>
    <w:rsid w:val="00480B08"/>
    <w:rsid w:val="00480EC6"/>
    <w:rsid w:val="00481490"/>
    <w:rsid w:val="0048182A"/>
    <w:rsid w:val="00482219"/>
    <w:rsid w:val="00482321"/>
    <w:rsid w:val="004826FD"/>
    <w:rsid w:val="00482A75"/>
    <w:rsid w:val="00482DAF"/>
    <w:rsid w:val="0048344A"/>
    <w:rsid w:val="00483ADD"/>
    <w:rsid w:val="004848C4"/>
    <w:rsid w:val="00484ACA"/>
    <w:rsid w:val="00485C0E"/>
    <w:rsid w:val="00485FF9"/>
    <w:rsid w:val="0048603B"/>
    <w:rsid w:val="00486521"/>
    <w:rsid w:val="0048682F"/>
    <w:rsid w:val="00486D3E"/>
    <w:rsid w:val="00487464"/>
    <w:rsid w:val="0048794F"/>
    <w:rsid w:val="00487E66"/>
    <w:rsid w:val="00487EAA"/>
    <w:rsid w:val="00487F4B"/>
    <w:rsid w:val="00491107"/>
    <w:rsid w:val="00491189"/>
    <w:rsid w:val="0049141B"/>
    <w:rsid w:val="00491879"/>
    <w:rsid w:val="00491AAD"/>
    <w:rsid w:val="00491FE5"/>
    <w:rsid w:val="00492719"/>
    <w:rsid w:val="00492A8F"/>
    <w:rsid w:val="00493DE2"/>
    <w:rsid w:val="00494DB1"/>
    <w:rsid w:val="004952EC"/>
    <w:rsid w:val="00495841"/>
    <w:rsid w:val="004958E2"/>
    <w:rsid w:val="00495C7F"/>
    <w:rsid w:val="00495FDD"/>
    <w:rsid w:val="00496000"/>
    <w:rsid w:val="00496514"/>
    <w:rsid w:val="0049679E"/>
    <w:rsid w:val="00496C96"/>
    <w:rsid w:val="00496D4A"/>
    <w:rsid w:val="0049732A"/>
    <w:rsid w:val="00497B8B"/>
    <w:rsid w:val="00497DB7"/>
    <w:rsid w:val="004A0269"/>
    <w:rsid w:val="004A0298"/>
    <w:rsid w:val="004A1297"/>
    <w:rsid w:val="004A1458"/>
    <w:rsid w:val="004A171D"/>
    <w:rsid w:val="004A3101"/>
    <w:rsid w:val="004A3315"/>
    <w:rsid w:val="004A390B"/>
    <w:rsid w:val="004A41E7"/>
    <w:rsid w:val="004A4E43"/>
    <w:rsid w:val="004A52A3"/>
    <w:rsid w:val="004A5596"/>
    <w:rsid w:val="004A56B0"/>
    <w:rsid w:val="004A5755"/>
    <w:rsid w:val="004A5761"/>
    <w:rsid w:val="004A5A3B"/>
    <w:rsid w:val="004A60E6"/>
    <w:rsid w:val="004A69F9"/>
    <w:rsid w:val="004A6B0A"/>
    <w:rsid w:val="004A6D86"/>
    <w:rsid w:val="004A6E9F"/>
    <w:rsid w:val="004A7D3B"/>
    <w:rsid w:val="004A7FCD"/>
    <w:rsid w:val="004B07DA"/>
    <w:rsid w:val="004B185F"/>
    <w:rsid w:val="004B1D46"/>
    <w:rsid w:val="004B27DC"/>
    <w:rsid w:val="004B2823"/>
    <w:rsid w:val="004B2C88"/>
    <w:rsid w:val="004B2D78"/>
    <w:rsid w:val="004B3849"/>
    <w:rsid w:val="004B3B46"/>
    <w:rsid w:val="004B4223"/>
    <w:rsid w:val="004B470C"/>
    <w:rsid w:val="004B4938"/>
    <w:rsid w:val="004B4E13"/>
    <w:rsid w:val="004B4F8E"/>
    <w:rsid w:val="004B5EA8"/>
    <w:rsid w:val="004B5F66"/>
    <w:rsid w:val="004B6329"/>
    <w:rsid w:val="004B6388"/>
    <w:rsid w:val="004B65DD"/>
    <w:rsid w:val="004B65F7"/>
    <w:rsid w:val="004B668B"/>
    <w:rsid w:val="004B6783"/>
    <w:rsid w:val="004B6C85"/>
    <w:rsid w:val="004C027B"/>
    <w:rsid w:val="004C02F7"/>
    <w:rsid w:val="004C04C8"/>
    <w:rsid w:val="004C08C4"/>
    <w:rsid w:val="004C097D"/>
    <w:rsid w:val="004C09B1"/>
    <w:rsid w:val="004C11C4"/>
    <w:rsid w:val="004C15FE"/>
    <w:rsid w:val="004C17CD"/>
    <w:rsid w:val="004C1874"/>
    <w:rsid w:val="004C1B9F"/>
    <w:rsid w:val="004C1D84"/>
    <w:rsid w:val="004C2709"/>
    <w:rsid w:val="004C2839"/>
    <w:rsid w:val="004C2D26"/>
    <w:rsid w:val="004C30A6"/>
    <w:rsid w:val="004C321B"/>
    <w:rsid w:val="004C40BE"/>
    <w:rsid w:val="004C5E10"/>
    <w:rsid w:val="004C67F1"/>
    <w:rsid w:val="004C6986"/>
    <w:rsid w:val="004C71D9"/>
    <w:rsid w:val="004C7269"/>
    <w:rsid w:val="004C7655"/>
    <w:rsid w:val="004C7909"/>
    <w:rsid w:val="004D04F9"/>
    <w:rsid w:val="004D0D36"/>
    <w:rsid w:val="004D0DA5"/>
    <w:rsid w:val="004D113C"/>
    <w:rsid w:val="004D15BB"/>
    <w:rsid w:val="004D1738"/>
    <w:rsid w:val="004D1853"/>
    <w:rsid w:val="004D1C4F"/>
    <w:rsid w:val="004D2218"/>
    <w:rsid w:val="004D2715"/>
    <w:rsid w:val="004D2793"/>
    <w:rsid w:val="004D2C2E"/>
    <w:rsid w:val="004D2E4E"/>
    <w:rsid w:val="004D34E9"/>
    <w:rsid w:val="004D359B"/>
    <w:rsid w:val="004D3885"/>
    <w:rsid w:val="004D3CFA"/>
    <w:rsid w:val="004D3DB1"/>
    <w:rsid w:val="004D48C0"/>
    <w:rsid w:val="004D49B0"/>
    <w:rsid w:val="004D4A12"/>
    <w:rsid w:val="004D51FA"/>
    <w:rsid w:val="004D5A25"/>
    <w:rsid w:val="004D6257"/>
    <w:rsid w:val="004D651F"/>
    <w:rsid w:val="004D6B9D"/>
    <w:rsid w:val="004D6DF4"/>
    <w:rsid w:val="004D71B1"/>
    <w:rsid w:val="004D7212"/>
    <w:rsid w:val="004D7DC5"/>
    <w:rsid w:val="004D7F72"/>
    <w:rsid w:val="004E1422"/>
    <w:rsid w:val="004E156D"/>
    <w:rsid w:val="004E1AE9"/>
    <w:rsid w:val="004E1B13"/>
    <w:rsid w:val="004E1B61"/>
    <w:rsid w:val="004E1D0E"/>
    <w:rsid w:val="004E24F2"/>
    <w:rsid w:val="004E2560"/>
    <w:rsid w:val="004E2B29"/>
    <w:rsid w:val="004E34A7"/>
    <w:rsid w:val="004E36FA"/>
    <w:rsid w:val="004E42DA"/>
    <w:rsid w:val="004E480B"/>
    <w:rsid w:val="004E4963"/>
    <w:rsid w:val="004E4AC8"/>
    <w:rsid w:val="004E568D"/>
    <w:rsid w:val="004E56FF"/>
    <w:rsid w:val="004E6B30"/>
    <w:rsid w:val="004E6EEA"/>
    <w:rsid w:val="004E70D7"/>
    <w:rsid w:val="004E70FF"/>
    <w:rsid w:val="004E7147"/>
    <w:rsid w:val="004E7A55"/>
    <w:rsid w:val="004E7E6E"/>
    <w:rsid w:val="004F01C1"/>
    <w:rsid w:val="004F0534"/>
    <w:rsid w:val="004F097B"/>
    <w:rsid w:val="004F0F7E"/>
    <w:rsid w:val="004F1DAA"/>
    <w:rsid w:val="004F1F9E"/>
    <w:rsid w:val="004F23BF"/>
    <w:rsid w:val="004F34D7"/>
    <w:rsid w:val="004F3C67"/>
    <w:rsid w:val="004F4376"/>
    <w:rsid w:val="004F4CAF"/>
    <w:rsid w:val="004F4E61"/>
    <w:rsid w:val="004F53A4"/>
    <w:rsid w:val="004F58B9"/>
    <w:rsid w:val="004F611D"/>
    <w:rsid w:val="004F7A9D"/>
    <w:rsid w:val="004F7AA2"/>
    <w:rsid w:val="005007BA"/>
    <w:rsid w:val="00500A5A"/>
    <w:rsid w:val="00501A2E"/>
    <w:rsid w:val="00501E3F"/>
    <w:rsid w:val="005031FD"/>
    <w:rsid w:val="005032EE"/>
    <w:rsid w:val="0050344F"/>
    <w:rsid w:val="00503856"/>
    <w:rsid w:val="00503897"/>
    <w:rsid w:val="00503D1B"/>
    <w:rsid w:val="00504127"/>
    <w:rsid w:val="00504944"/>
    <w:rsid w:val="00504C9C"/>
    <w:rsid w:val="00504E13"/>
    <w:rsid w:val="00504E3D"/>
    <w:rsid w:val="005050D2"/>
    <w:rsid w:val="00505E1D"/>
    <w:rsid w:val="0050620C"/>
    <w:rsid w:val="00506438"/>
    <w:rsid w:val="00506DE2"/>
    <w:rsid w:val="005071E8"/>
    <w:rsid w:val="005072C6"/>
    <w:rsid w:val="0050733D"/>
    <w:rsid w:val="00510418"/>
    <w:rsid w:val="0051081A"/>
    <w:rsid w:val="00511079"/>
    <w:rsid w:val="00511401"/>
    <w:rsid w:val="0051212A"/>
    <w:rsid w:val="00512171"/>
    <w:rsid w:val="005128BA"/>
    <w:rsid w:val="005128F9"/>
    <w:rsid w:val="00512B56"/>
    <w:rsid w:val="00512DBD"/>
    <w:rsid w:val="00513464"/>
    <w:rsid w:val="005135AC"/>
    <w:rsid w:val="005141F5"/>
    <w:rsid w:val="00514204"/>
    <w:rsid w:val="00514952"/>
    <w:rsid w:val="00514CE5"/>
    <w:rsid w:val="00515107"/>
    <w:rsid w:val="0051567E"/>
    <w:rsid w:val="0051587E"/>
    <w:rsid w:val="00515942"/>
    <w:rsid w:val="00515C92"/>
    <w:rsid w:val="005161BC"/>
    <w:rsid w:val="00517516"/>
    <w:rsid w:val="005176BB"/>
    <w:rsid w:val="0051787B"/>
    <w:rsid w:val="00517DB7"/>
    <w:rsid w:val="00517F48"/>
    <w:rsid w:val="00517FF9"/>
    <w:rsid w:val="00520421"/>
    <w:rsid w:val="005204F9"/>
    <w:rsid w:val="00520511"/>
    <w:rsid w:val="00520B75"/>
    <w:rsid w:val="00520BA7"/>
    <w:rsid w:val="00521740"/>
    <w:rsid w:val="00522087"/>
    <w:rsid w:val="00522EFD"/>
    <w:rsid w:val="0052321A"/>
    <w:rsid w:val="00523304"/>
    <w:rsid w:val="005233A9"/>
    <w:rsid w:val="00523BD0"/>
    <w:rsid w:val="005244A0"/>
    <w:rsid w:val="00524755"/>
    <w:rsid w:val="005247C7"/>
    <w:rsid w:val="00525A77"/>
    <w:rsid w:val="00526023"/>
    <w:rsid w:val="00526B00"/>
    <w:rsid w:val="00526B1B"/>
    <w:rsid w:val="005273FD"/>
    <w:rsid w:val="00530B54"/>
    <w:rsid w:val="00531626"/>
    <w:rsid w:val="00531A27"/>
    <w:rsid w:val="00531A39"/>
    <w:rsid w:val="00531DDA"/>
    <w:rsid w:val="00532021"/>
    <w:rsid w:val="00532072"/>
    <w:rsid w:val="005320C1"/>
    <w:rsid w:val="005321B7"/>
    <w:rsid w:val="005325D3"/>
    <w:rsid w:val="005329DA"/>
    <w:rsid w:val="00532B5F"/>
    <w:rsid w:val="00532CAF"/>
    <w:rsid w:val="00533B27"/>
    <w:rsid w:val="00533BB2"/>
    <w:rsid w:val="005342FA"/>
    <w:rsid w:val="005347A4"/>
    <w:rsid w:val="0053490E"/>
    <w:rsid w:val="00534DC3"/>
    <w:rsid w:val="00535322"/>
    <w:rsid w:val="005362DD"/>
    <w:rsid w:val="00536437"/>
    <w:rsid w:val="0053675A"/>
    <w:rsid w:val="00536B7E"/>
    <w:rsid w:val="005371D3"/>
    <w:rsid w:val="005371E2"/>
    <w:rsid w:val="00537452"/>
    <w:rsid w:val="00537D7F"/>
    <w:rsid w:val="00540940"/>
    <w:rsid w:val="00540A9B"/>
    <w:rsid w:val="00540E9E"/>
    <w:rsid w:val="00540FC4"/>
    <w:rsid w:val="00541110"/>
    <w:rsid w:val="005411BE"/>
    <w:rsid w:val="00541D46"/>
    <w:rsid w:val="0054208E"/>
    <w:rsid w:val="00542699"/>
    <w:rsid w:val="005428D2"/>
    <w:rsid w:val="00542961"/>
    <w:rsid w:val="00542A4A"/>
    <w:rsid w:val="00542B03"/>
    <w:rsid w:val="00542BDB"/>
    <w:rsid w:val="00543095"/>
    <w:rsid w:val="0054346E"/>
    <w:rsid w:val="00543670"/>
    <w:rsid w:val="00543F9D"/>
    <w:rsid w:val="00544043"/>
    <w:rsid w:val="005442F2"/>
    <w:rsid w:val="00544DDF"/>
    <w:rsid w:val="00544F27"/>
    <w:rsid w:val="00545219"/>
    <w:rsid w:val="0054571A"/>
    <w:rsid w:val="00545C4A"/>
    <w:rsid w:val="005467C4"/>
    <w:rsid w:val="0054769A"/>
    <w:rsid w:val="005476CA"/>
    <w:rsid w:val="00547844"/>
    <w:rsid w:val="00547A53"/>
    <w:rsid w:val="00547AAE"/>
    <w:rsid w:val="00547F30"/>
    <w:rsid w:val="005503FC"/>
    <w:rsid w:val="00550730"/>
    <w:rsid w:val="00550970"/>
    <w:rsid w:val="005510F0"/>
    <w:rsid w:val="005511DC"/>
    <w:rsid w:val="0055143E"/>
    <w:rsid w:val="005528B0"/>
    <w:rsid w:val="00552935"/>
    <w:rsid w:val="00552BDC"/>
    <w:rsid w:val="0055345B"/>
    <w:rsid w:val="0055379E"/>
    <w:rsid w:val="00554073"/>
    <w:rsid w:val="0055463B"/>
    <w:rsid w:val="00554696"/>
    <w:rsid w:val="00554AB1"/>
    <w:rsid w:val="00554F9F"/>
    <w:rsid w:val="00555007"/>
    <w:rsid w:val="00555421"/>
    <w:rsid w:val="00556258"/>
    <w:rsid w:val="005564C1"/>
    <w:rsid w:val="00556739"/>
    <w:rsid w:val="00556C64"/>
    <w:rsid w:val="0055729A"/>
    <w:rsid w:val="00557884"/>
    <w:rsid w:val="00560117"/>
    <w:rsid w:val="00560DE8"/>
    <w:rsid w:val="0056127B"/>
    <w:rsid w:val="005613D2"/>
    <w:rsid w:val="005614F6"/>
    <w:rsid w:val="0056150C"/>
    <w:rsid w:val="00561BEC"/>
    <w:rsid w:val="00561C0A"/>
    <w:rsid w:val="005623DA"/>
    <w:rsid w:val="00562D77"/>
    <w:rsid w:val="0056359E"/>
    <w:rsid w:val="005635B7"/>
    <w:rsid w:val="00564480"/>
    <w:rsid w:val="00564FD8"/>
    <w:rsid w:val="005650E1"/>
    <w:rsid w:val="00565641"/>
    <w:rsid w:val="00566413"/>
    <w:rsid w:val="00566443"/>
    <w:rsid w:val="00567332"/>
    <w:rsid w:val="00567A90"/>
    <w:rsid w:val="00567BE4"/>
    <w:rsid w:val="005706D3"/>
    <w:rsid w:val="0057116B"/>
    <w:rsid w:val="00571256"/>
    <w:rsid w:val="00571574"/>
    <w:rsid w:val="00571C25"/>
    <w:rsid w:val="00571D36"/>
    <w:rsid w:val="00572424"/>
    <w:rsid w:val="0057259A"/>
    <w:rsid w:val="005725D7"/>
    <w:rsid w:val="005738F3"/>
    <w:rsid w:val="00573F21"/>
    <w:rsid w:val="00574FD5"/>
    <w:rsid w:val="00575617"/>
    <w:rsid w:val="00575BCF"/>
    <w:rsid w:val="00575C2A"/>
    <w:rsid w:val="00575D09"/>
    <w:rsid w:val="00576305"/>
    <w:rsid w:val="005763C4"/>
    <w:rsid w:val="005763D3"/>
    <w:rsid w:val="00576400"/>
    <w:rsid w:val="0057660C"/>
    <w:rsid w:val="005766B6"/>
    <w:rsid w:val="00576AB0"/>
    <w:rsid w:val="00576C79"/>
    <w:rsid w:val="00576F2B"/>
    <w:rsid w:val="00577374"/>
    <w:rsid w:val="00580720"/>
    <w:rsid w:val="00581B6D"/>
    <w:rsid w:val="00581EE6"/>
    <w:rsid w:val="00582323"/>
    <w:rsid w:val="00582363"/>
    <w:rsid w:val="005827B1"/>
    <w:rsid w:val="005827EC"/>
    <w:rsid w:val="00583001"/>
    <w:rsid w:val="0058361C"/>
    <w:rsid w:val="00583867"/>
    <w:rsid w:val="00583F0E"/>
    <w:rsid w:val="005841A2"/>
    <w:rsid w:val="00584DEF"/>
    <w:rsid w:val="005853A0"/>
    <w:rsid w:val="0058554F"/>
    <w:rsid w:val="0058556C"/>
    <w:rsid w:val="005855D4"/>
    <w:rsid w:val="005855DF"/>
    <w:rsid w:val="00585840"/>
    <w:rsid w:val="00586366"/>
    <w:rsid w:val="005865B2"/>
    <w:rsid w:val="00586AA8"/>
    <w:rsid w:val="00586CB7"/>
    <w:rsid w:val="00586D69"/>
    <w:rsid w:val="00586E80"/>
    <w:rsid w:val="00587428"/>
    <w:rsid w:val="00587A11"/>
    <w:rsid w:val="00587AA5"/>
    <w:rsid w:val="00587DFB"/>
    <w:rsid w:val="00590EBE"/>
    <w:rsid w:val="00590EDD"/>
    <w:rsid w:val="005919E5"/>
    <w:rsid w:val="00591E25"/>
    <w:rsid w:val="00591FB6"/>
    <w:rsid w:val="00592DF2"/>
    <w:rsid w:val="005937B9"/>
    <w:rsid w:val="0059411E"/>
    <w:rsid w:val="005945B2"/>
    <w:rsid w:val="00594EDF"/>
    <w:rsid w:val="00595B83"/>
    <w:rsid w:val="00595BDC"/>
    <w:rsid w:val="0059625B"/>
    <w:rsid w:val="00596320"/>
    <w:rsid w:val="00596837"/>
    <w:rsid w:val="005970DB"/>
    <w:rsid w:val="0059779C"/>
    <w:rsid w:val="00597800"/>
    <w:rsid w:val="00597CA2"/>
    <w:rsid w:val="005A04F9"/>
    <w:rsid w:val="005A0997"/>
    <w:rsid w:val="005A09DC"/>
    <w:rsid w:val="005A0B83"/>
    <w:rsid w:val="005A12BE"/>
    <w:rsid w:val="005A1845"/>
    <w:rsid w:val="005A26CB"/>
    <w:rsid w:val="005A27E6"/>
    <w:rsid w:val="005A2A65"/>
    <w:rsid w:val="005A2E3E"/>
    <w:rsid w:val="005A2F2C"/>
    <w:rsid w:val="005A3EB4"/>
    <w:rsid w:val="005A3F3A"/>
    <w:rsid w:val="005A3F95"/>
    <w:rsid w:val="005A4127"/>
    <w:rsid w:val="005A475A"/>
    <w:rsid w:val="005A5466"/>
    <w:rsid w:val="005A62A2"/>
    <w:rsid w:val="005A64B6"/>
    <w:rsid w:val="005A6569"/>
    <w:rsid w:val="005A667C"/>
    <w:rsid w:val="005A6A0A"/>
    <w:rsid w:val="005A71C4"/>
    <w:rsid w:val="005A7495"/>
    <w:rsid w:val="005A76C6"/>
    <w:rsid w:val="005A7923"/>
    <w:rsid w:val="005A7FF6"/>
    <w:rsid w:val="005B00F3"/>
    <w:rsid w:val="005B0345"/>
    <w:rsid w:val="005B0605"/>
    <w:rsid w:val="005B09C3"/>
    <w:rsid w:val="005B0E3F"/>
    <w:rsid w:val="005B1213"/>
    <w:rsid w:val="005B19B1"/>
    <w:rsid w:val="005B1D55"/>
    <w:rsid w:val="005B26CE"/>
    <w:rsid w:val="005B3FF0"/>
    <w:rsid w:val="005B4393"/>
    <w:rsid w:val="005B47E5"/>
    <w:rsid w:val="005B495D"/>
    <w:rsid w:val="005B4CC8"/>
    <w:rsid w:val="005B4E95"/>
    <w:rsid w:val="005B4F64"/>
    <w:rsid w:val="005B5118"/>
    <w:rsid w:val="005B5136"/>
    <w:rsid w:val="005B5812"/>
    <w:rsid w:val="005B585C"/>
    <w:rsid w:val="005B5B12"/>
    <w:rsid w:val="005B5CB4"/>
    <w:rsid w:val="005B61E9"/>
    <w:rsid w:val="005B64A8"/>
    <w:rsid w:val="005B6E93"/>
    <w:rsid w:val="005B70A4"/>
    <w:rsid w:val="005B7B9C"/>
    <w:rsid w:val="005C0AC9"/>
    <w:rsid w:val="005C0E88"/>
    <w:rsid w:val="005C1152"/>
    <w:rsid w:val="005C1356"/>
    <w:rsid w:val="005C1578"/>
    <w:rsid w:val="005C1697"/>
    <w:rsid w:val="005C1A9B"/>
    <w:rsid w:val="005C1C79"/>
    <w:rsid w:val="005C1DA2"/>
    <w:rsid w:val="005C225F"/>
    <w:rsid w:val="005C2364"/>
    <w:rsid w:val="005C26D1"/>
    <w:rsid w:val="005C3646"/>
    <w:rsid w:val="005C3A0E"/>
    <w:rsid w:val="005C3AC5"/>
    <w:rsid w:val="005C3CAB"/>
    <w:rsid w:val="005C4476"/>
    <w:rsid w:val="005C4BCD"/>
    <w:rsid w:val="005C57D1"/>
    <w:rsid w:val="005C5858"/>
    <w:rsid w:val="005C5BCB"/>
    <w:rsid w:val="005C5F03"/>
    <w:rsid w:val="005C6566"/>
    <w:rsid w:val="005C761D"/>
    <w:rsid w:val="005C764D"/>
    <w:rsid w:val="005C78DF"/>
    <w:rsid w:val="005C7D6C"/>
    <w:rsid w:val="005D0258"/>
    <w:rsid w:val="005D1663"/>
    <w:rsid w:val="005D1BCA"/>
    <w:rsid w:val="005D2398"/>
    <w:rsid w:val="005D261A"/>
    <w:rsid w:val="005D362A"/>
    <w:rsid w:val="005D3ED3"/>
    <w:rsid w:val="005D3F7E"/>
    <w:rsid w:val="005D4271"/>
    <w:rsid w:val="005D443B"/>
    <w:rsid w:val="005D4DAE"/>
    <w:rsid w:val="005D570F"/>
    <w:rsid w:val="005D5C9B"/>
    <w:rsid w:val="005D5CC2"/>
    <w:rsid w:val="005D5DEE"/>
    <w:rsid w:val="005D5F61"/>
    <w:rsid w:val="005D62B7"/>
    <w:rsid w:val="005D6B49"/>
    <w:rsid w:val="005D6D85"/>
    <w:rsid w:val="005E092B"/>
    <w:rsid w:val="005E0AF9"/>
    <w:rsid w:val="005E0F72"/>
    <w:rsid w:val="005E10E3"/>
    <w:rsid w:val="005E15EB"/>
    <w:rsid w:val="005E1683"/>
    <w:rsid w:val="005E1A50"/>
    <w:rsid w:val="005E2296"/>
    <w:rsid w:val="005E2420"/>
    <w:rsid w:val="005E2A58"/>
    <w:rsid w:val="005E2E27"/>
    <w:rsid w:val="005E3102"/>
    <w:rsid w:val="005E34C3"/>
    <w:rsid w:val="005E35A5"/>
    <w:rsid w:val="005E41D2"/>
    <w:rsid w:val="005E5210"/>
    <w:rsid w:val="005E52D4"/>
    <w:rsid w:val="005E542B"/>
    <w:rsid w:val="005E5656"/>
    <w:rsid w:val="005E6863"/>
    <w:rsid w:val="005E6A86"/>
    <w:rsid w:val="005E6E6D"/>
    <w:rsid w:val="005E72C0"/>
    <w:rsid w:val="005E7828"/>
    <w:rsid w:val="005E7E0A"/>
    <w:rsid w:val="005F059B"/>
    <w:rsid w:val="005F05C4"/>
    <w:rsid w:val="005F086C"/>
    <w:rsid w:val="005F08AD"/>
    <w:rsid w:val="005F0AD7"/>
    <w:rsid w:val="005F0D5D"/>
    <w:rsid w:val="005F0FD5"/>
    <w:rsid w:val="005F1072"/>
    <w:rsid w:val="005F16E2"/>
    <w:rsid w:val="005F1EBE"/>
    <w:rsid w:val="005F202C"/>
    <w:rsid w:val="005F208C"/>
    <w:rsid w:val="005F28C6"/>
    <w:rsid w:val="005F28D8"/>
    <w:rsid w:val="005F2C80"/>
    <w:rsid w:val="005F2DC8"/>
    <w:rsid w:val="005F3232"/>
    <w:rsid w:val="005F32C6"/>
    <w:rsid w:val="005F337A"/>
    <w:rsid w:val="005F34EF"/>
    <w:rsid w:val="005F36C3"/>
    <w:rsid w:val="005F4446"/>
    <w:rsid w:val="005F4A71"/>
    <w:rsid w:val="005F4AF3"/>
    <w:rsid w:val="005F5CB3"/>
    <w:rsid w:val="005F5FD1"/>
    <w:rsid w:val="005F6175"/>
    <w:rsid w:val="005F638A"/>
    <w:rsid w:val="005F6878"/>
    <w:rsid w:val="005F6897"/>
    <w:rsid w:val="005F6A69"/>
    <w:rsid w:val="005F750B"/>
    <w:rsid w:val="005F7E6B"/>
    <w:rsid w:val="00601C07"/>
    <w:rsid w:val="00601F74"/>
    <w:rsid w:val="006023CD"/>
    <w:rsid w:val="00602B1A"/>
    <w:rsid w:val="00602CBC"/>
    <w:rsid w:val="0060375F"/>
    <w:rsid w:val="00603B19"/>
    <w:rsid w:val="00604DAD"/>
    <w:rsid w:val="00605163"/>
    <w:rsid w:val="00605357"/>
    <w:rsid w:val="00605395"/>
    <w:rsid w:val="006053C9"/>
    <w:rsid w:val="0060626A"/>
    <w:rsid w:val="006068BE"/>
    <w:rsid w:val="00606A8B"/>
    <w:rsid w:val="00607107"/>
    <w:rsid w:val="00607635"/>
    <w:rsid w:val="00607796"/>
    <w:rsid w:val="00610EC3"/>
    <w:rsid w:val="0061171D"/>
    <w:rsid w:val="00611AF8"/>
    <w:rsid w:val="006121AC"/>
    <w:rsid w:val="006125A9"/>
    <w:rsid w:val="00612D59"/>
    <w:rsid w:val="00612D90"/>
    <w:rsid w:val="00613B87"/>
    <w:rsid w:val="0061414D"/>
    <w:rsid w:val="006148BD"/>
    <w:rsid w:val="00614C92"/>
    <w:rsid w:val="00615166"/>
    <w:rsid w:val="0061555C"/>
    <w:rsid w:val="006155B0"/>
    <w:rsid w:val="00615CC5"/>
    <w:rsid w:val="00616076"/>
    <w:rsid w:val="0061658C"/>
    <w:rsid w:val="00616D97"/>
    <w:rsid w:val="0062003B"/>
    <w:rsid w:val="0062085F"/>
    <w:rsid w:val="00620D4D"/>
    <w:rsid w:val="00620FA6"/>
    <w:rsid w:val="00621057"/>
    <w:rsid w:val="00621990"/>
    <w:rsid w:val="00621AE6"/>
    <w:rsid w:val="0062221E"/>
    <w:rsid w:val="00622461"/>
    <w:rsid w:val="00622523"/>
    <w:rsid w:val="00622BD0"/>
    <w:rsid w:val="00623B0F"/>
    <w:rsid w:val="00623E0A"/>
    <w:rsid w:val="00623F58"/>
    <w:rsid w:val="006249BC"/>
    <w:rsid w:val="00624F09"/>
    <w:rsid w:val="00625464"/>
    <w:rsid w:val="0062595B"/>
    <w:rsid w:val="00626322"/>
    <w:rsid w:val="00626389"/>
    <w:rsid w:val="006264CF"/>
    <w:rsid w:val="00626D9A"/>
    <w:rsid w:val="00627316"/>
    <w:rsid w:val="00627636"/>
    <w:rsid w:val="00627BC7"/>
    <w:rsid w:val="00630081"/>
    <w:rsid w:val="00630A73"/>
    <w:rsid w:val="00630E11"/>
    <w:rsid w:val="00630F55"/>
    <w:rsid w:val="006319DA"/>
    <w:rsid w:val="006322F6"/>
    <w:rsid w:val="006323F0"/>
    <w:rsid w:val="00632700"/>
    <w:rsid w:val="0063302F"/>
    <w:rsid w:val="006336FB"/>
    <w:rsid w:val="006341B0"/>
    <w:rsid w:val="0063460B"/>
    <w:rsid w:val="006346AF"/>
    <w:rsid w:val="00636196"/>
    <w:rsid w:val="006364B6"/>
    <w:rsid w:val="006369EB"/>
    <w:rsid w:val="00636ECB"/>
    <w:rsid w:val="0063720B"/>
    <w:rsid w:val="00637A34"/>
    <w:rsid w:val="00637C4F"/>
    <w:rsid w:val="00640252"/>
    <w:rsid w:val="00640688"/>
    <w:rsid w:val="00640766"/>
    <w:rsid w:val="006408EB"/>
    <w:rsid w:val="006411CA"/>
    <w:rsid w:val="0064123A"/>
    <w:rsid w:val="00642010"/>
    <w:rsid w:val="00642884"/>
    <w:rsid w:val="00642A72"/>
    <w:rsid w:val="00643304"/>
    <w:rsid w:val="006441CE"/>
    <w:rsid w:val="006447F4"/>
    <w:rsid w:val="00644860"/>
    <w:rsid w:val="006448C9"/>
    <w:rsid w:val="00644CA9"/>
    <w:rsid w:val="00644D1B"/>
    <w:rsid w:val="0064555F"/>
    <w:rsid w:val="0064563E"/>
    <w:rsid w:val="00645A37"/>
    <w:rsid w:val="006463F2"/>
    <w:rsid w:val="00647CCC"/>
    <w:rsid w:val="00650491"/>
    <w:rsid w:val="00650539"/>
    <w:rsid w:val="00650B07"/>
    <w:rsid w:val="00650D61"/>
    <w:rsid w:val="00650F07"/>
    <w:rsid w:val="00650F1E"/>
    <w:rsid w:val="006514E7"/>
    <w:rsid w:val="00652C05"/>
    <w:rsid w:val="00652E13"/>
    <w:rsid w:val="00653226"/>
    <w:rsid w:val="00653330"/>
    <w:rsid w:val="00653473"/>
    <w:rsid w:val="006534A6"/>
    <w:rsid w:val="00653D98"/>
    <w:rsid w:val="006546AB"/>
    <w:rsid w:val="00654FBB"/>
    <w:rsid w:val="00655724"/>
    <w:rsid w:val="006557B8"/>
    <w:rsid w:val="00655BED"/>
    <w:rsid w:val="006565CB"/>
    <w:rsid w:val="00656BDB"/>
    <w:rsid w:val="006574B1"/>
    <w:rsid w:val="00657591"/>
    <w:rsid w:val="00657876"/>
    <w:rsid w:val="0065795E"/>
    <w:rsid w:val="00660812"/>
    <w:rsid w:val="00660997"/>
    <w:rsid w:val="00660C4D"/>
    <w:rsid w:val="0066156C"/>
    <w:rsid w:val="00661656"/>
    <w:rsid w:val="00661C43"/>
    <w:rsid w:val="00661D49"/>
    <w:rsid w:val="0066239A"/>
    <w:rsid w:val="006626FB"/>
    <w:rsid w:val="00662781"/>
    <w:rsid w:val="006630FC"/>
    <w:rsid w:val="0066340B"/>
    <w:rsid w:val="00663CC6"/>
    <w:rsid w:val="00663EB5"/>
    <w:rsid w:val="006640A2"/>
    <w:rsid w:val="006641C4"/>
    <w:rsid w:val="006641E6"/>
    <w:rsid w:val="006646D7"/>
    <w:rsid w:val="006648F9"/>
    <w:rsid w:val="006649AC"/>
    <w:rsid w:val="00664A9E"/>
    <w:rsid w:val="006655CC"/>
    <w:rsid w:val="00665666"/>
    <w:rsid w:val="0066585B"/>
    <w:rsid w:val="00665F6E"/>
    <w:rsid w:val="006662D5"/>
    <w:rsid w:val="0066638D"/>
    <w:rsid w:val="00666455"/>
    <w:rsid w:val="00666505"/>
    <w:rsid w:val="0066691E"/>
    <w:rsid w:val="00666D5C"/>
    <w:rsid w:val="00666D5D"/>
    <w:rsid w:val="006675D2"/>
    <w:rsid w:val="006677BF"/>
    <w:rsid w:val="00667ED9"/>
    <w:rsid w:val="0067032A"/>
    <w:rsid w:val="00670A29"/>
    <w:rsid w:val="00670A4D"/>
    <w:rsid w:val="006713EC"/>
    <w:rsid w:val="00671DC2"/>
    <w:rsid w:val="006720D5"/>
    <w:rsid w:val="006723BE"/>
    <w:rsid w:val="00672614"/>
    <w:rsid w:val="00672DD1"/>
    <w:rsid w:val="006731D5"/>
    <w:rsid w:val="0067376C"/>
    <w:rsid w:val="00673E70"/>
    <w:rsid w:val="00673F55"/>
    <w:rsid w:val="0067402C"/>
    <w:rsid w:val="006749EE"/>
    <w:rsid w:val="00674C7D"/>
    <w:rsid w:val="00674E15"/>
    <w:rsid w:val="006752AD"/>
    <w:rsid w:val="0067605B"/>
    <w:rsid w:val="00676C23"/>
    <w:rsid w:val="00676D49"/>
    <w:rsid w:val="0067715C"/>
    <w:rsid w:val="00677E5E"/>
    <w:rsid w:val="006803C1"/>
    <w:rsid w:val="00680A7B"/>
    <w:rsid w:val="006827AE"/>
    <w:rsid w:val="006827D6"/>
    <w:rsid w:val="00683584"/>
    <w:rsid w:val="006836E2"/>
    <w:rsid w:val="00683C68"/>
    <w:rsid w:val="00683FD3"/>
    <w:rsid w:val="006842E3"/>
    <w:rsid w:val="0068441B"/>
    <w:rsid w:val="00684599"/>
    <w:rsid w:val="00684703"/>
    <w:rsid w:val="00684B59"/>
    <w:rsid w:val="00685099"/>
    <w:rsid w:val="00685210"/>
    <w:rsid w:val="006854A7"/>
    <w:rsid w:val="006856FE"/>
    <w:rsid w:val="00685853"/>
    <w:rsid w:val="0068723B"/>
    <w:rsid w:val="0068733F"/>
    <w:rsid w:val="00687B07"/>
    <w:rsid w:val="006910B1"/>
    <w:rsid w:val="006914E6"/>
    <w:rsid w:val="006914FE"/>
    <w:rsid w:val="00691826"/>
    <w:rsid w:val="0069223E"/>
    <w:rsid w:val="006924F6"/>
    <w:rsid w:val="006929B8"/>
    <w:rsid w:val="00692A35"/>
    <w:rsid w:val="00692A64"/>
    <w:rsid w:val="00692B0F"/>
    <w:rsid w:val="00692CE0"/>
    <w:rsid w:val="00693665"/>
    <w:rsid w:val="00693898"/>
    <w:rsid w:val="00693EFB"/>
    <w:rsid w:val="00693F67"/>
    <w:rsid w:val="006945C6"/>
    <w:rsid w:val="006949A4"/>
    <w:rsid w:val="00694C06"/>
    <w:rsid w:val="00694E5C"/>
    <w:rsid w:val="00694E85"/>
    <w:rsid w:val="006950F9"/>
    <w:rsid w:val="00695105"/>
    <w:rsid w:val="006951CF"/>
    <w:rsid w:val="00695A53"/>
    <w:rsid w:val="00695E2C"/>
    <w:rsid w:val="00696680"/>
    <w:rsid w:val="00696909"/>
    <w:rsid w:val="006973D4"/>
    <w:rsid w:val="006976CA"/>
    <w:rsid w:val="006A08E0"/>
    <w:rsid w:val="006A0F8B"/>
    <w:rsid w:val="006A0FE2"/>
    <w:rsid w:val="006A106B"/>
    <w:rsid w:val="006A19D0"/>
    <w:rsid w:val="006A2128"/>
    <w:rsid w:val="006A22E4"/>
    <w:rsid w:val="006A2CF0"/>
    <w:rsid w:val="006A31DF"/>
    <w:rsid w:val="006A36E2"/>
    <w:rsid w:val="006A4516"/>
    <w:rsid w:val="006A466A"/>
    <w:rsid w:val="006A46BC"/>
    <w:rsid w:val="006A46EC"/>
    <w:rsid w:val="006A4CE6"/>
    <w:rsid w:val="006A4D6A"/>
    <w:rsid w:val="006A51A4"/>
    <w:rsid w:val="006A51AD"/>
    <w:rsid w:val="006A55FC"/>
    <w:rsid w:val="006A561C"/>
    <w:rsid w:val="006A5C7A"/>
    <w:rsid w:val="006A5EF1"/>
    <w:rsid w:val="006A6074"/>
    <w:rsid w:val="006A687E"/>
    <w:rsid w:val="006A6B6B"/>
    <w:rsid w:val="006A6E00"/>
    <w:rsid w:val="006A736C"/>
    <w:rsid w:val="006A790D"/>
    <w:rsid w:val="006A7AD5"/>
    <w:rsid w:val="006A7E32"/>
    <w:rsid w:val="006B007D"/>
    <w:rsid w:val="006B052E"/>
    <w:rsid w:val="006B0873"/>
    <w:rsid w:val="006B158C"/>
    <w:rsid w:val="006B159A"/>
    <w:rsid w:val="006B1A57"/>
    <w:rsid w:val="006B1F04"/>
    <w:rsid w:val="006B1FAD"/>
    <w:rsid w:val="006B262B"/>
    <w:rsid w:val="006B2BD9"/>
    <w:rsid w:val="006B3958"/>
    <w:rsid w:val="006B3A2C"/>
    <w:rsid w:val="006B3AF4"/>
    <w:rsid w:val="006B3D7A"/>
    <w:rsid w:val="006B3E83"/>
    <w:rsid w:val="006B3F0A"/>
    <w:rsid w:val="006B3F74"/>
    <w:rsid w:val="006B41B7"/>
    <w:rsid w:val="006B5387"/>
    <w:rsid w:val="006B56A5"/>
    <w:rsid w:val="006B5790"/>
    <w:rsid w:val="006B71A8"/>
    <w:rsid w:val="006B7333"/>
    <w:rsid w:val="006B77D6"/>
    <w:rsid w:val="006B7B35"/>
    <w:rsid w:val="006B7C36"/>
    <w:rsid w:val="006C0250"/>
    <w:rsid w:val="006C03BF"/>
    <w:rsid w:val="006C10D3"/>
    <w:rsid w:val="006C16F0"/>
    <w:rsid w:val="006C203E"/>
    <w:rsid w:val="006C224D"/>
    <w:rsid w:val="006C2588"/>
    <w:rsid w:val="006C25BF"/>
    <w:rsid w:val="006C2F31"/>
    <w:rsid w:val="006C2F37"/>
    <w:rsid w:val="006C3358"/>
    <w:rsid w:val="006C396C"/>
    <w:rsid w:val="006C3F71"/>
    <w:rsid w:val="006C404F"/>
    <w:rsid w:val="006C4333"/>
    <w:rsid w:val="006C446F"/>
    <w:rsid w:val="006C4B82"/>
    <w:rsid w:val="006C4BC3"/>
    <w:rsid w:val="006C5234"/>
    <w:rsid w:val="006C5708"/>
    <w:rsid w:val="006C5C53"/>
    <w:rsid w:val="006C6018"/>
    <w:rsid w:val="006C66A5"/>
    <w:rsid w:val="006C69C7"/>
    <w:rsid w:val="006C6B45"/>
    <w:rsid w:val="006C7967"/>
    <w:rsid w:val="006D0240"/>
    <w:rsid w:val="006D043B"/>
    <w:rsid w:val="006D0443"/>
    <w:rsid w:val="006D0697"/>
    <w:rsid w:val="006D06DB"/>
    <w:rsid w:val="006D07CA"/>
    <w:rsid w:val="006D0DC1"/>
    <w:rsid w:val="006D0F17"/>
    <w:rsid w:val="006D1263"/>
    <w:rsid w:val="006D1420"/>
    <w:rsid w:val="006D144F"/>
    <w:rsid w:val="006D1D88"/>
    <w:rsid w:val="006D1F42"/>
    <w:rsid w:val="006D201A"/>
    <w:rsid w:val="006D2179"/>
    <w:rsid w:val="006D2666"/>
    <w:rsid w:val="006D3056"/>
    <w:rsid w:val="006D39EF"/>
    <w:rsid w:val="006D3EE5"/>
    <w:rsid w:val="006D4492"/>
    <w:rsid w:val="006D48A5"/>
    <w:rsid w:val="006D4C6A"/>
    <w:rsid w:val="006D5062"/>
    <w:rsid w:val="006D51A7"/>
    <w:rsid w:val="006D5232"/>
    <w:rsid w:val="006D56E2"/>
    <w:rsid w:val="006D615F"/>
    <w:rsid w:val="006D6D26"/>
    <w:rsid w:val="006D7362"/>
    <w:rsid w:val="006D7761"/>
    <w:rsid w:val="006D785A"/>
    <w:rsid w:val="006D7FF4"/>
    <w:rsid w:val="006E0E50"/>
    <w:rsid w:val="006E1157"/>
    <w:rsid w:val="006E19DC"/>
    <w:rsid w:val="006E1C27"/>
    <w:rsid w:val="006E1EB8"/>
    <w:rsid w:val="006E1F00"/>
    <w:rsid w:val="006E2025"/>
    <w:rsid w:val="006E2317"/>
    <w:rsid w:val="006E282B"/>
    <w:rsid w:val="006E29DE"/>
    <w:rsid w:val="006E2C85"/>
    <w:rsid w:val="006E2DA6"/>
    <w:rsid w:val="006E5065"/>
    <w:rsid w:val="006E583C"/>
    <w:rsid w:val="006E5F2B"/>
    <w:rsid w:val="006E6612"/>
    <w:rsid w:val="006E6753"/>
    <w:rsid w:val="006E6D3F"/>
    <w:rsid w:val="006F02D6"/>
    <w:rsid w:val="006F08F2"/>
    <w:rsid w:val="006F1AF1"/>
    <w:rsid w:val="006F2256"/>
    <w:rsid w:val="006F23A5"/>
    <w:rsid w:val="006F24E4"/>
    <w:rsid w:val="006F2A64"/>
    <w:rsid w:val="006F34CC"/>
    <w:rsid w:val="006F382A"/>
    <w:rsid w:val="006F3E66"/>
    <w:rsid w:val="006F4041"/>
    <w:rsid w:val="006F415F"/>
    <w:rsid w:val="006F4E7F"/>
    <w:rsid w:val="006F525F"/>
    <w:rsid w:val="006F53DA"/>
    <w:rsid w:val="006F5A9D"/>
    <w:rsid w:val="006F669D"/>
    <w:rsid w:val="006F6BFE"/>
    <w:rsid w:val="006F76A3"/>
    <w:rsid w:val="006F76B2"/>
    <w:rsid w:val="006F7CB5"/>
    <w:rsid w:val="006F7CF1"/>
    <w:rsid w:val="0070117C"/>
    <w:rsid w:val="007015A9"/>
    <w:rsid w:val="00701612"/>
    <w:rsid w:val="0070179A"/>
    <w:rsid w:val="00701CBF"/>
    <w:rsid w:val="00701F8A"/>
    <w:rsid w:val="00702C6F"/>
    <w:rsid w:val="00703181"/>
    <w:rsid w:val="00703EBC"/>
    <w:rsid w:val="00704471"/>
    <w:rsid w:val="0070456B"/>
    <w:rsid w:val="0070489D"/>
    <w:rsid w:val="007049D0"/>
    <w:rsid w:val="00704C5A"/>
    <w:rsid w:val="00704EE3"/>
    <w:rsid w:val="00705ADC"/>
    <w:rsid w:val="00705D48"/>
    <w:rsid w:val="00705F40"/>
    <w:rsid w:val="00706AFE"/>
    <w:rsid w:val="00707D9C"/>
    <w:rsid w:val="00710251"/>
    <w:rsid w:val="00710A04"/>
    <w:rsid w:val="00710A24"/>
    <w:rsid w:val="00711458"/>
    <w:rsid w:val="00711606"/>
    <w:rsid w:val="00711B2C"/>
    <w:rsid w:val="00711C75"/>
    <w:rsid w:val="00712096"/>
    <w:rsid w:val="00712117"/>
    <w:rsid w:val="00712678"/>
    <w:rsid w:val="00712E8A"/>
    <w:rsid w:val="0071318A"/>
    <w:rsid w:val="00713753"/>
    <w:rsid w:val="00713BBD"/>
    <w:rsid w:val="00713D48"/>
    <w:rsid w:val="00713E27"/>
    <w:rsid w:val="00714102"/>
    <w:rsid w:val="0071479E"/>
    <w:rsid w:val="007148C0"/>
    <w:rsid w:val="00714B36"/>
    <w:rsid w:val="00714CEA"/>
    <w:rsid w:val="00714CF1"/>
    <w:rsid w:val="00715739"/>
    <w:rsid w:val="00715A33"/>
    <w:rsid w:val="007162A4"/>
    <w:rsid w:val="007162DB"/>
    <w:rsid w:val="00716428"/>
    <w:rsid w:val="00716515"/>
    <w:rsid w:val="00716FFD"/>
    <w:rsid w:val="007204A1"/>
    <w:rsid w:val="00720719"/>
    <w:rsid w:val="00721055"/>
    <w:rsid w:val="007210D3"/>
    <w:rsid w:val="0072144E"/>
    <w:rsid w:val="00721ED6"/>
    <w:rsid w:val="007220DC"/>
    <w:rsid w:val="00722238"/>
    <w:rsid w:val="00722370"/>
    <w:rsid w:val="00722614"/>
    <w:rsid w:val="00722A0E"/>
    <w:rsid w:val="007231DD"/>
    <w:rsid w:val="007232F8"/>
    <w:rsid w:val="007238DD"/>
    <w:rsid w:val="0072437C"/>
    <w:rsid w:val="00724961"/>
    <w:rsid w:val="00724B85"/>
    <w:rsid w:val="00724F42"/>
    <w:rsid w:val="00725BA5"/>
    <w:rsid w:val="00725EFE"/>
    <w:rsid w:val="0072626A"/>
    <w:rsid w:val="007266AA"/>
    <w:rsid w:val="00726881"/>
    <w:rsid w:val="00726953"/>
    <w:rsid w:val="00726970"/>
    <w:rsid w:val="00726E02"/>
    <w:rsid w:val="00726E90"/>
    <w:rsid w:val="00726EBD"/>
    <w:rsid w:val="007271CF"/>
    <w:rsid w:val="007274BC"/>
    <w:rsid w:val="007277DA"/>
    <w:rsid w:val="00727E42"/>
    <w:rsid w:val="00730717"/>
    <w:rsid w:val="007316B6"/>
    <w:rsid w:val="00731A84"/>
    <w:rsid w:val="00731CDC"/>
    <w:rsid w:val="00731D67"/>
    <w:rsid w:val="007324EB"/>
    <w:rsid w:val="00732509"/>
    <w:rsid w:val="00732FF4"/>
    <w:rsid w:val="00733663"/>
    <w:rsid w:val="00733A57"/>
    <w:rsid w:val="00734859"/>
    <w:rsid w:val="007351DF"/>
    <w:rsid w:val="00735443"/>
    <w:rsid w:val="0073648F"/>
    <w:rsid w:val="00737229"/>
    <w:rsid w:val="0073759F"/>
    <w:rsid w:val="007409EF"/>
    <w:rsid w:val="00740BD5"/>
    <w:rsid w:val="00741196"/>
    <w:rsid w:val="007412BD"/>
    <w:rsid w:val="007415CC"/>
    <w:rsid w:val="00741EFE"/>
    <w:rsid w:val="00743329"/>
    <w:rsid w:val="007435DE"/>
    <w:rsid w:val="00743A33"/>
    <w:rsid w:val="0074400C"/>
    <w:rsid w:val="00744A6A"/>
    <w:rsid w:val="00744C33"/>
    <w:rsid w:val="00744D01"/>
    <w:rsid w:val="00745233"/>
    <w:rsid w:val="007456E3"/>
    <w:rsid w:val="00745839"/>
    <w:rsid w:val="00745E57"/>
    <w:rsid w:val="00746234"/>
    <w:rsid w:val="007462AB"/>
    <w:rsid w:val="007477C3"/>
    <w:rsid w:val="007502AA"/>
    <w:rsid w:val="00750641"/>
    <w:rsid w:val="00750EA6"/>
    <w:rsid w:val="00751D79"/>
    <w:rsid w:val="00751F65"/>
    <w:rsid w:val="0075215C"/>
    <w:rsid w:val="007529DE"/>
    <w:rsid w:val="00752D00"/>
    <w:rsid w:val="00752EA8"/>
    <w:rsid w:val="0075366A"/>
    <w:rsid w:val="00753B0B"/>
    <w:rsid w:val="00753DB6"/>
    <w:rsid w:val="00754AD3"/>
    <w:rsid w:val="00754CF4"/>
    <w:rsid w:val="00756233"/>
    <w:rsid w:val="007566B5"/>
    <w:rsid w:val="00756DA7"/>
    <w:rsid w:val="00756EA1"/>
    <w:rsid w:val="00757086"/>
    <w:rsid w:val="007570A3"/>
    <w:rsid w:val="007572E0"/>
    <w:rsid w:val="00757E22"/>
    <w:rsid w:val="00760D5F"/>
    <w:rsid w:val="00760E30"/>
    <w:rsid w:val="00760F46"/>
    <w:rsid w:val="00761012"/>
    <w:rsid w:val="007611C6"/>
    <w:rsid w:val="00762757"/>
    <w:rsid w:val="00763204"/>
    <w:rsid w:val="0076353E"/>
    <w:rsid w:val="00763A2C"/>
    <w:rsid w:val="00763D09"/>
    <w:rsid w:val="00764444"/>
    <w:rsid w:val="007646C6"/>
    <w:rsid w:val="00765244"/>
    <w:rsid w:val="0076565E"/>
    <w:rsid w:val="00765699"/>
    <w:rsid w:val="0076649D"/>
    <w:rsid w:val="00766A4C"/>
    <w:rsid w:val="00766A7D"/>
    <w:rsid w:val="00767985"/>
    <w:rsid w:val="007679FB"/>
    <w:rsid w:val="0077053F"/>
    <w:rsid w:val="00770C2D"/>
    <w:rsid w:val="0077101F"/>
    <w:rsid w:val="00771815"/>
    <w:rsid w:val="00771E77"/>
    <w:rsid w:val="00772A6A"/>
    <w:rsid w:val="00772B15"/>
    <w:rsid w:val="00772FA8"/>
    <w:rsid w:val="007733AB"/>
    <w:rsid w:val="00773639"/>
    <w:rsid w:val="00773F6B"/>
    <w:rsid w:val="00773FB5"/>
    <w:rsid w:val="00774463"/>
    <w:rsid w:val="0077450B"/>
    <w:rsid w:val="00774994"/>
    <w:rsid w:val="00775446"/>
    <w:rsid w:val="007756AB"/>
    <w:rsid w:val="007756D3"/>
    <w:rsid w:val="007759E1"/>
    <w:rsid w:val="00775CD2"/>
    <w:rsid w:val="00775D22"/>
    <w:rsid w:val="007761F8"/>
    <w:rsid w:val="0077626C"/>
    <w:rsid w:val="00776CCB"/>
    <w:rsid w:val="00776FD0"/>
    <w:rsid w:val="007778F2"/>
    <w:rsid w:val="00777A49"/>
    <w:rsid w:val="00777FCD"/>
    <w:rsid w:val="00780360"/>
    <w:rsid w:val="00780587"/>
    <w:rsid w:val="0078123B"/>
    <w:rsid w:val="0078135B"/>
    <w:rsid w:val="0078147F"/>
    <w:rsid w:val="00781678"/>
    <w:rsid w:val="00781F64"/>
    <w:rsid w:val="00781F8E"/>
    <w:rsid w:val="00782887"/>
    <w:rsid w:val="00783AE8"/>
    <w:rsid w:val="00783E58"/>
    <w:rsid w:val="00784748"/>
    <w:rsid w:val="00784AB2"/>
    <w:rsid w:val="0078528F"/>
    <w:rsid w:val="00785A23"/>
    <w:rsid w:val="007864A4"/>
    <w:rsid w:val="00786FF5"/>
    <w:rsid w:val="0078750F"/>
    <w:rsid w:val="00787901"/>
    <w:rsid w:val="00787A7F"/>
    <w:rsid w:val="00787FB5"/>
    <w:rsid w:val="0079002F"/>
    <w:rsid w:val="00791063"/>
    <w:rsid w:val="00791D94"/>
    <w:rsid w:val="007924C6"/>
    <w:rsid w:val="00792D42"/>
    <w:rsid w:val="007932C4"/>
    <w:rsid w:val="007936C6"/>
    <w:rsid w:val="00793706"/>
    <w:rsid w:val="00793ED1"/>
    <w:rsid w:val="00793F9B"/>
    <w:rsid w:val="00795699"/>
    <w:rsid w:val="00795C8A"/>
    <w:rsid w:val="00796ED0"/>
    <w:rsid w:val="00797616"/>
    <w:rsid w:val="00797830"/>
    <w:rsid w:val="00797A03"/>
    <w:rsid w:val="007A0241"/>
    <w:rsid w:val="007A0A2B"/>
    <w:rsid w:val="007A0F72"/>
    <w:rsid w:val="007A1293"/>
    <w:rsid w:val="007A15B3"/>
    <w:rsid w:val="007A17C4"/>
    <w:rsid w:val="007A2441"/>
    <w:rsid w:val="007A2ED8"/>
    <w:rsid w:val="007A34E2"/>
    <w:rsid w:val="007A3980"/>
    <w:rsid w:val="007A3DC0"/>
    <w:rsid w:val="007A3E0E"/>
    <w:rsid w:val="007A3E22"/>
    <w:rsid w:val="007A41FC"/>
    <w:rsid w:val="007A51B0"/>
    <w:rsid w:val="007A51FB"/>
    <w:rsid w:val="007A5A0F"/>
    <w:rsid w:val="007A63E2"/>
    <w:rsid w:val="007A64A6"/>
    <w:rsid w:val="007A6603"/>
    <w:rsid w:val="007A67C0"/>
    <w:rsid w:val="007A6D03"/>
    <w:rsid w:val="007A70D3"/>
    <w:rsid w:val="007A7729"/>
    <w:rsid w:val="007A7E88"/>
    <w:rsid w:val="007B0595"/>
    <w:rsid w:val="007B095A"/>
    <w:rsid w:val="007B096A"/>
    <w:rsid w:val="007B0DF7"/>
    <w:rsid w:val="007B0F62"/>
    <w:rsid w:val="007B15C2"/>
    <w:rsid w:val="007B2521"/>
    <w:rsid w:val="007B3073"/>
    <w:rsid w:val="007B35D9"/>
    <w:rsid w:val="007B39DC"/>
    <w:rsid w:val="007B3CF8"/>
    <w:rsid w:val="007B4F02"/>
    <w:rsid w:val="007B50E5"/>
    <w:rsid w:val="007B524B"/>
    <w:rsid w:val="007B57DE"/>
    <w:rsid w:val="007B6219"/>
    <w:rsid w:val="007B6DB4"/>
    <w:rsid w:val="007B7675"/>
    <w:rsid w:val="007B76F6"/>
    <w:rsid w:val="007B7D6B"/>
    <w:rsid w:val="007B7F03"/>
    <w:rsid w:val="007C0084"/>
    <w:rsid w:val="007C06C5"/>
    <w:rsid w:val="007C0A43"/>
    <w:rsid w:val="007C1236"/>
    <w:rsid w:val="007C1567"/>
    <w:rsid w:val="007C1CF3"/>
    <w:rsid w:val="007C1D16"/>
    <w:rsid w:val="007C1D4D"/>
    <w:rsid w:val="007C29AA"/>
    <w:rsid w:val="007C355B"/>
    <w:rsid w:val="007C3847"/>
    <w:rsid w:val="007C3C69"/>
    <w:rsid w:val="007C3F85"/>
    <w:rsid w:val="007C51B6"/>
    <w:rsid w:val="007C548E"/>
    <w:rsid w:val="007C5D6C"/>
    <w:rsid w:val="007C5F16"/>
    <w:rsid w:val="007C6020"/>
    <w:rsid w:val="007C6090"/>
    <w:rsid w:val="007C63A6"/>
    <w:rsid w:val="007C6431"/>
    <w:rsid w:val="007C6E68"/>
    <w:rsid w:val="007C73C5"/>
    <w:rsid w:val="007C74A0"/>
    <w:rsid w:val="007D0C5C"/>
    <w:rsid w:val="007D0CBB"/>
    <w:rsid w:val="007D0DEA"/>
    <w:rsid w:val="007D0E48"/>
    <w:rsid w:val="007D145E"/>
    <w:rsid w:val="007D2005"/>
    <w:rsid w:val="007D247F"/>
    <w:rsid w:val="007D2CFA"/>
    <w:rsid w:val="007D32A6"/>
    <w:rsid w:val="007D3C14"/>
    <w:rsid w:val="007D4427"/>
    <w:rsid w:val="007D4F73"/>
    <w:rsid w:val="007D52AE"/>
    <w:rsid w:val="007D5328"/>
    <w:rsid w:val="007D539E"/>
    <w:rsid w:val="007D5962"/>
    <w:rsid w:val="007D59E9"/>
    <w:rsid w:val="007D5C21"/>
    <w:rsid w:val="007D5FD7"/>
    <w:rsid w:val="007D60E5"/>
    <w:rsid w:val="007D64DF"/>
    <w:rsid w:val="007D6E84"/>
    <w:rsid w:val="007D7B0D"/>
    <w:rsid w:val="007D7EF9"/>
    <w:rsid w:val="007E059D"/>
    <w:rsid w:val="007E09C1"/>
    <w:rsid w:val="007E0A48"/>
    <w:rsid w:val="007E0AB4"/>
    <w:rsid w:val="007E13B8"/>
    <w:rsid w:val="007E18BB"/>
    <w:rsid w:val="007E193B"/>
    <w:rsid w:val="007E1DC6"/>
    <w:rsid w:val="007E2291"/>
    <w:rsid w:val="007E2F97"/>
    <w:rsid w:val="007E3D3C"/>
    <w:rsid w:val="007E3E78"/>
    <w:rsid w:val="007E456A"/>
    <w:rsid w:val="007E48CC"/>
    <w:rsid w:val="007E4B2F"/>
    <w:rsid w:val="007E4D9F"/>
    <w:rsid w:val="007E567E"/>
    <w:rsid w:val="007E5848"/>
    <w:rsid w:val="007E5C5F"/>
    <w:rsid w:val="007E5E6A"/>
    <w:rsid w:val="007E6356"/>
    <w:rsid w:val="007E662C"/>
    <w:rsid w:val="007E6870"/>
    <w:rsid w:val="007E72BA"/>
    <w:rsid w:val="007E7613"/>
    <w:rsid w:val="007E781C"/>
    <w:rsid w:val="007E7A9F"/>
    <w:rsid w:val="007E7B23"/>
    <w:rsid w:val="007E7D19"/>
    <w:rsid w:val="007F050C"/>
    <w:rsid w:val="007F08D8"/>
    <w:rsid w:val="007F0B4A"/>
    <w:rsid w:val="007F17A8"/>
    <w:rsid w:val="007F1FD0"/>
    <w:rsid w:val="007F256F"/>
    <w:rsid w:val="007F2573"/>
    <w:rsid w:val="007F271B"/>
    <w:rsid w:val="007F275A"/>
    <w:rsid w:val="007F2AAF"/>
    <w:rsid w:val="007F2AC5"/>
    <w:rsid w:val="007F2D2E"/>
    <w:rsid w:val="007F3186"/>
    <w:rsid w:val="007F31E5"/>
    <w:rsid w:val="007F3264"/>
    <w:rsid w:val="007F37C6"/>
    <w:rsid w:val="007F3E9C"/>
    <w:rsid w:val="007F4026"/>
    <w:rsid w:val="007F4742"/>
    <w:rsid w:val="007F4B40"/>
    <w:rsid w:val="007F52CE"/>
    <w:rsid w:val="007F5418"/>
    <w:rsid w:val="007F56D7"/>
    <w:rsid w:val="007F6C5F"/>
    <w:rsid w:val="007F6D9F"/>
    <w:rsid w:val="007F7754"/>
    <w:rsid w:val="007F7F7B"/>
    <w:rsid w:val="008002AD"/>
    <w:rsid w:val="008003A8"/>
    <w:rsid w:val="00800BB3"/>
    <w:rsid w:val="008016FA"/>
    <w:rsid w:val="00802581"/>
    <w:rsid w:val="00802921"/>
    <w:rsid w:val="00802B05"/>
    <w:rsid w:val="00802C27"/>
    <w:rsid w:val="00803493"/>
    <w:rsid w:val="008040D4"/>
    <w:rsid w:val="0080420E"/>
    <w:rsid w:val="00804607"/>
    <w:rsid w:val="0080488F"/>
    <w:rsid w:val="00804BA3"/>
    <w:rsid w:val="00805551"/>
    <w:rsid w:val="00805969"/>
    <w:rsid w:val="00805CDC"/>
    <w:rsid w:val="008060B7"/>
    <w:rsid w:val="00806376"/>
    <w:rsid w:val="00806C6B"/>
    <w:rsid w:val="00806D52"/>
    <w:rsid w:val="008071A5"/>
    <w:rsid w:val="00807498"/>
    <w:rsid w:val="0080776F"/>
    <w:rsid w:val="0081067A"/>
    <w:rsid w:val="00810E78"/>
    <w:rsid w:val="008113DA"/>
    <w:rsid w:val="008114B0"/>
    <w:rsid w:val="0081187B"/>
    <w:rsid w:val="00811CD2"/>
    <w:rsid w:val="00811DF8"/>
    <w:rsid w:val="00811E92"/>
    <w:rsid w:val="0081263E"/>
    <w:rsid w:val="008126C7"/>
    <w:rsid w:val="00813535"/>
    <w:rsid w:val="0081398E"/>
    <w:rsid w:val="00813D37"/>
    <w:rsid w:val="00813D72"/>
    <w:rsid w:val="00814609"/>
    <w:rsid w:val="00814871"/>
    <w:rsid w:val="00815216"/>
    <w:rsid w:val="0081561C"/>
    <w:rsid w:val="00815986"/>
    <w:rsid w:val="00815A5E"/>
    <w:rsid w:val="00816122"/>
    <w:rsid w:val="00816566"/>
    <w:rsid w:val="008166F3"/>
    <w:rsid w:val="0081740C"/>
    <w:rsid w:val="0081778E"/>
    <w:rsid w:val="00817B68"/>
    <w:rsid w:val="00817BCE"/>
    <w:rsid w:val="00817EA9"/>
    <w:rsid w:val="00817FA2"/>
    <w:rsid w:val="008200B2"/>
    <w:rsid w:val="008203D5"/>
    <w:rsid w:val="008204A7"/>
    <w:rsid w:val="008205A1"/>
    <w:rsid w:val="008205DD"/>
    <w:rsid w:val="0082085F"/>
    <w:rsid w:val="008209E9"/>
    <w:rsid w:val="00820ADB"/>
    <w:rsid w:val="00821008"/>
    <w:rsid w:val="00821741"/>
    <w:rsid w:val="0082177E"/>
    <w:rsid w:val="00821ED7"/>
    <w:rsid w:val="0082319A"/>
    <w:rsid w:val="008232EF"/>
    <w:rsid w:val="00823331"/>
    <w:rsid w:val="00824357"/>
    <w:rsid w:val="0082435D"/>
    <w:rsid w:val="00824ADD"/>
    <w:rsid w:val="008251FB"/>
    <w:rsid w:val="0082520F"/>
    <w:rsid w:val="008256D1"/>
    <w:rsid w:val="00825E14"/>
    <w:rsid w:val="008260AB"/>
    <w:rsid w:val="008260DB"/>
    <w:rsid w:val="00826CDF"/>
    <w:rsid w:val="00826D9E"/>
    <w:rsid w:val="00826F20"/>
    <w:rsid w:val="008270AA"/>
    <w:rsid w:val="00827410"/>
    <w:rsid w:val="00827708"/>
    <w:rsid w:val="0083038A"/>
    <w:rsid w:val="00831339"/>
    <w:rsid w:val="00831B0C"/>
    <w:rsid w:val="00831CE6"/>
    <w:rsid w:val="00831D84"/>
    <w:rsid w:val="00831ECA"/>
    <w:rsid w:val="008322A2"/>
    <w:rsid w:val="008322AB"/>
    <w:rsid w:val="0083245B"/>
    <w:rsid w:val="00832461"/>
    <w:rsid w:val="008328FA"/>
    <w:rsid w:val="00832AE3"/>
    <w:rsid w:val="00832D4C"/>
    <w:rsid w:val="00834213"/>
    <w:rsid w:val="00834AA5"/>
    <w:rsid w:val="00834AD6"/>
    <w:rsid w:val="00834DFA"/>
    <w:rsid w:val="00835831"/>
    <w:rsid w:val="00835BA9"/>
    <w:rsid w:val="00835D6A"/>
    <w:rsid w:val="0083615B"/>
    <w:rsid w:val="0083693A"/>
    <w:rsid w:val="008373E6"/>
    <w:rsid w:val="00840818"/>
    <w:rsid w:val="00840CB6"/>
    <w:rsid w:val="00841286"/>
    <w:rsid w:val="00841981"/>
    <w:rsid w:val="00841A67"/>
    <w:rsid w:val="00842049"/>
    <w:rsid w:val="0084226E"/>
    <w:rsid w:val="0084230D"/>
    <w:rsid w:val="00842442"/>
    <w:rsid w:val="00842ED4"/>
    <w:rsid w:val="00842FEE"/>
    <w:rsid w:val="008432B3"/>
    <w:rsid w:val="008440D6"/>
    <w:rsid w:val="00844A4E"/>
    <w:rsid w:val="00844CD9"/>
    <w:rsid w:val="00845484"/>
    <w:rsid w:val="00845531"/>
    <w:rsid w:val="00845891"/>
    <w:rsid w:val="0084681D"/>
    <w:rsid w:val="008468BF"/>
    <w:rsid w:val="00846900"/>
    <w:rsid w:val="00846B1E"/>
    <w:rsid w:val="00847028"/>
    <w:rsid w:val="00847D55"/>
    <w:rsid w:val="00847F15"/>
    <w:rsid w:val="00850094"/>
    <w:rsid w:val="00850941"/>
    <w:rsid w:val="00850A15"/>
    <w:rsid w:val="00850B86"/>
    <w:rsid w:val="00850D5D"/>
    <w:rsid w:val="008511CA"/>
    <w:rsid w:val="00851278"/>
    <w:rsid w:val="00851AE0"/>
    <w:rsid w:val="00851F8F"/>
    <w:rsid w:val="00852F7B"/>
    <w:rsid w:val="00853A1A"/>
    <w:rsid w:val="00854066"/>
    <w:rsid w:val="00854191"/>
    <w:rsid w:val="00854464"/>
    <w:rsid w:val="00854702"/>
    <w:rsid w:val="00855009"/>
    <w:rsid w:val="008550D8"/>
    <w:rsid w:val="00855154"/>
    <w:rsid w:val="008553F0"/>
    <w:rsid w:val="0085572D"/>
    <w:rsid w:val="008558D2"/>
    <w:rsid w:val="00855C49"/>
    <w:rsid w:val="00855F19"/>
    <w:rsid w:val="008566B9"/>
    <w:rsid w:val="00856A4C"/>
    <w:rsid w:val="00857066"/>
    <w:rsid w:val="0085711A"/>
    <w:rsid w:val="00857445"/>
    <w:rsid w:val="008575E7"/>
    <w:rsid w:val="0085773E"/>
    <w:rsid w:val="00857832"/>
    <w:rsid w:val="00857A4B"/>
    <w:rsid w:val="00857E6B"/>
    <w:rsid w:val="00860281"/>
    <w:rsid w:val="00860969"/>
    <w:rsid w:val="00861932"/>
    <w:rsid w:val="00861A5D"/>
    <w:rsid w:val="00861BF5"/>
    <w:rsid w:val="00861E31"/>
    <w:rsid w:val="00862020"/>
    <w:rsid w:val="008634A6"/>
    <w:rsid w:val="008638F2"/>
    <w:rsid w:val="00863F70"/>
    <w:rsid w:val="00864110"/>
    <w:rsid w:val="0086468C"/>
    <w:rsid w:val="00865315"/>
    <w:rsid w:val="0086535E"/>
    <w:rsid w:val="008657EE"/>
    <w:rsid w:val="00865A03"/>
    <w:rsid w:val="00865A0A"/>
    <w:rsid w:val="00865A20"/>
    <w:rsid w:val="00866AE7"/>
    <w:rsid w:val="00866C4C"/>
    <w:rsid w:val="00866DB8"/>
    <w:rsid w:val="00867524"/>
    <w:rsid w:val="0086759A"/>
    <w:rsid w:val="00867A04"/>
    <w:rsid w:val="00867CAB"/>
    <w:rsid w:val="00870D96"/>
    <w:rsid w:val="00871B6F"/>
    <w:rsid w:val="00871F80"/>
    <w:rsid w:val="00872240"/>
    <w:rsid w:val="0087228A"/>
    <w:rsid w:val="00872527"/>
    <w:rsid w:val="00872A28"/>
    <w:rsid w:val="00872E27"/>
    <w:rsid w:val="008738C5"/>
    <w:rsid w:val="00873D5F"/>
    <w:rsid w:val="00873E7B"/>
    <w:rsid w:val="00873EC5"/>
    <w:rsid w:val="00874091"/>
    <w:rsid w:val="008740EF"/>
    <w:rsid w:val="008746E0"/>
    <w:rsid w:val="00874967"/>
    <w:rsid w:val="00874973"/>
    <w:rsid w:val="00874EB6"/>
    <w:rsid w:val="00874EFB"/>
    <w:rsid w:val="008750AA"/>
    <w:rsid w:val="00875770"/>
    <w:rsid w:val="0087584F"/>
    <w:rsid w:val="00875990"/>
    <w:rsid w:val="00875B3D"/>
    <w:rsid w:val="00875DC4"/>
    <w:rsid w:val="00876C62"/>
    <w:rsid w:val="008772A6"/>
    <w:rsid w:val="00877372"/>
    <w:rsid w:val="00877591"/>
    <w:rsid w:val="008779CD"/>
    <w:rsid w:val="00877A53"/>
    <w:rsid w:val="00877A5D"/>
    <w:rsid w:val="00881171"/>
    <w:rsid w:val="008812B4"/>
    <w:rsid w:val="00881B0A"/>
    <w:rsid w:val="00882087"/>
    <w:rsid w:val="00882524"/>
    <w:rsid w:val="00882DE5"/>
    <w:rsid w:val="00882E3C"/>
    <w:rsid w:val="00883101"/>
    <w:rsid w:val="008833E5"/>
    <w:rsid w:val="00884121"/>
    <w:rsid w:val="008841F9"/>
    <w:rsid w:val="008859A5"/>
    <w:rsid w:val="00885DFF"/>
    <w:rsid w:val="00886064"/>
    <w:rsid w:val="00886072"/>
    <w:rsid w:val="008860B1"/>
    <w:rsid w:val="0088647F"/>
    <w:rsid w:val="00886AE3"/>
    <w:rsid w:val="008871DE"/>
    <w:rsid w:val="008874D0"/>
    <w:rsid w:val="0088785C"/>
    <w:rsid w:val="008878F4"/>
    <w:rsid w:val="0089031C"/>
    <w:rsid w:val="008903BB"/>
    <w:rsid w:val="00890547"/>
    <w:rsid w:val="00891487"/>
    <w:rsid w:val="008916D0"/>
    <w:rsid w:val="008919B1"/>
    <w:rsid w:val="00891A78"/>
    <w:rsid w:val="00891BCA"/>
    <w:rsid w:val="00891C33"/>
    <w:rsid w:val="008927DC"/>
    <w:rsid w:val="00892836"/>
    <w:rsid w:val="00892862"/>
    <w:rsid w:val="00892884"/>
    <w:rsid w:val="0089294C"/>
    <w:rsid w:val="00892DE2"/>
    <w:rsid w:val="00892EE2"/>
    <w:rsid w:val="00893632"/>
    <w:rsid w:val="00893985"/>
    <w:rsid w:val="008940B8"/>
    <w:rsid w:val="00894114"/>
    <w:rsid w:val="008944D9"/>
    <w:rsid w:val="00894856"/>
    <w:rsid w:val="00894C9C"/>
    <w:rsid w:val="0089554D"/>
    <w:rsid w:val="008955C0"/>
    <w:rsid w:val="00895B13"/>
    <w:rsid w:val="00896149"/>
    <w:rsid w:val="008961B1"/>
    <w:rsid w:val="0089642F"/>
    <w:rsid w:val="00896944"/>
    <w:rsid w:val="00897439"/>
    <w:rsid w:val="00897BC1"/>
    <w:rsid w:val="008A0089"/>
    <w:rsid w:val="008A0F77"/>
    <w:rsid w:val="008A12D4"/>
    <w:rsid w:val="008A1C91"/>
    <w:rsid w:val="008A1E6F"/>
    <w:rsid w:val="008A282D"/>
    <w:rsid w:val="008A2BA4"/>
    <w:rsid w:val="008A2D36"/>
    <w:rsid w:val="008A2E4A"/>
    <w:rsid w:val="008A301C"/>
    <w:rsid w:val="008A38B9"/>
    <w:rsid w:val="008A3D3A"/>
    <w:rsid w:val="008A4398"/>
    <w:rsid w:val="008A4A44"/>
    <w:rsid w:val="008A4CA0"/>
    <w:rsid w:val="008A54EC"/>
    <w:rsid w:val="008A58FB"/>
    <w:rsid w:val="008A59CD"/>
    <w:rsid w:val="008A5C9B"/>
    <w:rsid w:val="008A5FF8"/>
    <w:rsid w:val="008A62CE"/>
    <w:rsid w:val="008A6778"/>
    <w:rsid w:val="008A6D1E"/>
    <w:rsid w:val="008A71E9"/>
    <w:rsid w:val="008A730C"/>
    <w:rsid w:val="008A7780"/>
    <w:rsid w:val="008A7B9B"/>
    <w:rsid w:val="008A7DA7"/>
    <w:rsid w:val="008B0321"/>
    <w:rsid w:val="008B05A0"/>
    <w:rsid w:val="008B0E1A"/>
    <w:rsid w:val="008B0E3B"/>
    <w:rsid w:val="008B1541"/>
    <w:rsid w:val="008B21C9"/>
    <w:rsid w:val="008B2FA9"/>
    <w:rsid w:val="008B3101"/>
    <w:rsid w:val="008B31FE"/>
    <w:rsid w:val="008B392C"/>
    <w:rsid w:val="008B3956"/>
    <w:rsid w:val="008B3C5B"/>
    <w:rsid w:val="008B462B"/>
    <w:rsid w:val="008B4839"/>
    <w:rsid w:val="008B4A93"/>
    <w:rsid w:val="008B5465"/>
    <w:rsid w:val="008B5982"/>
    <w:rsid w:val="008B610C"/>
    <w:rsid w:val="008B6261"/>
    <w:rsid w:val="008B69B6"/>
    <w:rsid w:val="008B765C"/>
    <w:rsid w:val="008B7E77"/>
    <w:rsid w:val="008B7F2A"/>
    <w:rsid w:val="008C06EF"/>
    <w:rsid w:val="008C07DB"/>
    <w:rsid w:val="008C096F"/>
    <w:rsid w:val="008C0985"/>
    <w:rsid w:val="008C0F02"/>
    <w:rsid w:val="008C1671"/>
    <w:rsid w:val="008C1935"/>
    <w:rsid w:val="008C1BBA"/>
    <w:rsid w:val="008C2294"/>
    <w:rsid w:val="008C24B1"/>
    <w:rsid w:val="008C2A28"/>
    <w:rsid w:val="008C2ACE"/>
    <w:rsid w:val="008C354D"/>
    <w:rsid w:val="008C3EE8"/>
    <w:rsid w:val="008C3F49"/>
    <w:rsid w:val="008C41D6"/>
    <w:rsid w:val="008C45ED"/>
    <w:rsid w:val="008C4CA6"/>
    <w:rsid w:val="008C50D6"/>
    <w:rsid w:val="008C521F"/>
    <w:rsid w:val="008C5985"/>
    <w:rsid w:val="008C629D"/>
    <w:rsid w:val="008C6CA1"/>
    <w:rsid w:val="008C7130"/>
    <w:rsid w:val="008C71D8"/>
    <w:rsid w:val="008C7431"/>
    <w:rsid w:val="008C7C75"/>
    <w:rsid w:val="008C7DB5"/>
    <w:rsid w:val="008D010B"/>
    <w:rsid w:val="008D07AC"/>
    <w:rsid w:val="008D1422"/>
    <w:rsid w:val="008D1E4D"/>
    <w:rsid w:val="008D2012"/>
    <w:rsid w:val="008D2645"/>
    <w:rsid w:val="008D2A9F"/>
    <w:rsid w:val="008D2C52"/>
    <w:rsid w:val="008D3637"/>
    <w:rsid w:val="008D36A6"/>
    <w:rsid w:val="008D3806"/>
    <w:rsid w:val="008D40DD"/>
    <w:rsid w:val="008D4737"/>
    <w:rsid w:val="008D4981"/>
    <w:rsid w:val="008D4CC7"/>
    <w:rsid w:val="008D4CE3"/>
    <w:rsid w:val="008D4DB0"/>
    <w:rsid w:val="008D5C3F"/>
    <w:rsid w:val="008D60F0"/>
    <w:rsid w:val="008D6F98"/>
    <w:rsid w:val="008D70DD"/>
    <w:rsid w:val="008D71D0"/>
    <w:rsid w:val="008D72DE"/>
    <w:rsid w:val="008D758D"/>
    <w:rsid w:val="008D7C8C"/>
    <w:rsid w:val="008D7EBB"/>
    <w:rsid w:val="008D7F95"/>
    <w:rsid w:val="008E0E30"/>
    <w:rsid w:val="008E10DB"/>
    <w:rsid w:val="008E1A2D"/>
    <w:rsid w:val="008E25DB"/>
    <w:rsid w:val="008E2CD3"/>
    <w:rsid w:val="008E3120"/>
    <w:rsid w:val="008E31A3"/>
    <w:rsid w:val="008E3283"/>
    <w:rsid w:val="008E3D65"/>
    <w:rsid w:val="008E3DF5"/>
    <w:rsid w:val="008E4785"/>
    <w:rsid w:val="008E4CCB"/>
    <w:rsid w:val="008E50B9"/>
    <w:rsid w:val="008E53EF"/>
    <w:rsid w:val="008E5890"/>
    <w:rsid w:val="008E6F1C"/>
    <w:rsid w:val="008E7323"/>
    <w:rsid w:val="008E7472"/>
    <w:rsid w:val="008E78B3"/>
    <w:rsid w:val="008E7F41"/>
    <w:rsid w:val="008F02CA"/>
    <w:rsid w:val="008F04B5"/>
    <w:rsid w:val="008F0526"/>
    <w:rsid w:val="008F0DF8"/>
    <w:rsid w:val="008F0E62"/>
    <w:rsid w:val="008F0F90"/>
    <w:rsid w:val="008F187D"/>
    <w:rsid w:val="008F38DA"/>
    <w:rsid w:val="008F452F"/>
    <w:rsid w:val="008F4B05"/>
    <w:rsid w:val="008F4D27"/>
    <w:rsid w:val="008F4E59"/>
    <w:rsid w:val="008F5624"/>
    <w:rsid w:val="008F56D4"/>
    <w:rsid w:val="008F5D15"/>
    <w:rsid w:val="008F5D4B"/>
    <w:rsid w:val="008F6CCB"/>
    <w:rsid w:val="008F7727"/>
    <w:rsid w:val="008F7CDE"/>
    <w:rsid w:val="008F7F3C"/>
    <w:rsid w:val="00900309"/>
    <w:rsid w:val="009006ED"/>
    <w:rsid w:val="0090073E"/>
    <w:rsid w:val="00900A52"/>
    <w:rsid w:val="00900BF4"/>
    <w:rsid w:val="0090185F"/>
    <w:rsid w:val="0090186D"/>
    <w:rsid w:val="00901D34"/>
    <w:rsid w:val="00902253"/>
    <w:rsid w:val="0090244E"/>
    <w:rsid w:val="00902C1D"/>
    <w:rsid w:val="00902F35"/>
    <w:rsid w:val="00903187"/>
    <w:rsid w:val="00903583"/>
    <w:rsid w:val="0090370E"/>
    <w:rsid w:val="00903EAA"/>
    <w:rsid w:val="00905097"/>
    <w:rsid w:val="009050BC"/>
    <w:rsid w:val="00905438"/>
    <w:rsid w:val="00905616"/>
    <w:rsid w:val="00905C39"/>
    <w:rsid w:val="009068AE"/>
    <w:rsid w:val="00910312"/>
    <w:rsid w:val="009105FF"/>
    <w:rsid w:val="009110D4"/>
    <w:rsid w:val="009118D2"/>
    <w:rsid w:val="0091241B"/>
    <w:rsid w:val="009129A5"/>
    <w:rsid w:val="0091308E"/>
    <w:rsid w:val="009130EA"/>
    <w:rsid w:val="00913B9E"/>
    <w:rsid w:val="00913CC7"/>
    <w:rsid w:val="00913FDB"/>
    <w:rsid w:val="009140E8"/>
    <w:rsid w:val="0091497F"/>
    <w:rsid w:val="00914A68"/>
    <w:rsid w:val="00915755"/>
    <w:rsid w:val="00915CF7"/>
    <w:rsid w:val="00916033"/>
    <w:rsid w:val="00916C57"/>
    <w:rsid w:val="009179AB"/>
    <w:rsid w:val="009201C8"/>
    <w:rsid w:val="00920433"/>
    <w:rsid w:val="0092073A"/>
    <w:rsid w:val="00920AD3"/>
    <w:rsid w:val="00920BDC"/>
    <w:rsid w:val="00920E27"/>
    <w:rsid w:val="0092142C"/>
    <w:rsid w:val="00921679"/>
    <w:rsid w:val="00921EA9"/>
    <w:rsid w:val="00921F5F"/>
    <w:rsid w:val="009228B2"/>
    <w:rsid w:val="00922B7F"/>
    <w:rsid w:val="00922BFE"/>
    <w:rsid w:val="009231DC"/>
    <w:rsid w:val="009234E2"/>
    <w:rsid w:val="00924BE6"/>
    <w:rsid w:val="00924DA3"/>
    <w:rsid w:val="00924DD5"/>
    <w:rsid w:val="00924E5F"/>
    <w:rsid w:val="00925107"/>
    <w:rsid w:val="009251A9"/>
    <w:rsid w:val="009259E7"/>
    <w:rsid w:val="00925AC7"/>
    <w:rsid w:val="00925FF7"/>
    <w:rsid w:val="00926188"/>
    <w:rsid w:val="009267DC"/>
    <w:rsid w:val="00926AB4"/>
    <w:rsid w:val="00926EB1"/>
    <w:rsid w:val="00926EE5"/>
    <w:rsid w:val="00927451"/>
    <w:rsid w:val="009274F3"/>
    <w:rsid w:val="00930483"/>
    <w:rsid w:val="00930580"/>
    <w:rsid w:val="009305D2"/>
    <w:rsid w:val="00930724"/>
    <w:rsid w:val="00930AD5"/>
    <w:rsid w:val="00930CD8"/>
    <w:rsid w:val="00931362"/>
    <w:rsid w:val="00931E3A"/>
    <w:rsid w:val="00931F3C"/>
    <w:rsid w:val="00932013"/>
    <w:rsid w:val="009322F7"/>
    <w:rsid w:val="00932AC6"/>
    <w:rsid w:val="00932E33"/>
    <w:rsid w:val="00933078"/>
    <w:rsid w:val="00933121"/>
    <w:rsid w:val="00933F85"/>
    <w:rsid w:val="00934061"/>
    <w:rsid w:val="00934372"/>
    <w:rsid w:val="009345D9"/>
    <w:rsid w:val="00934C31"/>
    <w:rsid w:val="00935043"/>
    <w:rsid w:val="0093527F"/>
    <w:rsid w:val="00935385"/>
    <w:rsid w:val="009356F4"/>
    <w:rsid w:val="0093593F"/>
    <w:rsid w:val="0093612F"/>
    <w:rsid w:val="009367AC"/>
    <w:rsid w:val="00936B3B"/>
    <w:rsid w:val="00936C31"/>
    <w:rsid w:val="00936F1D"/>
    <w:rsid w:val="00937517"/>
    <w:rsid w:val="00937A20"/>
    <w:rsid w:val="00937D2D"/>
    <w:rsid w:val="00937EFC"/>
    <w:rsid w:val="00937F53"/>
    <w:rsid w:val="00937FC4"/>
    <w:rsid w:val="00940C1E"/>
    <w:rsid w:val="00940CE8"/>
    <w:rsid w:val="00942FAD"/>
    <w:rsid w:val="009434C6"/>
    <w:rsid w:val="00943D96"/>
    <w:rsid w:val="00944406"/>
    <w:rsid w:val="00944683"/>
    <w:rsid w:val="00944EE0"/>
    <w:rsid w:val="00945035"/>
    <w:rsid w:val="009453B6"/>
    <w:rsid w:val="00945D70"/>
    <w:rsid w:val="009469CC"/>
    <w:rsid w:val="00946D11"/>
    <w:rsid w:val="00947866"/>
    <w:rsid w:val="0094793B"/>
    <w:rsid w:val="009479AB"/>
    <w:rsid w:val="00947C55"/>
    <w:rsid w:val="00950403"/>
    <w:rsid w:val="0095063F"/>
    <w:rsid w:val="009506B7"/>
    <w:rsid w:val="00950958"/>
    <w:rsid w:val="00950AEF"/>
    <w:rsid w:val="00950D6F"/>
    <w:rsid w:val="00950EDE"/>
    <w:rsid w:val="00950F6A"/>
    <w:rsid w:val="0095163C"/>
    <w:rsid w:val="00951A01"/>
    <w:rsid w:val="00951FB6"/>
    <w:rsid w:val="0095248A"/>
    <w:rsid w:val="0095251B"/>
    <w:rsid w:val="00952617"/>
    <w:rsid w:val="00953618"/>
    <w:rsid w:val="00953A43"/>
    <w:rsid w:val="00953B97"/>
    <w:rsid w:val="00953DC9"/>
    <w:rsid w:val="00954A6A"/>
    <w:rsid w:val="00955392"/>
    <w:rsid w:val="009557AD"/>
    <w:rsid w:val="00955EAD"/>
    <w:rsid w:val="00956798"/>
    <w:rsid w:val="00956D29"/>
    <w:rsid w:val="00957480"/>
    <w:rsid w:val="00957B57"/>
    <w:rsid w:val="00960051"/>
    <w:rsid w:val="00960110"/>
    <w:rsid w:val="0096018E"/>
    <w:rsid w:val="009601FC"/>
    <w:rsid w:val="00960779"/>
    <w:rsid w:val="00960FDC"/>
    <w:rsid w:val="009610C6"/>
    <w:rsid w:val="0096211E"/>
    <w:rsid w:val="009622C6"/>
    <w:rsid w:val="009627B4"/>
    <w:rsid w:val="00963A8C"/>
    <w:rsid w:val="009644BB"/>
    <w:rsid w:val="00964555"/>
    <w:rsid w:val="009647C2"/>
    <w:rsid w:val="00964AD7"/>
    <w:rsid w:val="00965401"/>
    <w:rsid w:val="0096544F"/>
    <w:rsid w:val="00965681"/>
    <w:rsid w:val="009659E5"/>
    <w:rsid w:val="00965B3A"/>
    <w:rsid w:val="00965E20"/>
    <w:rsid w:val="00966150"/>
    <w:rsid w:val="009669F9"/>
    <w:rsid w:val="009672BA"/>
    <w:rsid w:val="009675F6"/>
    <w:rsid w:val="00970618"/>
    <w:rsid w:val="00970677"/>
    <w:rsid w:val="009718B4"/>
    <w:rsid w:val="00971E21"/>
    <w:rsid w:val="00972036"/>
    <w:rsid w:val="00972157"/>
    <w:rsid w:val="009726B1"/>
    <w:rsid w:val="00972E10"/>
    <w:rsid w:val="00972E84"/>
    <w:rsid w:val="009737C8"/>
    <w:rsid w:val="009742C2"/>
    <w:rsid w:val="0097482C"/>
    <w:rsid w:val="009751DF"/>
    <w:rsid w:val="00975538"/>
    <w:rsid w:val="009756C4"/>
    <w:rsid w:val="00975CA2"/>
    <w:rsid w:val="00975D52"/>
    <w:rsid w:val="00975FF3"/>
    <w:rsid w:val="009763A7"/>
    <w:rsid w:val="009764CB"/>
    <w:rsid w:val="0097762F"/>
    <w:rsid w:val="00977648"/>
    <w:rsid w:val="00977C4F"/>
    <w:rsid w:val="00980C03"/>
    <w:rsid w:val="00980ED7"/>
    <w:rsid w:val="009811BB"/>
    <w:rsid w:val="009812B2"/>
    <w:rsid w:val="009813F0"/>
    <w:rsid w:val="00981461"/>
    <w:rsid w:val="009821D8"/>
    <w:rsid w:val="00982C2A"/>
    <w:rsid w:val="009836C0"/>
    <w:rsid w:val="009837A4"/>
    <w:rsid w:val="00984217"/>
    <w:rsid w:val="009842D1"/>
    <w:rsid w:val="009846F4"/>
    <w:rsid w:val="0098532A"/>
    <w:rsid w:val="00985973"/>
    <w:rsid w:val="009861B5"/>
    <w:rsid w:val="0098634D"/>
    <w:rsid w:val="00986643"/>
    <w:rsid w:val="009866A3"/>
    <w:rsid w:val="00986ACE"/>
    <w:rsid w:val="00986D3F"/>
    <w:rsid w:val="00986EE1"/>
    <w:rsid w:val="00987E13"/>
    <w:rsid w:val="009904D8"/>
    <w:rsid w:val="00990AB5"/>
    <w:rsid w:val="00990EA9"/>
    <w:rsid w:val="009915D2"/>
    <w:rsid w:val="00991980"/>
    <w:rsid w:val="00991BAC"/>
    <w:rsid w:val="00991C99"/>
    <w:rsid w:val="00992621"/>
    <w:rsid w:val="00992A64"/>
    <w:rsid w:val="00993F14"/>
    <w:rsid w:val="00994250"/>
    <w:rsid w:val="00994DB7"/>
    <w:rsid w:val="00994EA6"/>
    <w:rsid w:val="00995038"/>
    <w:rsid w:val="00995698"/>
    <w:rsid w:val="0099599D"/>
    <w:rsid w:val="009969D1"/>
    <w:rsid w:val="00997DCB"/>
    <w:rsid w:val="009A00A1"/>
    <w:rsid w:val="009A0A4C"/>
    <w:rsid w:val="009A0ECF"/>
    <w:rsid w:val="009A10DB"/>
    <w:rsid w:val="009A11EA"/>
    <w:rsid w:val="009A1202"/>
    <w:rsid w:val="009A15B7"/>
    <w:rsid w:val="009A1B02"/>
    <w:rsid w:val="009A27E0"/>
    <w:rsid w:val="009A2AEA"/>
    <w:rsid w:val="009A2D02"/>
    <w:rsid w:val="009A3B21"/>
    <w:rsid w:val="009A3C5C"/>
    <w:rsid w:val="009A4321"/>
    <w:rsid w:val="009A477D"/>
    <w:rsid w:val="009A4917"/>
    <w:rsid w:val="009A4963"/>
    <w:rsid w:val="009A4C4F"/>
    <w:rsid w:val="009A4DE0"/>
    <w:rsid w:val="009A5039"/>
    <w:rsid w:val="009A5083"/>
    <w:rsid w:val="009A572A"/>
    <w:rsid w:val="009A62F5"/>
    <w:rsid w:val="009A6A3A"/>
    <w:rsid w:val="009A748C"/>
    <w:rsid w:val="009A7C8D"/>
    <w:rsid w:val="009A7EA3"/>
    <w:rsid w:val="009B05CB"/>
    <w:rsid w:val="009B07F0"/>
    <w:rsid w:val="009B099E"/>
    <w:rsid w:val="009B0C68"/>
    <w:rsid w:val="009B1C58"/>
    <w:rsid w:val="009B20B5"/>
    <w:rsid w:val="009B227C"/>
    <w:rsid w:val="009B3EA6"/>
    <w:rsid w:val="009B4713"/>
    <w:rsid w:val="009B4C2F"/>
    <w:rsid w:val="009B4D27"/>
    <w:rsid w:val="009B5788"/>
    <w:rsid w:val="009B6078"/>
    <w:rsid w:val="009B6974"/>
    <w:rsid w:val="009B6F21"/>
    <w:rsid w:val="009B6FAC"/>
    <w:rsid w:val="009B702F"/>
    <w:rsid w:val="009B7A81"/>
    <w:rsid w:val="009B7B8A"/>
    <w:rsid w:val="009B7B92"/>
    <w:rsid w:val="009C049B"/>
    <w:rsid w:val="009C0E66"/>
    <w:rsid w:val="009C13E9"/>
    <w:rsid w:val="009C1401"/>
    <w:rsid w:val="009C1A9D"/>
    <w:rsid w:val="009C1B38"/>
    <w:rsid w:val="009C1C7F"/>
    <w:rsid w:val="009C208D"/>
    <w:rsid w:val="009C21EC"/>
    <w:rsid w:val="009C26D1"/>
    <w:rsid w:val="009C29D6"/>
    <w:rsid w:val="009C2D16"/>
    <w:rsid w:val="009C2E2A"/>
    <w:rsid w:val="009C32B1"/>
    <w:rsid w:val="009C36E0"/>
    <w:rsid w:val="009C4547"/>
    <w:rsid w:val="009C454D"/>
    <w:rsid w:val="009C47F6"/>
    <w:rsid w:val="009C565E"/>
    <w:rsid w:val="009C58CF"/>
    <w:rsid w:val="009C5F95"/>
    <w:rsid w:val="009C60A8"/>
    <w:rsid w:val="009C69D3"/>
    <w:rsid w:val="009C6A23"/>
    <w:rsid w:val="009C6E75"/>
    <w:rsid w:val="009C74F6"/>
    <w:rsid w:val="009C790F"/>
    <w:rsid w:val="009C797E"/>
    <w:rsid w:val="009C7A74"/>
    <w:rsid w:val="009C7AAF"/>
    <w:rsid w:val="009C7B14"/>
    <w:rsid w:val="009C7BEA"/>
    <w:rsid w:val="009D03D2"/>
    <w:rsid w:val="009D06FF"/>
    <w:rsid w:val="009D09EB"/>
    <w:rsid w:val="009D0A53"/>
    <w:rsid w:val="009D1077"/>
    <w:rsid w:val="009D1DEE"/>
    <w:rsid w:val="009D2546"/>
    <w:rsid w:val="009D3698"/>
    <w:rsid w:val="009D3B52"/>
    <w:rsid w:val="009D484A"/>
    <w:rsid w:val="009D4C72"/>
    <w:rsid w:val="009D4E09"/>
    <w:rsid w:val="009D4F71"/>
    <w:rsid w:val="009D55C4"/>
    <w:rsid w:val="009D5AC5"/>
    <w:rsid w:val="009D67DC"/>
    <w:rsid w:val="009D682C"/>
    <w:rsid w:val="009D6DE5"/>
    <w:rsid w:val="009D6FDD"/>
    <w:rsid w:val="009D7010"/>
    <w:rsid w:val="009D74F5"/>
    <w:rsid w:val="009D76CE"/>
    <w:rsid w:val="009D797D"/>
    <w:rsid w:val="009D7FF0"/>
    <w:rsid w:val="009E03F3"/>
    <w:rsid w:val="009E0550"/>
    <w:rsid w:val="009E0603"/>
    <w:rsid w:val="009E06F1"/>
    <w:rsid w:val="009E086F"/>
    <w:rsid w:val="009E0E54"/>
    <w:rsid w:val="009E130D"/>
    <w:rsid w:val="009E1656"/>
    <w:rsid w:val="009E1D4A"/>
    <w:rsid w:val="009E2C70"/>
    <w:rsid w:val="009E300B"/>
    <w:rsid w:val="009E3847"/>
    <w:rsid w:val="009E3FB3"/>
    <w:rsid w:val="009E48D0"/>
    <w:rsid w:val="009E5623"/>
    <w:rsid w:val="009E61F0"/>
    <w:rsid w:val="009E634A"/>
    <w:rsid w:val="009E6596"/>
    <w:rsid w:val="009E6A20"/>
    <w:rsid w:val="009E726F"/>
    <w:rsid w:val="009E74B4"/>
    <w:rsid w:val="009E7A88"/>
    <w:rsid w:val="009E7EE9"/>
    <w:rsid w:val="009F096C"/>
    <w:rsid w:val="009F0D13"/>
    <w:rsid w:val="009F0FCB"/>
    <w:rsid w:val="009F1043"/>
    <w:rsid w:val="009F1318"/>
    <w:rsid w:val="009F19D5"/>
    <w:rsid w:val="009F1D9C"/>
    <w:rsid w:val="009F1F2F"/>
    <w:rsid w:val="009F2008"/>
    <w:rsid w:val="009F210D"/>
    <w:rsid w:val="009F265D"/>
    <w:rsid w:val="009F358C"/>
    <w:rsid w:val="009F41C3"/>
    <w:rsid w:val="009F4214"/>
    <w:rsid w:val="009F42F9"/>
    <w:rsid w:val="009F45BE"/>
    <w:rsid w:val="009F4655"/>
    <w:rsid w:val="009F506E"/>
    <w:rsid w:val="009F5F24"/>
    <w:rsid w:val="009F61A0"/>
    <w:rsid w:val="009F66F7"/>
    <w:rsid w:val="009F6A31"/>
    <w:rsid w:val="009F6D0C"/>
    <w:rsid w:val="009F6D2B"/>
    <w:rsid w:val="009F6DC2"/>
    <w:rsid w:val="00A00D80"/>
    <w:rsid w:val="00A01866"/>
    <w:rsid w:val="00A019A5"/>
    <w:rsid w:val="00A01BDD"/>
    <w:rsid w:val="00A02D8B"/>
    <w:rsid w:val="00A03115"/>
    <w:rsid w:val="00A033C3"/>
    <w:rsid w:val="00A03480"/>
    <w:rsid w:val="00A036A3"/>
    <w:rsid w:val="00A04C2F"/>
    <w:rsid w:val="00A04FEC"/>
    <w:rsid w:val="00A05814"/>
    <w:rsid w:val="00A0619D"/>
    <w:rsid w:val="00A06741"/>
    <w:rsid w:val="00A0766E"/>
    <w:rsid w:val="00A10044"/>
    <w:rsid w:val="00A105BE"/>
    <w:rsid w:val="00A10921"/>
    <w:rsid w:val="00A1111E"/>
    <w:rsid w:val="00A11334"/>
    <w:rsid w:val="00A1247A"/>
    <w:rsid w:val="00A12697"/>
    <w:rsid w:val="00A1270E"/>
    <w:rsid w:val="00A12802"/>
    <w:rsid w:val="00A12A9F"/>
    <w:rsid w:val="00A12B19"/>
    <w:rsid w:val="00A13861"/>
    <w:rsid w:val="00A13B57"/>
    <w:rsid w:val="00A13BA3"/>
    <w:rsid w:val="00A13C76"/>
    <w:rsid w:val="00A13EF0"/>
    <w:rsid w:val="00A1410C"/>
    <w:rsid w:val="00A141E2"/>
    <w:rsid w:val="00A14FC0"/>
    <w:rsid w:val="00A156D5"/>
    <w:rsid w:val="00A15750"/>
    <w:rsid w:val="00A15EEC"/>
    <w:rsid w:val="00A1688A"/>
    <w:rsid w:val="00A16B05"/>
    <w:rsid w:val="00A16B73"/>
    <w:rsid w:val="00A172BB"/>
    <w:rsid w:val="00A172DA"/>
    <w:rsid w:val="00A17573"/>
    <w:rsid w:val="00A175D7"/>
    <w:rsid w:val="00A1771F"/>
    <w:rsid w:val="00A17A4D"/>
    <w:rsid w:val="00A17E0A"/>
    <w:rsid w:val="00A20234"/>
    <w:rsid w:val="00A209FE"/>
    <w:rsid w:val="00A20B40"/>
    <w:rsid w:val="00A20D8E"/>
    <w:rsid w:val="00A21296"/>
    <w:rsid w:val="00A213AB"/>
    <w:rsid w:val="00A21587"/>
    <w:rsid w:val="00A2174C"/>
    <w:rsid w:val="00A217B0"/>
    <w:rsid w:val="00A21817"/>
    <w:rsid w:val="00A21AF4"/>
    <w:rsid w:val="00A21DB2"/>
    <w:rsid w:val="00A220FE"/>
    <w:rsid w:val="00A22ACA"/>
    <w:rsid w:val="00A23232"/>
    <w:rsid w:val="00A234FF"/>
    <w:rsid w:val="00A23880"/>
    <w:rsid w:val="00A23924"/>
    <w:rsid w:val="00A24451"/>
    <w:rsid w:val="00A248BF"/>
    <w:rsid w:val="00A25BD1"/>
    <w:rsid w:val="00A2607A"/>
    <w:rsid w:val="00A267F9"/>
    <w:rsid w:val="00A27323"/>
    <w:rsid w:val="00A27895"/>
    <w:rsid w:val="00A27BA0"/>
    <w:rsid w:val="00A3021A"/>
    <w:rsid w:val="00A304E3"/>
    <w:rsid w:val="00A30692"/>
    <w:rsid w:val="00A30D8D"/>
    <w:rsid w:val="00A30EEE"/>
    <w:rsid w:val="00A3105D"/>
    <w:rsid w:val="00A3166A"/>
    <w:rsid w:val="00A318BB"/>
    <w:rsid w:val="00A31BE3"/>
    <w:rsid w:val="00A323DC"/>
    <w:rsid w:val="00A32443"/>
    <w:rsid w:val="00A32542"/>
    <w:rsid w:val="00A32B5B"/>
    <w:rsid w:val="00A32D9D"/>
    <w:rsid w:val="00A33315"/>
    <w:rsid w:val="00A335C0"/>
    <w:rsid w:val="00A337C7"/>
    <w:rsid w:val="00A33E67"/>
    <w:rsid w:val="00A34AE0"/>
    <w:rsid w:val="00A34B74"/>
    <w:rsid w:val="00A354EB"/>
    <w:rsid w:val="00A35F25"/>
    <w:rsid w:val="00A35FA2"/>
    <w:rsid w:val="00A36265"/>
    <w:rsid w:val="00A3633C"/>
    <w:rsid w:val="00A3690B"/>
    <w:rsid w:val="00A374EA"/>
    <w:rsid w:val="00A37647"/>
    <w:rsid w:val="00A37C46"/>
    <w:rsid w:val="00A4067F"/>
    <w:rsid w:val="00A409C1"/>
    <w:rsid w:val="00A4148E"/>
    <w:rsid w:val="00A414CE"/>
    <w:rsid w:val="00A417B3"/>
    <w:rsid w:val="00A417D4"/>
    <w:rsid w:val="00A418B1"/>
    <w:rsid w:val="00A41C72"/>
    <w:rsid w:val="00A42282"/>
    <w:rsid w:val="00A42498"/>
    <w:rsid w:val="00A43114"/>
    <w:rsid w:val="00A43149"/>
    <w:rsid w:val="00A4319C"/>
    <w:rsid w:val="00A43221"/>
    <w:rsid w:val="00A43435"/>
    <w:rsid w:val="00A43760"/>
    <w:rsid w:val="00A4389D"/>
    <w:rsid w:val="00A43EEA"/>
    <w:rsid w:val="00A4444B"/>
    <w:rsid w:val="00A44458"/>
    <w:rsid w:val="00A45057"/>
    <w:rsid w:val="00A45589"/>
    <w:rsid w:val="00A45605"/>
    <w:rsid w:val="00A45635"/>
    <w:rsid w:val="00A45765"/>
    <w:rsid w:val="00A45942"/>
    <w:rsid w:val="00A45D15"/>
    <w:rsid w:val="00A46CD5"/>
    <w:rsid w:val="00A46D03"/>
    <w:rsid w:val="00A471CA"/>
    <w:rsid w:val="00A471EA"/>
    <w:rsid w:val="00A472B3"/>
    <w:rsid w:val="00A4739C"/>
    <w:rsid w:val="00A476C5"/>
    <w:rsid w:val="00A47BAA"/>
    <w:rsid w:val="00A47D86"/>
    <w:rsid w:val="00A47E1F"/>
    <w:rsid w:val="00A47F7A"/>
    <w:rsid w:val="00A500FB"/>
    <w:rsid w:val="00A501B0"/>
    <w:rsid w:val="00A50210"/>
    <w:rsid w:val="00A502F2"/>
    <w:rsid w:val="00A504D9"/>
    <w:rsid w:val="00A50AE5"/>
    <w:rsid w:val="00A50C94"/>
    <w:rsid w:val="00A50DD8"/>
    <w:rsid w:val="00A50E52"/>
    <w:rsid w:val="00A517C5"/>
    <w:rsid w:val="00A5227C"/>
    <w:rsid w:val="00A52469"/>
    <w:rsid w:val="00A531A7"/>
    <w:rsid w:val="00A5338D"/>
    <w:rsid w:val="00A539BE"/>
    <w:rsid w:val="00A53AD7"/>
    <w:rsid w:val="00A53FB0"/>
    <w:rsid w:val="00A541E9"/>
    <w:rsid w:val="00A54289"/>
    <w:rsid w:val="00A5569C"/>
    <w:rsid w:val="00A55948"/>
    <w:rsid w:val="00A567D4"/>
    <w:rsid w:val="00A57CC4"/>
    <w:rsid w:val="00A57CEB"/>
    <w:rsid w:val="00A57F2E"/>
    <w:rsid w:val="00A60454"/>
    <w:rsid w:val="00A607B5"/>
    <w:rsid w:val="00A60E8C"/>
    <w:rsid w:val="00A610A8"/>
    <w:rsid w:val="00A6118D"/>
    <w:rsid w:val="00A622B2"/>
    <w:rsid w:val="00A62349"/>
    <w:rsid w:val="00A630AB"/>
    <w:rsid w:val="00A63101"/>
    <w:rsid w:val="00A640A1"/>
    <w:rsid w:val="00A6429E"/>
    <w:rsid w:val="00A643D6"/>
    <w:rsid w:val="00A6497B"/>
    <w:rsid w:val="00A65A98"/>
    <w:rsid w:val="00A65E81"/>
    <w:rsid w:val="00A65F94"/>
    <w:rsid w:val="00A6612E"/>
    <w:rsid w:val="00A6674C"/>
    <w:rsid w:val="00A66F7E"/>
    <w:rsid w:val="00A67A0A"/>
    <w:rsid w:val="00A7008A"/>
    <w:rsid w:val="00A70144"/>
    <w:rsid w:val="00A7069E"/>
    <w:rsid w:val="00A70CC5"/>
    <w:rsid w:val="00A70F27"/>
    <w:rsid w:val="00A7142D"/>
    <w:rsid w:val="00A717A1"/>
    <w:rsid w:val="00A71C87"/>
    <w:rsid w:val="00A71F33"/>
    <w:rsid w:val="00A71F5F"/>
    <w:rsid w:val="00A72525"/>
    <w:rsid w:val="00A72571"/>
    <w:rsid w:val="00A72CB5"/>
    <w:rsid w:val="00A72D9A"/>
    <w:rsid w:val="00A72FBC"/>
    <w:rsid w:val="00A730DA"/>
    <w:rsid w:val="00A731DC"/>
    <w:rsid w:val="00A733AB"/>
    <w:rsid w:val="00A73837"/>
    <w:rsid w:val="00A74416"/>
    <w:rsid w:val="00A7461D"/>
    <w:rsid w:val="00A74E45"/>
    <w:rsid w:val="00A7589B"/>
    <w:rsid w:val="00A76737"/>
    <w:rsid w:val="00A76784"/>
    <w:rsid w:val="00A76BCE"/>
    <w:rsid w:val="00A76EED"/>
    <w:rsid w:val="00A7703C"/>
    <w:rsid w:val="00A77471"/>
    <w:rsid w:val="00A774E9"/>
    <w:rsid w:val="00A7782A"/>
    <w:rsid w:val="00A77A21"/>
    <w:rsid w:val="00A77AD6"/>
    <w:rsid w:val="00A803AF"/>
    <w:rsid w:val="00A8064B"/>
    <w:rsid w:val="00A80C94"/>
    <w:rsid w:val="00A80CEB"/>
    <w:rsid w:val="00A80D3C"/>
    <w:rsid w:val="00A81112"/>
    <w:rsid w:val="00A82998"/>
    <w:rsid w:val="00A82A85"/>
    <w:rsid w:val="00A83422"/>
    <w:rsid w:val="00A838AD"/>
    <w:rsid w:val="00A83F2B"/>
    <w:rsid w:val="00A846E8"/>
    <w:rsid w:val="00A84827"/>
    <w:rsid w:val="00A8562A"/>
    <w:rsid w:val="00A86075"/>
    <w:rsid w:val="00A86A4B"/>
    <w:rsid w:val="00A86B47"/>
    <w:rsid w:val="00A86C9A"/>
    <w:rsid w:val="00A86D1B"/>
    <w:rsid w:val="00A86FAA"/>
    <w:rsid w:val="00A91286"/>
    <w:rsid w:val="00A91AC6"/>
    <w:rsid w:val="00A91EA3"/>
    <w:rsid w:val="00A924EA"/>
    <w:rsid w:val="00A940C8"/>
    <w:rsid w:val="00A941A0"/>
    <w:rsid w:val="00A942A3"/>
    <w:rsid w:val="00A945EB"/>
    <w:rsid w:val="00A949FF"/>
    <w:rsid w:val="00A94B7F"/>
    <w:rsid w:val="00A94F1D"/>
    <w:rsid w:val="00A950D9"/>
    <w:rsid w:val="00A9530B"/>
    <w:rsid w:val="00A955A7"/>
    <w:rsid w:val="00A95702"/>
    <w:rsid w:val="00A95A36"/>
    <w:rsid w:val="00A95ECE"/>
    <w:rsid w:val="00A963FA"/>
    <w:rsid w:val="00A97581"/>
    <w:rsid w:val="00A97860"/>
    <w:rsid w:val="00A97B39"/>
    <w:rsid w:val="00AA0A3E"/>
    <w:rsid w:val="00AA0C2E"/>
    <w:rsid w:val="00AA11C8"/>
    <w:rsid w:val="00AA1365"/>
    <w:rsid w:val="00AA1556"/>
    <w:rsid w:val="00AA16AC"/>
    <w:rsid w:val="00AA1943"/>
    <w:rsid w:val="00AA1F03"/>
    <w:rsid w:val="00AA2999"/>
    <w:rsid w:val="00AA2BCE"/>
    <w:rsid w:val="00AA30D6"/>
    <w:rsid w:val="00AA3183"/>
    <w:rsid w:val="00AA4A2B"/>
    <w:rsid w:val="00AA5210"/>
    <w:rsid w:val="00AA5B16"/>
    <w:rsid w:val="00AA5B1B"/>
    <w:rsid w:val="00AA5D54"/>
    <w:rsid w:val="00AA5D97"/>
    <w:rsid w:val="00AA773E"/>
    <w:rsid w:val="00AA7932"/>
    <w:rsid w:val="00AA7ABE"/>
    <w:rsid w:val="00AB000E"/>
    <w:rsid w:val="00AB00A2"/>
    <w:rsid w:val="00AB0162"/>
    <w:rsid w:val="00AB02D1"/>
    <w:rsid w:val="00AB0337"/>
    <w:rsid w:val="00AB04EC"/>
    <w:rsid w:val="00AB0A62"/>
    <w:rsid w:val="00AB0DAA"/>
    <w:rsid w:val="00AB0DBB"/>
    <w:rsid w:val="00AB0DBD"/>
    <w:rsid w:val="00AB119F"/>
    <w:rsid w:val="00AB1D63"/>
    <w:rsid w:val="00AB2548"/>
    <w:rsid w:val="00AB2636"/>
    <w:rsid w:val="00AB299D"/>
    <w:rsid w:val="00AB3412"/>
    <w:rsid w:val="00AB3797"/>
    <w:rsid w:val="00AB3834"/>
    <w:rsid w:val="00AB3841"/>
    <w:rsid w:val="00AB3E3B"/>
    <w:rsid w:val="00AB3FEF"/>
    <w:rsid w:val="00AB438B"/>
    <w:rsid w:val="00AB4436"/>
    <w:rsid w:val="00AB462D"/>
    <w:rsid w:val="00AB54C6"/>
    <w:rsid w:val="00AB553E"/>
    <w:rsid w:val="00AB56A8"/>
    <w:rsid w:val="00AB647A"/>
    <w:rsid w:val="00AB68B0"/>
    <w:rsid w:val="00AB6FAA"/>
    <w:rsid w:val="00AB73C5"/>
    <w:rsid w:val="00AB7E1B"/>
    <w:rsid w:val="00AC01A8"/>
    <w:rsid w:val="00AC0498"/>
    <w:rsid w:val="00AC0663"/>
    <w:rsid w:val="00AC0B6D"/>
    <w:rsid w:val="00AC0DA4"/>
    <w:rsid w:val="00AC0E1C"/>
    <w:rsid w:val="00AC1743"/>
    <w:rsid w:val="00AC1C3F"/>
    <w:rsid w:val="00AC23BF"/>
    <w:rsid w:val="00AC241B"/>
    <w:rsid w:val="00AC3016"/>
    <w:rsid w:val="00AC305F"/>
    <w:rsid w:val="00AC372B"/>
    <w:rsid w:val="00AC3BE0"/>
    <w:rsid w:val="00AC5350"/>
    <w:rsid w:val="00AC53AF"/>
    <w:rsid w:val="00AC5657"/>
    <w:rsid w:val="00AC5CB3"/>
    <w:rsid w:val="00AC62A8"/>
    <w:rsid w:val="00AC6307"/>
    <w:rsid w:val="00AC6FD5"/>
    <w:rsid w:val="00AC71C9"/>
    <w:rsid w:val="00AC7334"/>
    <w:rsid w:val="00AC7CF3"/>
    <w:rsid w:val="00AD027A"/>
    <w:rsid w:val="00AD03A2"/>
    <w:rsid w:val="00AD03F7"/>
    <w:rsid w:val="00AD0BB3"/>
    <w:rsid w:val="00AD104A"/>
    <w:rsid w:val="00AD1661"/>
    <w:rsid w:val="00AD1AE6"/>
    <w:rsid w:val="00AD1E36"/>
    <w:rsid w:val="00AD1ECE"/>
    <w:rsid w:val="00AD1FDD"/>
    <w:rsid w:val="00AD2185"/>
    <w:rsid w:val="00AD231A"/>
    <w:rsid w:val="00AD2E68"/>
    <w:rsid w:val="00AD2EF6"/>
    <w:rsid w:val="00AD33D3"/>
    <w:rsid w:val="00AD3A60"/>
    <w:rsid w:val="00AD3C98"/>
    <w:rsid w:val="00AD400E"/>
    <w:rsid w:val="00AD4448"/>
    <w:rsid w:val="00AD4494"/>
    <w:rsid w:val="00AD472B"/>
    <w:rsid w:val="00AD48FD"/>
    <w:rsid w:val="00AD4B88"/>
    <w:rsid w:val="00AD4F59"/>
    <w:rsid w:val="00AD54BC"/>
    <w:rsid w:val="00AD5B79"/>
    <w:rsid w:val="00AD5C86"/>
    <w:rsid w:val="00AD65CC"/>
    <w:rsid w:val="00AD68CE"/>
    <w:rsid w:val="00AD6C21"/>
    <w:rsid w:val="00AD6CE3"/>
    <w:rsid w:val="00AD6D27"/>
    <w:rsid w:val="00AD725D"/>
    <w:rsid w:val="00AD7367"/>
    <w:rsid w:val="00AD7FF2"/>
    <w:rsid w:val="00AE0A01"/>
    <w:rsid w:val="00AE0D63"/>
    <w:rsid w:val="00AE1072"/>
    <w:rsid w:val="00AE11C5"/>
    <w:rsid w:val="00AE1B49"/>
    <w:rsid w:val="00AE1B81"/>
    <w:rsid w:val="00AE2806"/>
    <w:rsid w:val="00AE3496"/>
    <w:rsid w:val="00AE3651"/>
    <w:rsid w:val="00AE3E72"/>
    <w:rsid w:val="00AE4293"/>
    <w:rsid w:val="00AE43C5"/>
    <w:rsid w:val="00AE4611"/>
    <w:rsid w:val="00AE4664"/>
    <w:rsid w:val="00AE47D0"/>
    <w:rsid w:val="00AE4E5E"/>
    <w:rsid w:val="00AE4F80"/>
    <w:rsid w:val="00AE586F"/>
    <w:rsid w:val="00AE6414"/>
    <w:rsid w:val="00AE6989"/>
    <w:rsid w:val="00AE6F28"/>
    <w:rsid w:val="00AE7C29"/>
    <w:rsid w:val="00AE7CC6"/>
    <w:rsid w:val="00AF09D7"/>
    <w:rsid w:val="00AF1212"/>
    <w:rsid w:val="00AF12F7"/>
    <w:rsid w:val="00AF1789"/>
    <w:rsid w:val="00AF1820"/>
    <w:rsid w:val="00AF1E07"/>
    <w:rsid w:val="00AF2084"/>
    <w:rsid w:val="00AF2F8D"/>
    <w:rsid w:val="00AF3790"/>
    <w:rsid w:val="00AF3941"/>
    <w:rsid w:val="00AF3AFD"/>
    <w:rsid w:val="00AF4367"/>
    <w:rsid w:val="00AF494B"/>
    <w:rsid w:val="00AF4BF1"/>
    <w:rsid w:val="00AF4FBC"/>
    <w:rsid w:val="00AF539F"/>
    <w:rsid w:val="00AF5556"/>
    <w:rsid w:val="00AF5C96"/>
    <w:rsid w:val="00AF6474"/>
    <w:rsid w:val="00AF68E8"/>
    <w:rsid w:val="00AF6A65"/>
    <w:rsid w:val="00AF7037"/>
    <w:rsid w:val="00AF706D"/>
    <w:rsid w:val="00AF73ED"/>
    <w:rsid w:val="00AF7661"/>
    <w:rsid w:val="00AF7713"/>
    <w:rsid w:val="00B00F3D"/>
    <w:rsid w:val="00B011D2"/>
    <w:rsid w:val="00B011E4"/>
    <w:rsid w:val="00B01422"/>
    <w:rsid w:val="00B014BB"/>
    <w:rsid w:val="00B01D57"/>
    <w:rsid w:val="00B02658"/>
    <w:rsid w:val="00B02B74"/>
    <w:rsid w:val="00B02E34"/>
    <w:rsid w:val="00B03E02"/>
    <w:rsid w:val="00B03EAC"/>
    <w:rsid w:val="00B04017"/>
    <w:rsid w:val="00B0501C"/>
    <w:rsid w:val="00B0636B"/>
    <w:rsid w:val="00B06E2F"/>
    <w:rsid w:val="00B0738B"/>
    <w:rsid w:val="00B07A5F"/>
    <w:rsid w:val="00B07F20"/>
    <w:rsid w:val="00B1078F"/>
    <w:rsid w:val="00B10A6B"/>
    <w:rsid w:val="00B11049"/>
    <w:rsid w:val="00B1162B"/>
    <w:rsid w:val="00B11774"/>
    <w:rsid w:val="00B11B00"/>
    <w:rsid w:val="00B1231B"/>
    <w:rsid w:val="00B12E7F"/>
    <w:rsid w:val="00B13157"/>
    <w:rsid w:val="00B1427C"/>
    <w:rsid w:val="00B14C5D"/>
    <w:rsid w:val="00B14CA0"/>
    <w:rsid w:val="00B154FB"/>
    <w:rsid w:val="00B154FC"/>
    <w:rsid w:val="00B155C8"/>
    <w:rsid w:val="00B15AA1"/>
    <w:rsid w:val="00B161A8"/>
    <w:rsid w:val="00B1640D"/>
    <w:rsid w:val="00B16DC0"/>
    <w:rsid w:val="00B172DE"/>
    <w:rsid w:val="00B1741A"/>
    <w:rsid w:val="00B2045E"/>
    <w:rsid w:val="00B20B77"/>
    <w:rsid w:val="00B20BEB"/>
    <w:rsid w:val="00B21453"/>
    <w:rsid w:val="00B21D26"/>
    <w:rsid w:val="00B21F3E"/>
    <w:rsid w:val="00B2207B"/>
    <w:rsid w:val="00B228CA"/>
    <w:rsid w:val="00B22AD4"/>
    <w:rsid w:val="00B22B7F"/>
    <w:rsid w:val="00B22CD5"/>
    <w:rsid w:val="00B22ECA"/>
    <w:rsid w:val="00B230D8"/>
    <w:rsid w:val="00B23585"/>
    <w:rsid w:val="00B235B6"/>
    <w:rsid w:val="00B24244"/>
    <w:rsid w:val="00B24356"/>
    <w:rsid w:val="00B243D2"/>
    <w:rsid w:val="00B255C3"/>
    <w:rsid w:val="00B2593D"/>
    <w:rsid w:val="00B2685C"/>
    <w:rsid w:val="00B26911"/>
    <w:rsid w:val="00B26D42"/>
    <w:rsid w:val="00B271B8"/>
    <w:rsid w:val="00B304C4"/>
    <w:rsid w:val="00B308D8"/>
    <w:rsid w:val="00B30910"/>
    <w:rsid w:val="00B30D40"/>
    <w:rsid w:val="00B318BF"/>
    <w:rsid w:val="00B318F1"/>
    <w:rsid w:val="00B31B3D"/>
    <w:rsid w:val="00B31CCE"/>
    <w:rsid w:val="00B32227"/>
    <w:rsid w:val="00B32B14"/>
    <w:rsid w:val="00B32B7D"/>
    <w:rsid w:val="00B32E69"/>
    <w:rsid w:val="00B3319D"/>
    <w:rsid w:val="00B33371"/>
    <w:rsid w:val="00B33714"/>
    <w:rsid w:val="00B338A2"/>
    <w:rsid w:val="00B33952"/>
    <w:rsid w:val="00B34015"/>
    <w:rsid w:val="00B34A30"/>
    <w:rsid w:val="00B34BCD"/>
    <w:rsid w:val="00B34E81"/>
    <w:rsid w:val="00B35164"/>
    <w:rsid w:val="00B35211"/>
    <w:rsid w:val="00B355C9"/>
    <w:rsid w:val="00B358B4"/>
    <w:rsid w:val="00B35E82"/>
    <w:rsid w:val="00B36094"/>
    <w:rsid w:val="00B361C3"/>
    <w:rsid w:val="00B3622B"/>
    <w:rsid w:val="00B3697E"/>
    <w:rsid w:val="00B374A2"/>
    <w:rsid w:val="00B378A7"/>
    <w:rsid w:val="00B37BDC"/>
    <w:rsid w:val="00B37C69"/>
    <w:rsid w:val="00B40270"/>
    <w:rsid w:val="00B40B57"/>
    <w:rsid w:val="00B40B70"/>
    <w:rsid w:val="00B411DB"/>
    <w:rsid w:val="00B42181"/>
    <w:rsid w:val="00B42597"/>
    <w:rsid w:val="00B4294F"/>
    <w:rsid w:val="00B42A84"/>
    <w:rsid w:val="00B4349E"/>
    <w:rsid w:val="00B435C3"/>
    <w:rsid w:val="00B440E7"/>
    <w:rsid w:val="00B441DD"/>
    <w:rsid w:val="00B44404"/>
    <w:rsid w:val="00B44564"/>
    <w:rsid w:val="00B44684"/>
    <w:rsid w:val="00B4468B"/>
    <w:rsid w:val="00B45113"/>
    <w:rsid w:val="00B451A0"/>
    <w:rsid w:val="00B46068"/>
    <w:rsid w:val="00B462D9"/>
    <w:rsid w:val="00B4682C"/>
    <w:rsid w:val="00B468F2"/>
    <w:rsid w:val="00B46D2B"/>
    <w:rsid w:val="00B47605"/>
    <w:rsid w:val="00B477F0"/>
    <w:rsid w:val="00B479C8"/>
    <w:rsid w:val="00B47BC7"/>
    <w:rsid w:val="00B47DF5"/>
    <w:rsid w:val="00B5031A"/>
    <w:rsid w:val="00B50410"/>
    <w:rsid w:val="00B50479"/>
    <w:rsid w:val="00B509F1"/>
    <w:rsid w:val="00B50F86"/>
    <w:rsid w:val="00B518EF"/>
    <w:rsid w:val="00B525EA"/>
    <w:rsid w:val="00B52EAD"/>
    <w:rsid w:val="00B52FFF"/>
    <w:rsid w:val="00B53A2F"/>
    <w:rsid w:val="00B54E25"/>
    <w:rsid w:val="00B553A2"/>
    <w:rsid w:val="00B55A66"/>
    <w:rsid w:val="00B567F8"/>
    <w:rsid w:val="00B5682B"/>
    <w:rsid w:val="00B56D2B"/>
    <w:rsid w:val="00B56F72"/>
    <w:rsid w:val="00B57416"/>
    <w:rsid w:val="00B575B3"/>
    <w:rsid w:val="00B611B0"/>
    <w:rsid w:val="00B61253"/>
    <w:rsid w:val="00B61644"/>
    <w:rsid w:val="00B6194F"/>
    <w:rsid w:val="00B61ACE"/>
    <w:rsid w:val="00B61EF5"/>
    <w:rsid w:val="00B62405"/>
    <w:rsid w:val="00B626C8"/>
    <w:rsid w:val="00B62E63"/>
    <w:rsid w:val="00B63052"/>
    <w:rsid w:val="00B6354E"/>
    <w:rsid w:val="00B63B65"/>
    <w:rsid w:val="00B63B9B"/>
    <w:rsid w:val="00B640D2"/>
    <w:rsid w:val="00B643DB"/>
    <w:rsid w:val="00B6441D"/>
    <w:rsid w:val="00B6492F"/>
    <w:rsid w:val="00B64A9D"/>
    <w:rsid w:val="00B64B1A"/>
    <w:rsid w:val="00B64FE5"/>
    <w:rsid w:val="00B65268"/>
    <w:rsid w:val="00B654C1"/>
    <w:rsid w:val="00B65B87"/>
    <w:rsid w:val="00B66227"/>
    <w:rsid w:val="00B67673"/>
    <w:rsid w:val="00B67D05"/>
    <w:rsid w:val="00B67D3B"/>
    <w:rsid w:val="00B702B2"/>
    <w:rsid w:val="00B70425"/>
    <w:rsid w:val="00B70595"/>
    <w:rsid w:val="00B7062A"/>
    <w:rsid w:val="00B7090C"/>
    <w:rsid w:val="00B70E28"/>
    <w:rsid w:val="00B712A7"/>
    <w:rsid w:val="00B7146D"/>
    <w:rsid w:val="00B715A5"/>
    <w:rsid w:val="00B71675"/>
    <w:rsid w:val="00B71971"/>
    <w:rsid w:val="00B72552"/>
    <w:rsid w:val="00B729AB"/>
    <w:rsid w:val="00B72A7E"/>
    <w:rsid w:val="00B72F4C"/>
    <w:rsid w:val="00B72F8E"/>
    <w:rsid w:val="00B7488B"/>
    <w:rsid w:val="00B74A12"/>
    <w:rsid w:val="00B75078"/>
    <w:rsid w:val="00B7513F"/>
    <w:rsid w:val="00B752BE"/>
    <w:rsid w:val="00B758F6"/>
    <w:rsid w:val="00B75909"/>
    <w:rsid w:val="00B760A8"/>
    <w:rsid w:val="00B76695"/>
    <w:rsid w:val="00B76C87"/>
    <w:rsid w:val="00B76DF8"/>
    <w:rsid w:val="00B771A4"/>
    <w:rsid w:val="00B77371"/>
    <w:rsid w:val="00B775FE"/>
    <w:rsid w:val="00B77C9B"/>
    <w:rsid w:val="00B77E28"/>
    <w:rsid w:val="00B8047D"/>
    <w:rsid w:val="00B807F3"/>
    <w:rsid w:val="00B8094F"/>
    <w:rsid w:val="00B80B1D"/>
    <w:rsid w:val="00B80E05"/>
    <w:rsid w:val="00B813EB"/>
    <w:rsid w:val="00B81564"/>
    <w:rsid w:val="00B81A65"/>
    <w:rsid w:val="00B81CA2"/>
    <w:rsid w:val="00B81DB5"/>
    <w:rsid w:val="00B81E7D"/>
    <w:rsid w:val="00B81EF9"/>
    <w:rsid w:val="00B81FB0"/>
    <w:rsid w:val="00B82076"/>
    <w:rsid w:val="00B82175"/>
    <w:rsid w:val="00B824DC"/>
    <w:rsid w:val="00B83796"/>
    <w:rsid w:val="00B838D1"/>
    <w:rsid w:val="00B83B51"/>
    <w:rsid w:val="00B83BB3"/>
    <w:rsid w:val="00B8440C"/>
    <w:rsid w:val="00B84591"/>
    <w:rsid w:val="00B845A0"/>
    <w:rsid w:val="00B851D1"/>
    <w:rsid w:val="00B8534F"/>
    <w:rsid w:val="00B85511"/>
    <w:rsid w:val="00B86241"/>
    <w:rsid w:val="00B86591"/>
    <w:rsid w:val="00B87300"/>
    <w:rsid w:val="00B8778D"/>
    <w:rsid w:val="00B87846"/>
    <w:rsid w:val="00B90496"/>
    <w:rsid w:val="00B907D6"/>
    <w:rsid w:val="00B90825"/>
    <w:rsid w:val="00B909B6"/>
    <w:rsid w:val="00B90DAD"/>
    <w:rsid w:val="00B91033"/>
    <w:rsid w:val="00B91291"/>
    <w:rsid w:val="00B9131D"/>
    <w:rsid w:val="00B91833"/>
    <w:rsid w:val="00B91B5C"/>
    <w:rsid w:val="00B91C5C"/>
    <w:rsid w:val="00B92371"/>
    <w:rsid w:val="00B92444"/>
    <w:rsid w:val="00B9287D"/>
    <w:rsid w:val="00B929AD"/>
    <w:rsid w:val="00B92B60"/>
    <w:rsid w:val="00B930F3"/>
    <w:rsid w:val="00B93242"/>
    <w:rsid w:val="00B934FE"/>
    <w:rsid w:val="00B93707"/>
    <w:rsid w:val="00B938DF"/>
    <w:rsid w:val="00B9392A"/>
    <w:rsid w:val="00B93A2F"/>
    <w:rsid w:val="00B9437C"/>
    <w:rsid w:val="00B94BF5"/>
    <w:rsid w:val="00B94F3E"/>
    <w:rsid w:val="00B94FA3"/>
    <w:rsid w:val="00B965B1"/>
    <w:rsid w:val="00B96A14"/>
    <w:rsid w:val="00B974E6"/>
    <w:rsid w:val="00B978ED"/>
    <w:rsid w:val="00B97D30"/>
    <w:rsid w:val="00B97F45"/>
    <w:rsid w:val="00BA060C"/>
    <w:rsid w:val="00BA088F"/>
    <w:rsid w:val="00BA09E7"/>
    <w:rsid w:val="00BA0DA6"/>
    <w:rsid w:val="00BA11D0"/>
    <w:rsid w:val="00BA139E"/>
    <w:rsid w:val="00BA1ED8"/>
    <w:rsid w:val="00BA2138"/>
    <w:rsid w:val="00BA2223"/>
    <w:rsid w:val="00BA24CC"/>
    <w:rsid w:val="00BA27D9"/>
    <w:rsid w:val="00BA303B"/>
    <w:rsid w:val="00BA336D"/>
    <w:rsid w:val="00BA3D5C"/>
    <w:rsid w:val="00BA437F"/>
    <w:rsid w:val="00BA44A4"/>
    <w:rsid w:val="00BA48CF"/>
    <w:rsid w:val="00BA4F4A"/>
    <w:rsid w:val="00BA50F0"/>
    <w:rsid w:val="00BA53A8"/>
    <w:rsid w:val="00BA53FB"/>
    <w:rsid w:val="00BA595D"/>
    <w:rsid w:val="00BA5D10"/>
    <w:rsid w:val="00BA6646"/>
    <w:rsid w:val="00BA6763"/>
    <w:rsid w:val="00BA7163"/>
    <w:rsid w:val="00BA79FF"/>
    <w:rsid w:val="00BA7B82"/>
    <w:rsid w:val="00BA7D1F"/>
    <w:rsid w:val="00BA7DD8"/>
    <w:rsid w:val="00BB00DE"/>
    <w:rsid w:val="00BB04CD"/>
    <w:rsid w:val="00BB154E"/>
    <w:rsid w:val="00BB1730"/>
    <w:rsid w:val="00BB188C"/>
    <w:rsid w:val="00BB1970"/>
    <w:rsid w:val="00BB19AF"/>
    <w:rsid w:val="00BB1D0D"/>
    <w:rsid w:val="00BB214F"/>
    <w:rsid w:val="00BB23F5"/>
    <w:rsid w:val="00BB25D7"/>
    <w:rsid w:val="00BB29C9"/>
    <w:rsid w:val="00BB3224"/>
    <w:rsid w:val="00BB33A4"/>
    <w:rsid w:val="00BB346F"/>
    <w:rsid w:val="00BB3786"/>
    <w:rsid w:val="00BB388F"/>
    <w:rsid w:val="00BB4115"/>
    <w:rsid w:val="00BB416E"/>
    <w:rsid w:val="00BB4D3E"/>
    <w:rsid w:val="00BB52BE"/>
    <w:rsid w:val="00BB54CF"/>
    <w:rsid w:val="00BB5C33"/>
    <w:rsid w:val="00BB5E0A"/>
    <w:rsid w:val="00BB615C"/>
    <w:rsid w:val="00BB640F"/>
    <w:rsid w:val="00BB64D9"/>
    <w:rsid w:val="00BB709F"/>
    <w:rsid w:val="00BB7430"/>
    <w:rsid w:val="00BB7640"/>
    <w:rsid w:val="00BB7910"/>
    <w:rsid w:val="00BC0659"/>
    <w:rsid w:val="00BC0703"/>
    <w:rsid w:val="00BC08D9"/>
    <w:rsid w:val="00BC0D08"/>
    <w:rsid w:val="00BC1006"/>
    <w:rsid w:val="00BC2260"/>
    <w:rsid w:val="00BC4163"/>
    <w:rsid w:val="00BC41E0"/>
    <w:rsid w:val="00BC426E"/>
    <w:rsid w:val="00BC4307"/>
    <w:rsid w:val="00BC44D6"/>
    <w:rsid w:val="00BC4973"/>
    <w:rsid w:val="00BC5276"/>
    <w:rsid w:val="00BC571C"/>
    <w:rsid w:val="00BC60DC"/>
    <w:rsid w:val="00BC7575"/>
    <w:rsid w:val="00BC7770"/>
    <w:rsid w:val="00BC78DB"/>
    <w:rsid w:val="00BD0A73"/>
    <w:rsid w:val="00BD0B78"/>
    <w:rsid w:val="00BD15BE"/>
    <w:rsid w:val="00BD19BB"/>
    <w:rsid w:val="00BD19CB"/>
    <w:rsid w:val="00BD20DA"/>
    <w:rsid w:val="00BD2653"/>
    <w:rsid w:val="00BD288B"/>
    <w:rsid w:val="00BD2940"/>
    <w:rsid w:val="00BD2CE4"/>
    <w:rsid w:val="00BD32CF"/>
    <w:rsid w:val="00BD32E2"/>
    <w:rsid w:val="00BD3A36"/>
    <w:rsid w:val="00BD4031"/>
    <w:rsid w:val="00BD4603"/>
    <w:rsid w:val="00BD4671"/>
    <w:rsid w:val="00BD47B6"/>
    <w:rsid w:val="00BD488F"/>
    <w:rsid w:val="00BD4B72"/>
    <w:rsid w:val="00BD519B"/>
    <w:rsid w:val="00BD5223"/>
    <w:rsid w:val="00BD5AE8"/>
    <w:rsid w:val="00BD75E1"/>
    <w:rsid w:val="00BD78B9"/>
    <w:rsid w:val="00BD7EE6"/>
    <w:rsid w:val="00BE064B"/>
    <w:rsid w:val="00BE1464"/>
    <w:rsid w:val="00BE1794"/>
    <w:rsid w:val="00BE192E"/>
    <w:rsid w:val="00BE249B"/>
    <w:rsid w:val="00BE2729"/>
    <w:rsid w:val="00BE31D7"/>
    <w:rsid w:val="00BE3740"/>
    <w:rsid w:val="00BE41A0"/>
    <w:rsid w:val="00BE46EC"/>
    <w:rsid w:val="00BE5567"/>
    <w:rsid w:val="00BE56E3"/>
    <w:rsid w:val="00BE5C2C"/>
    <w:rsid w:val="00BE5F17"/>
    <w:rsid w:val="00BE6221"/>
    <w:rsid w:val="00BE6608"/>
    <w:rsid w:val="00BE6813"/>
    <w:rsid w:val="00BE69AB"/>
    <w:rsid w:val="00BE6A77"/>
    <w:rsid w:val="00BE6D5B"/>
    <w:rsid w:val="00BE7D5D"/>
    <w:rsid w:val="00BE7DCF"/>
    <w:rsid w:val="00BE7EE4"/>
    <w:rsid w:val="00BF0056"/>
    <w:rsid w:val="00BF0684"/>
    <w:rsid w:val="00BF09D1"/>
    <w:rsid w:val="00BF0E9B"/>
    <w:rsid w:val="00BF1196"/>
    <w:rsid w:val="00BF125E"/>
    <w:rsid w:val="00BF2BBC"/>
    <w:rsid w:val="00BF3CCB"/>
    <w:rsid w:val="00BF412F"/>
    <w:rsid w:val="00BF4586"/>
    <w:rsid w:val="00BF553B"/>
    <w:rsid w:val="00BF56F8"/>
    <w:rsid w:val="00BF5B83"/>
    <w:rsid w:val="00BF5D50"/>
    <w:rsid w:val="00BF5F91"/>
    <w:rsid w:val="00BF6E6D"/>
    <w:rsid w:val="00BF6F44"/>
    <w:rsid w:val="00BF7436"/>
    <w:rsid w:val="00BF7923"/>
    <w:rsid w:val="00BF7F1E"/>
    <w:rsid w:val="00C00185"/>
    <w:rsid w:val="00C00A9B"/>
    <w:rsid w:val="00C00F84"/>
    <w:rsid w:val="00C014F9"/>
    <w:rsid w:val="00C01D29"/>
    <w:rsid w:val="00C02638"/>
    <w:rsid w:val="00C03180"/>
    <w:rsid w:val="00C031A6"/>
    <w:rsid w:val="00C036BE"/>
    <w:rsid w:val="00C0409F"/>
    <w:rsid w:val="00C041E0"/>
    <w:rsid w:val="00C047E0"/>
    <w:rsid w:val="00C05024"/>
    <w:rsid w:val="00C059CC"/>
    <w:rsid w:val="00C05B3B"/>
    <w:rsid w:val="00C05D22"/>
    <w:rsid w:val="00C066CB"/>
    <w:rsid w:val="00C06BDB"/>
    <w:rsid w:val="00C06F72"/>
    <w:rsid w:val="00C078AC"/>
    <w:rsid w:val="00C07E31"/>
    <w:rsid w:val="00C100E6"/>
    <w:rsid w:val="00C10AE9"/>
    <w:rsid w:val="00C10C8F"/>
    <w:rsid w:val="00C10EBF"/>
    <w:rsid w:val="00C11B26"/>
    <w:rsid w:val="00C11FAB"/>
    <w:rsid w:val="00C1223D"/>
    <w:rsid w:val="00C129CE"/>
    <w:rsid w:val="00C12B24"/>
    <w:rsid w:val="00C12F81"/>
    <w:rsid w:val="00C13EB6"/>
    <w:rsid w:val="00C13FC7"/>
    <w:rsid w:val="00C143DB"/>
    <w:rsid w:val="00C14E4B"/>
    <w:rsid w:val="00C15094"/>
    <w:rsid w:val="00C15269"/>
    <w:rsid w:val="00C1535F"/>
    <w:rsid w:val="00C159FC"/>
    <w:rsid w:val="00C15B13"/>
    <w:rsid w:val="00C15E54"/>
    <w:rsid w:val="00C15F21"/>
    <w:rsid w:val="00C16A1E"/>
    <w:rsid w:val="00C16B74"/>
    <w:rsid w:val="00C1715A"/>
    <w:rsid w:val="00C174E7"/>
    <w:rsid w:val="00C175BD"/>
    <w:rsid w:val="00C176B8"/>
    <w:rsid w:val="00C17D62"/>
    <w:rsid w:val="00C201CD"/>
    <w:rsid w:val="00C20631"/>
    <w:rsid w:val="00C20D12"/>
    <w:rsid w:val="00C21ACB"/>
    <w:rsid w:val="00C21C67"/>
    <w:rsid w:val="00C22058"/>
    <w:rsid w:val="00C2231E"/>
    <w:rsid w:val="00C223B9"/>
    <w:rsid w:val="00C22827"/>
    <w:rsid w:val="00C22BCD"/>
    <w:rsid w:val="00C22F4D"/>
    <w:rsid w:val="00C23550"/>
    <w:rsid w:val="00C23B54"/>
    <w:rsid w:val="00C23C63"/>
    <w:rsid w:val="00C240A2"/>
    <w:rsid w:val="00C240DA"/>
    <w:rsid w:val="00C24141"/>
    <w:rsid w:val="00C245B7"/>
    <w:rsid w:val="00C250D7"/>
    <w:rsid w:val="00C25A88"/>
    <w:rsid w:val="00C265AF"/>
    <w:rsid w:val="00C2725C"/>
    <w:rsid w:val="00C27E2B"/>
    <w:rsid w:val="00C301FB"/>
    <w:rsid w:val="00C302A5"/>
    <w:rsid w:val="00C302F4"/>
    <w:rsid w:val="00C30D6C"/>
    <w:rsid w:val="00C31269"/>
    <w:rsid w:val="00C316D1"/>
    <w:rsid w:val="00C3208B"/>
    <w:rsid w:val="00C32B20"/>
    <w:rsid w:val="00C32B32"/>
    <w:rsid w:val="00C3318D"/>
    <w:rsid w:val="00C33B5F"/>
    <w:rsid w:val="00C34088"/>
    <w:rsid w:val="00C3517C"/>
    <w:rsid w:val="00C353F0"/>
    <w:rsid w:val="00C355B0"/>
    <w:rsid w:val="00C35B06"/>
    <w:rsid w:val="00C35E30"/>
    <w:rsid w:val="00C36FB4"/>
    <w:rsid w:val="00C377DE"/>
    <w:rsid w:val="00C37B24"/>
    <w:rsid w:val="00C37EB4"/>
    <w:rsid w:val="00C406A7"/>
    <w:rsid w:val="00C40BD3"/>
    <w:rsid w:val="00C40F89"/>
    <w:rsid w:val="00C41E6C"/>
    <w:rsid w:val="00C421BA"/>
    <w:rsid w:val="00C42497"/>
    <w:rsid w:val="00C42D4B"/>
    <w:rsid w:val="00C43845"/>
    <w:rsid w:val="00C43A63"/>
    <w:rsid w:val="00C43EB2"/>
    <w:rsid w:val="00C448D6"/>
    <w:rsid w:val="00C44A5C"/>
    <w:rsid w:val="00C44C44"/>
    <w:rsid w:val="00C44E4F"/>
    <w:rsid w:val="00C4523B"/>
    <w:rsid w:val="00C45704"/>
    <w:rsid w:val="00C45C9E"/>
    <w:rsid w:val="00C460AB"/>
    <w:rsid w:val="00C46102"/>
    <w:rsid w:val="00C46279"/>
    <w:rsid w:val="00C46338"/>
    <w:rsid w:val="00C46EA3"/>
    <w:rsid w:val="00C46F8D"/>
    <w:rsid w:val="00C47155"/>
    <w:rsid w:val="00C47D4A"/>
    <w:rsid w:val="00C47F2E"/>
    <w:rsid w:val="00C5003E"/>
    <w:rsid w:val="00C5003F"/>
    <w:rsid w:val="00C50598"/>
    <w:rsid w:val="00C506A3"/>
    <w:rsid w:val="00C50AF6"/>
    <w:rsid w:val="00C50F8F"/>
    <w:rsid w:val="00C51166"/>
    <w:rsid w:val="00C511A9"/>
    <w:rsid w:val="00C517CA"/>
    <w:rsid w:val="00C51D9A"/>
    <w:rsid w:val="00C5223A"/>
    <w:rsid w:val="00C52575"/>
    <w:rsid w:val="00C52C8C"/>
    <w:rsid w:val="00C52F82"/>
    <w:rsid w:val="00C53092"/>
    <w:rsid w:val="00C53243"/>
    <w:rsid w:val="00C53649"/>
    <w:rsid w:val="00C53B9D"/>
    <w:rsid w:val="00C543FA"/>
    <w:rsid w:val="00C54919"/>
    <w:rsid w:val="00C55004"/>
    <w:rsid w:val="00C55197"/>
    <w:rsid w:val="00C55858"/>
    <w:rsid w:val="00C55B92"/>
    <w:rsid w:val="00C55BE3"/>
    <w:rsid w:val="00C55DD2"/>
    <w:rsid w:val="00C56463"/>
    <w:rsid w:val="00C56950"/>
    <w:rsid w:val="00C56B7E"/>
    <w:rsid w:val="00C56FDD"/>
    <w:rsid w:val="00C57321"/>
    <w:rsid w:val="00C576B4"/>
    <w:rsid w:val="00C57816"/>
    <w:rsid w:val="00C57828"/>
    <w:rsid w:val="00C60769"/>
    <w:rsid w:val="00C60940"/>
    <w:rsid w:val="00C60A43"/>
    <w:rsid w:val="00C6108C"/>
    <w:rsid w:val="00C615DA"/>
    <w:rsid w:val="00C6167E"/>
    <w:rsid w:val="00C61767"/>
    <w:rsid w:val="00C61981"/>
    <w:rsid w:val="00C61F3A"/>
    <w:rsid w:val="00C629DF"/>
    <w:rsid w:val="00C62E01"/>
    <w:rsid w:val="00C634E8"/>
    <w:rsid w:val="00C635CC"/>
    <w:rsid w:val="00C636C4"/>
    <w:rsid w:val="00C63C68"/>
    <w:rsid w:val="00C6404E"/>
    <w:rsid w:val="00C64710"/>
    <w:rsid w:val="00C65567"/>
    <w:rsid w:val="00C65941"/>
    <w:rsid w:val="00C663FD"/>
    <w:rsid w:val="00C66432"/>
    <w:rsid w:val="00C6644F"/>
    <w:rsid w:val="00C66897"/>
    <w:rsid w:val="00C66A92"/>
    <w:rsid w:val="00C66BE7"/>
    <w:rsid w:val="00C66FF0"/>
    <w:rsid w:val="00C677E4"/>
    <w:rsid w:val="00C6788E"/>
    <w:rsid w:val="00C700AF"/>
    <w:rsid w:val="00C7057C"/>
    <w:rsid w:val="00C70654"/>
    <w:rsid w:val="00C707E8"/>
    <w:rsid w:val="00C70C38"/>
    <w:rsid w:val="00C70CEC"/>
    <w:rsid w:val="00C70E65"/>
    <w:rsid w:val="00C719F6"/>
    <w:rsid w:val="00C71F14"/>
    <w:rsid w:val="00C73ECF"/>
    <w:rsid w:val="00C740BC"/>
    <w:rsid w:val="00C742F4"/>
    <w:rsid w:val="00C74600"/>
    <w:rsid w:val="00C74A0F"/>
    <w:rsid w:val="00C74C26"/>
    <w:rsid w:val="00C74D35"/>
    <w:rsid w:val="00C75067"/>
    <w:rsid w:val="00C750DC"/>
    <w:rsid w:val="00C75325"/>
    <w:rsid w:val="00C758A5"/>
    <w:rsid w:val="00C75C58"/>
    <w:rsid w:val="00C7686F"/>
    <w:rsid w:val="00C77330"/>
    <w:rsid w:val="00C77458"/>
    <w:rsid w:val="00C77B64"/>
    <w:rsid w:val="00C77CB2"/>
    <w:rsid w:val="00C801C5"/>
    <w:rsid w:val="00C801D5"/>
    <w:rsid w:val="00C802FF"/>
    <w:rsid w:val="00C80724"/>
    <w:rsid w:val="00C80B05"/>
    <w:rsid w:val="00C810A1"/>
    <w:rsid w:val="00C81114"/>
    <w:rsid w:val="00C81AF0"/>
    <w:rsid w:val="00C81EA8"/>
    <w:rsid w:val="00C8212B"/>
    <w:rsid w:val="00C82259"/>
    <w:rsid w:val="00C8227B"/>
    <w:rsid w:val="00C82631"/>
    <w:rsid w:val="00C82853"/>
    <w:rsid w:val="00C830C1"/>
    <w:rsid w:val="00C831C2"/>
    <w:rsid w:val="00C83543"/>
    <w:rsid w:val="00C836F3"/>
    <w:rsid w:val="00C838B3"/>
    <w:rsid w:val="00C839B3"/>
    <w:rsid w:val="00C83C1F"/>
    <w:rsid w:val="00C83E86"/>
    <w:rsid w:val="00C83EB8"/>
    <w:rsid w:val="00C8408E"/>
    <w:rsid w:val="00C8436F"/>
    <w:rsid w:val="00C844E8"/>
    <w:rsid w:val="00C8485F"/>
    <w:rsid w:val="00C853F2"/>
    <w:rsid w:val="00C85412"/>
    <w:rsid w:val="00C85A19"/>
    <w:rsid w:val="00C8617F"/>
    <w:rsid w:val="00C864E2"/>
    <w:rsid w:val="00C86BC9"/>
    <w:rsid w:val="00C86E0D"/>
    <w:rsid w:val="00C86FA9"/>
    <w:rsid w:val="00C8719E"/>
    <w:rsid w:val="00C8721E"/>
    <w:rsid w:val="00C874F2"/>
    <w:rsid w:val="00C87DA3"/>
    <w:rsid w:val="00C9048F"/>
    <w:rsid w:val="00C905D1"/>
    <w:rsid w:val="00C90611"/>
    <w:rsid w:val="00C90742"/>
    <w:rsid w:val="00C90C53"/>
    <w:rsid w:val="00C90DA1"/>
    <w:rsid w:val="00C91127"/>
    <w:rsid w:val="00C92720"/>
    <w:rsid w:val="00C9293E"/>
    <w:rsid w:val="00C92DCB"/>
    <w:rsid w:val="00C92F7F"/>
    <w:rsid w:val="00C9315D"/>
    <w:rsid w:val="00C9351F"/>
    <w:rsid w:val="00C93888"/>
    <w:rsid w:val="00C941DF"/>
    <w:rsid w:val="00C9447F"/>
    <w:rsid w:val="00C944C4"/>
    <w:rsid w:val="00C94D41"/>
    <w:rsid w:val="00C95B7F"/>
    <w:rsid w:val="00C96236"/>
    <w:rsid w:val="00C96A76"/>
    <w:rsid w:val="00C96DC5"/>
    <w:rsid w:val="00C96E5C"/>
    <w:rsid w:val="00C979E0"/>
    <w:rsid w:val="00C97C5C"/>
    <w:rsid w:val="00C97D99"/>
    <w:rsid w:val="00CA009A"/>
    <w:rsid w:val="00CA061E"/>
    <w:rsid w:val="00CA087C"/>
    <w:rsid w:val="00CA0B6C"/>
    <w:rsid w:val="00CA1285"/>
    <w:rsid w:val="00CA1386"/>
    <w:rsid w:val="00CA1ECA"/>
    <w:rsid w:val="00CA27FA"/>
    <w:rsid w:val="00CA280C"/>
    <w:rsid w:val="00CA2EDD"/>
    <w:rsid w:val="00CA3592"/>
    <w:rsid w:val="00CA41D2"/>
    <w:rsid w:val="00CA435D"/>
    <w:rsid w:val="00CA48E2"/>
    <w:rsid w:val="00CA4932"/>
    <w:rsid w:val="00CA4D1F"/>
    <w:rsid w:val="00CA55C1"/>
    <w:rsid w:val="00CA561C"/>
    <w:rsid w:val="00CA6452"/>
    <w:rsid w:val="00CA740B"/>
    <w:rsid w:val="00CA7FB5"/>
    <w:rsid w:val="00CB01F1"/>
    <w:rsid w:val="00CB0C8C"/>
    <w:rsid w:val="00CB0FBE"/>
    <w:rsid w:val="00CB18B3"/>
    <w:rsid w:val="00CB211B"/>
    <w:rsid w:val="00CB2C0A"/>
    <w:rsid w:val="00CB2EF2"/>
    <w:rsid w:val="00CB306E"/>
    <w:rsid w:val="00CB320E"/>
    <w:rsid w:val="00CB342B"/>
    <w:rsid w:val="00CB389E"/>
    <w:rsid w:val="00CB3C0B"/>
    <w:rsid w:val="00CB40D6"/>
    <w:rsid w:val="00CB416A"/>
    <w:rsid w:val="00CB4366"/>
    <w:rsid w:val="00CB43DB"/>
    <w:rsid w:val="00CB47CA"/>
    <w:rsid w:val="00CB492F"/>
    <w:rsid w:val="00CB4B0A"/>
    <w:rsid w:val="00CB51BF"/>
    <w:rsid w:val="00CB55E1"/>
    <w:rsid w:val="00CB5A82"/>
    <w:rsid w:val="00CB6665"/>
    <w:rsid w:val="00CB6EBF"/>
    <w:rsid w:val="00CB7469"/>
    <w:rsid w:val="00CB749A"/>
    <w:rsid w:val="00CB7C67"/>
    <w:rsid w:val="00CB7FAF"/>
    <w:rsid w:val="00CB7FB3"/>
    <w:rsid w:val="00CC018E"/>
    <w:rsid w:val="00CC0772"/>
    <w:rsid w:val="00CC0DD7"/>
    <w:rsid w:val="00CC0DE4"/>
    <w:rsid w:val="00CC0FEF"/>
    <w:rsid w:val="00CC113B"/>
    <w:rsid w:val="00CC1305"/>
    <w:rsid w:val="00CC1F35"/>
    <w:rsid w:val="00CC2B0C"/>
    <w:rsid w:val="00CC3636"/>
    <w:rsid w:val="00CC36D2"/>
    <w:rsid w:val="00CC3966"/>
    <w:rsid w:val="00CC3E54"/>
    <w:rsid w:val="00CC466D"/>
    <w:rsid w:val="00CC468D"/>
    <w:rsid w:val="00CC4DCF"/>
    <w:rsid w:val="00CC50C2"/>
    <w:rsid w:val="00CC51F6"/>
    <w:rsid w:val="00CC5757"/>
    <w:rsid w:val="00CC59B8"/>
    <w:rsid w:val="00CC5F8B"/>
    <w:rsid w:val="00CC663C"/>
    <w:rsid w:val="00CC6F3F"/>
    <w:rsid w:val="00CC773C"/>
    <w:rsid w:val="00CC782F"/>
    <w:rsid w:val="00CC7C06"/>
    <w:rsid w:val="00CC7F31"/>
    <w:rsid w:val="00CD064C"/>
    <w:rsid w:val="00CD07BA"/>
    <w:rsid w:val="00CD0883"/>
    <w:rsid w:val="00CD0DE4"/>
    <w:rsid w:val="00CD1207"/>
    <w:rsid w:val="00CD14C3"/>
    <w:rsid w:val="00CD16C8"/>
    <w:rsid w:val="00CD281E"/>
    <w:rsid w:val="00CD31D2"/>
    <w:rsid w:val="00CD3449"/>
    <w:rsid w:val="00CD3789"/>
    <w:rsid w:val="00CD3A34"/>
    <w:rsid w:val="00CD3A55"/>
    <w:rsid w:val="00CD3A83"/>
    <w:rsid w:val="00CD3C1F"/>
    <w:rsid w:val="00CD434B"/>
    <w:rsid w:val="00CD44FD"/>
    <w:rsid w:val="00CD4756"/>
    <w:rsid w:val="00CD47AA"/>
    <w:rsid w:val="00CD47C3"/>
    <w:rsid w:val="00CD4AB5"/>
    <w:rsid w:val="00CD4B9E"/>
    <w:rsid w:val="00CD4D52"/>
    <w:rsid w:val="00CD4FD5"/>
    <w:rsid w:val="00CD52A9"/>
    <w:rsid w:val="00CD5CE8"/>
    <w:rsid w:val="00CD5FF6"/>
    <w:rsid w:val="00CD6046"/>
    <w:rsid w:val="00CD6425"/>
    <w:rsid w:val="00CD6601"/>
    <w:rsid w:val="00CD6E50"/>
    <w:rsid w:val="00CD7D0F"/>
    <w:rsid w:val="00CD7DCD"/>
    <w:rsid w:val="00CE0751"/>
    <w:rsid w:val="00CE14E1"/>
    <w:rsid w:val="00CE1B3A"/>
    <w:rsid w:val="00CE239F"/>
    <w:rsid w:val="00CE2657"/>
    <w:rsid w:val="00CE3068"/>
    <w:rsid w:val="00CE3A13"/>
    <w:rsid w:val="00CE3CDA"/>
    <w:rsid w:val="00CE3EC9"/>
    <w:rsid w:val="00CE4629"/>
    <w:rsid w:val="00CE4C7E"/>
    <w:rsid w:val="00CE5C9F"/>
    <w:rsid w:val="00CE6413"/>
    <w:rsid w:val="00CE7202"/>
    <w:rsid w:val="00CE721D"/>
    <w:rsid w:val="00CE78B0"/>
    <w:rsid w:val="00CE7B3C"/>
    <w:rsid w:val="00CE7F5C"/>
    <w:rsid w:val="00CF088E"/>
    <w:rsid w:val="00CF0C45"/>
    <w:rsid w:val="00CF0CAC"/>
    <w:rsid w:val="00CF0DB9"/>
    <w:rsid w:val="00CF16D8"/>
    <w:rsid w:val="00CF1746"/>
    <w:rsid w:val="00CF1BE5"/>
    <w:rsid w:val="00CF3263"/>
    <w:rsid w:val="00CF35D1"/>
    <w:rsid w:val="00CF383B"/>
    <w:rsid w:val="00CF3EF8"/>
    <w:rsid w:val="00CF3FB6"/>
    <w:rsid w:val="00CF4665"/>
    <w:rsid w:val="00CF510A"/>
    <w:rsid w:val="00CF5EC0"/>
    <w:rsid w:val="00CF5F6F"/>
    <w:rsid w:val="00CF6583"/>
    <w:rsid w:val="00CF73BC"/>
    <w:rsid w:val="00CF74F4"/>
    <w:rsid w:val="00CF7583"/>
    <w:rsid w:val="00CF7591"/>
    <w:rsid w:val="00CF796A"/>
    <w:rsid w:val="00CF79C6"/>
    <w:rsid w:val="00CF7AE0"/>
    <w:rsid w:val="00D00971"/>
    <w:rsid w:val="00D0125C"/>
    <w:rsid w:val="00D0184C"/>
    <w:rsid w:val="00D01D79"/>
    <w:rsid w:val="00D0219E"/>
    <w:rsid w:val="00D024E5"/>
    <w:rsid w:val="00D029E3"/>
    <w:rsid w:val="00D034AE"/>
    <w:rsid w:val="00D03708"/>
    <w:rsid w:val="00D037C6"/>
    <w:rsid w:val="00D03A9A"/>
    <w:rsid w:val="00D0445A"/>
    <w:rsid w:val="00D0466D"/>
    <w:rsid w:val="00D04778"/>
    <w:rsid w:val="00D047CE"/>
    <w:rsid w:val="00D0482C"/>
    <w:rsid w:val="00D0495C"/>
    <w:rsid w:val="00D04F48"/>
    <w:rsid w:val="00D05592"/>
    <w:rsid w:val="00D05593"/>
    <w:rsid w:val="00D05D9F"/>
    <w:rsid w:val="00D065D7"/>
    <w:rsid w:val="00D0694E"/>
    <w:rsid w:val="00D06BFA"/>
    <w:rsid w:val="00D0704F"/>
    <w:rsid w:val="00D074D7"/>
    <w:rsid w:val="00D07C5B"/>
    <w:rsid w:val="00D10006"/>
    <w:rsid w:val="00D10447"/>
    <w:rsid w:val="00D10792"/>
    <w:rsid w:val="00D10E2A"/>
    <w:rsid w:val="00D1121D"/>
    <w:rsid w:val="00D11468"/>
    <w:rsid w:val="00D125AD"/>
    <w:rsid w:val="00D12AC6"/>
    <w:rsid w:val="00D13153"/>
    <w:rsid w:val="00D13904"/>
    <w:rsid w:val="00D13A30"/>
    <w:rsid w:val="00D13B53"/>
    <w:rsid w:val="00D15C38"/>
    <w:rsid w:val="00D15D53"/>
    <w:rsid w:val="00D16467"/>
    <w:rsid w:val="00D171AF"/>
    <w:rsid w:val="00D17A1B"/>
    <w:rsid w:val="00D200E4"/>
    <w:rsid w:val="00D20458"/>
    <w:rsid w:val="00D2049E"/>
    <w:rsid w:val="00D208B2"/>
    <w:rsid w:val="00D20E44"/>
    <w:rsid w:val="00D20EC1"/>
    <w:rsid w:val="00D225EB"/>
    <w:rsid w:val="00D227D4"/>
    <w:rsid w:val="00D22852"/>
    <w:rsid w:val="00D22D43"/>
    <w:rsid w:val="00D234C6"/>
    <w:rsid w:val="00D23EC4"/>
    <w:rsid w:val="00D24406"/>
    <w:rsid w:val="00D24917"/>
    <w:rsid w:val="00D2584D"/>
    <w:rsid w:val="00D25C3E"/>
    <w:rsid w:val="00D2600B"/>
    <w:rsid w:val="00D26248"/>
    <w:rsid w:val="00D26555"/>
    <w:rsid w:val="00D267F6"/>
    <w:rsid w:val="00D273D4"/>
    <w:rsid w:val="00D278D7"/>
    <w:rsid w:val="00D3028F"/>
    <w:rsid w:val="00D303B3"/>
    <w:rsid w:val="00D305DE"/>
    <w:rsid w:val="00D30B1B"/>
    <w:rsid w:val="00D31169"/>
    <w:rsid w:val="00D311A6"/>
    <w:rsid w:val="00D31827"/>
    <w:rsid w:val="00D31A20"/>
    <w:rsid w:val="00D31DC3"/>
    <w:rsid w:val="00D31F3B"/>
    <w:rsid w:val="00D323E6"/>
    <w:rsid w:val="00D32AF3"/>
    <w:rsid w:val="00D33232"/>
    <w:rsid w:val="00D334D4"/>
    <w:rsid w:val="00D33E68"/>
    <w:rsid w:val="00D34078"/>
    <w:rsid w:val="00D34308"/>
    <w:rsid w:val="00D34461"/>
    <w:rsid w:val="00D3457C"/>
    <w:rsid w:val="00D34B42"/>
    <w:rsid w:val="00D34BE6"/>
    <w:rsid w:val="00D34C2C"/>
    <w:rsid w:val="00D35579"/>
    <w:rsid w:val="00D35623"/>
    <w:rsid w:val="00D35EF2"/>
    <w:rsid w:val="00D361F0"/>
    <w:rsid w:val="00D364A9"/>
    <w:rsid w:val="00D36F2F"/>
    <w:rsid w:val="00D37417"/>
    <w:rsid w:val="00D37A51"/>
    <w:rsid w:val="00D37A62"/>
    <w:rsid w:val="00D37B4E"/>
    <w:rsid w:val="00D400DB"/>
    <w:rsid w:val="00D40EDB"/>
    <w:rsid w:val="00D416B9"/>
    <w:rsid w:val="00D4203E"/>
    <w:rsid w:val="00D427E9"/>
    <w:rsid w:val="00D42B46"/>
    <w:rsid w:val="00D42E4D"/>
    <w:rsid w:val="00D42E66"/>
    <w:rsid w:val="00D4315A"/>
    <w:rsid w:val="00D441AB"/>
    <w:rsid w:val="00D445BB"/>
    <w:rsid w:val="00D4487F"/>
    <w:rsid w:val="00D44F9F"/>
    <w:rsid w:val="00D45044"/>
    <w:rsid w:val="00D46121"/>
    <w:rsid w:val="00D46500"/>
    <w:rsid w:val="00D46570"/>
    <w:rsid w:val="00D47C65"/>
    <w:rsid w:val="00D50330"/>
    <w:rsid w:val="00D50596"/>
    <w:rsid w:val="00D50C5C"/>
    <w:rsid w:val="00D50E26"/>
    <w:rsid w:val="00D51474"/>
    <w:rsid w:val="00D51700"/>
    <w:rsid w:val="00D51D73"/>
    <w:rsid w:val="00D51FB8"/>
    <w:rsid w:val="00D52381"/>
    <w:rsid w:val="00D526AD"/>
    <w:rsid w:val="00D52C18"/>
    <w:rsid w:val="00D534C9"/>
    <w:rsid w:val="00D53666"/>
    <w:rsid w:val="00D53A3A"/>
    <w:rsid w:val="00D54B91"/>
    <w:rsid w:val="00D54BA3"/>
    <w:rsid w:val="00D54D01"/>
    <w:rsid w:val="00D54F58"/>
    <w:rsid w:val="00D550A7"/>
    <w:rsid w:val="00D5585F"/>
    <w:rsid w:val="00D558E6"/>
    <w:rsid w:val="00D55B3F"/>
    <w:rsid w:val="00D560A9"/>
    <w:rsid w:val="00D56D46"/>
    <w:rsid w:val="00D571A1"/>
    <w:rsid w:val="00D5743D"/>
    <w:rsid w:val="00D5796E"/>
    <w:rsid w:val="00D60345"/>
    <w:rsid w:val="00D60728"/>
    <w:rsid w:val="00D60B83"/>
    <w:rsid w:val="00D60D66"/>
    <w:rsid w:val="00D60EFF"/>
    <w:rsid w:val="00D61470"/>
    <w:rsid w:val="00D61782"/>
    <w:rsid w:val="00D618B0"/>
    <w:rsid w:val="00D622D0"/>
    <w:rsid w:val="00D6246E"/>
    <w:rsid w:val="00D62580"/>
    <w:rsid w:val="00D62794"/>
    <w:rsid w:val="00D632D9"/>
    <w:rsid w:val="00D63492"/>
    <w:rsid w:val="00D6357F"/>
    <w:rsid w:val="00D637E7"/>
    <w:rsid w:val="00D63B62"/>
    <w:rsid w:val="00D63BE1"/>
    <w:rsid w:val="00D63E74"/>
    <w:rsid w:val="00D63F75"/>
    <w:rsid w:val="00D64106"/>
    <w:rsid w:val="00D64395"/>
    <w:rsid w:val="00D645B5"/>
    <w:rsid w:val="00D653AC"/>
    <w:rsid w:val="00D659F6"/>
    <w:rsid w:val="00D6660F"/>
    <w:rsid w:val="00D668A8"/>
    <w:rsid w:val="00D668B5"/>
    <w:rsid w:val="00D66992"/>
    <w:rsid w:val="00D66ED5"/>
    <w:rsid w:val="00D671EA"/>
    <w:rsid w:val="00D6757B"/>
    <w:rsid w:val="00D67BCA"/>
    <w:rsid w:val="00D67BDD"/>
    <w:rsid w:val="00D70135"/>
    <w:rsid w:val="00D7024A"/>
    <w:rsid w:val="00D704D6"/>
    <w:rsid w:val="00D7064A"/>
    <w:rsid w:val="00D70B91"/>
    <w:rsid w:val="00D70C00"/>
    <w:rsid w:val="00D71465"/>
    <w:rsid w:val="00D71845"/>
    <w:rsid w:val="00D718F3"/>
    <w:rsid w:val="00D71F34"/>
    <w:rsid w:val="00D723D7"/>
    <w:rsid w:val="00D72732"/>
    <w:rsid w:val="00D72761"/>
    <w:rsid w:val="00D7287E"/>
    <w:rsid w:val="00D72A37"/>
    <w:rsid w:val="00D72CD0"/>
    <w:rsid w:val="00D72F52"/>
    <w:rsid w:val="00D73A24"/>
    <w:rsid w:val="00D74372"/>
    <w:rsid w:val="00D74B63"/>
    <w:rsid w:val="00D74BF5"/>
    <w:rsid w:val="00D75791"/>
    <w:rsid w:val="00D7647A"/>
    <w:rsid w:val="00D76738"/>
    <w:rsid w:val="00D76822"/>
    <w:rsid w:val="00D76857"/>
    <w:rsid w:val="00D76D0A"/>
    <w:rsid w:val="00D76E84"/>
    <w:rsid w:val="00D76FA2"/>
    <w:rsid w:val="00D7724C"/>
    <w:rsid w:val="00D77889"/>
    <w:rsid w:val="00D7794F"/>
    <w:rsid w:val="00D77F25"/>
    <w:rsid w:val="00D803FB"/>
    <w:rsid w:val="00D8041D"/>
    <w:rsid w:val="00D81083"/>
    <w:rsid w:val="00D8164D"/>
    <w:rsid w:val="00D82508"/>
    <w:rsid w:val="00D82543"/>
    <w:rsid w:val="00D82570"/>
    <w:rsid w:val="00D82620"/>
    <w:rsid w:val="00D82C06"/>
    <w:rsid w:val="00D82E96"/>
    <w:rsid w:val="00D835E7"/>
    <w:rsid w:val="00D844D9"/>
    <w:rsid w:val="00D84E9D"/>
    <w:rsid w:val="00D852D0"/>
    <w:rsid w:val="00D85B90"/>
    <w:rsid w:val="00D85CAC"/>
    <w:rsid w:val="00D85EFE"/>
    <w:rsid w:val="00D86027"/>
    <w:rsid w:val="00D863A6"/>
    <w:rsid w:val="00D867BD"/>
    <w:rsid w:val="00D87189"/>
    <w:rsid w:val="00D874A5"/>
    <w:rsid w:val="00D87A1A"/>
    <w:rsid w:val="00D87D49"/>
    <w:rsid w:val="00D9001A"/>
    <w:rsid w:val="00D900B7"/>
    <w:rsid w:val="00D9072C"/>
    <w:rsid w:val="00D90A64"/>
    <w:rsid w:val="00D91A4A"/>
    <w:rsid w:val="00D91F00"/>
    <w:rsid w:val="00D92751"/>
    <w:rsid w:val="00D92B05"/>
    <w:rsid w:val="00D930D8"/>
    <w:rsid w:val="00D93587"/>
    <w:rsid w:val="00D93CB9"/>
    <w:rsid w:val="00D94BEF"/>
    <w:rsid w:val="00D94C92"/>
    <w:rsid w:val="00D959DF"/>
    <w:rsid w:val="00D95F35"/>
    <w:rsid w:val="00D9675C"/>
    <w:rsid w:val="00D971B8"/>
    <w:rsid w:val="00D97309"/>
    <w:rsid w:val="00DA0842"/>
    <w:rsid w:val="00DA0E4A"/>
    <w:rsid w:val="00DA19ED"/>
    <w:rsid w:val="00DA2CB3"/>
    <w:rsid w:val="00DA2FEC"/>
    <w:rsid w:val="00DA4117"/>
    <w:rsid w:val="00DA42CC"/>
    <w:rsid w:val="00DA4C45"/>
    <w:rsid w:val="00DA53F7"/>
    <w:rsid w:val="00DA5AF4"/>
    <w:rsid w:val="00DA5D4E"/>
    <w:rsid w:val="00DA5E2C"/>
    <w:rsid w:val="00DA6686"/>
    <w:rsid w:val="00DA674E"/>
    <w:rsid w:val="00DA723F"/>
    <w:rsid w:val="00DB029E"/>
    <w:rsid w:val="00DB0937"/>
    <w:rsid w:val="00DB0A9A"/>
    <w:rsid w:val="00DB0AB1"/>
    <w:rsid w:val="00DB1500"/>
    <w:rsid w:val="00DB1703"/>
    <w:rsid w:val="00DB1BED"/>
    <w:rsid w:val="00DB20E2"/>
    <w:rsid w:val="00DB21BB"/>
    <w:rsid w:val="00DB2413"/>
    <w:rsid w:val="00DB2618"/>
    <w:rsid w:val="00DB2FF2"/>
    <w:rsid w:val="00DB2FF3"/>
    <w:rsid w:val="00DB32C6"/>
    <w:rsid w:val="00DB338A"/>
    <w:rsid w:val="00DB33FB"/>
    <w:rsid w:val="00DB3E1F"/>
    <w:rsid w:val="00DB432E"/>
    <w:rsid w:val="00DB4548"/>
    <w:rsid w:val="00DB4D1F"/>
    <w:rsid w:val="00DB53D3"/>
    <w:rsid w:val="00DB5888"/>
    <w:rsid w:val="00DB6284"/>
    <w:rsid w:val="00DB65A6"/>
    <w:rsid w:val="00DB6E9B"/>
    <w:rsid w:val="00DB75B8"/>
    <w:rsid w:val="00DB7E5B"/>
    <w:rsid w:val="00DB7E94"/>
    <w:rsid w:val="00DC04FD"/>
    <w:rsid w:val="00DC0512"/>
    <w:rsid w:val="00DC0CD2"/>
    <w:rsid w:val="00DC12CB"/>
    <w:rsid w:val="00DC12FF"/>
    <w:rsid w:val="00DC19EC"/>
    <w:rsid w:val="00DC1B25"/>
    <w:rsid w:val="00DC25E9"/>
    <w:rsid w:val="00DC25EE"/>
    <w:rsid w:val="00DC2AE1"/>
    <w:rsid w:val="00DC2C93"/>
    <w:rsid w:val="00DC3557"/>
    <w:rsid w:val="00DC360F"/>
    <w:rsid w:val="00DC3A69"/>
    <w:rsid w:val="00DC4173"/>
    <w:rsid w:val="00DC4486"/>
    <w:rsid w:val="00DC47DE"/>
    <w:rsid w:val="00DC4D85"/>
    <w:rsid w:val="00DC4F65"/>
    <w:rsid w:val="00DC50DD"/>
    <w:rsid w:val="00DC51CC"/>
    <w:rsid w:val="00DC5742"/>
    <w:rsid w:val="00DC5D00"/>
    <w:rsid w:val="00DC5D94"/>
    <w:rsid w:val="00DC69F8"/>
    <w:rsid w:val="00DC7582"/>
    <w:rsid w:val="00DC75F1"/>
    <w:rsid w:val="00DC7958"/>
    <w:rsid w:val="00DC7C2E"/>
    <w:rsid w:val="00DC7EF0"/>
    <w:rsid w:val="00DD0059"/>
    <w:rsid w:val="00DD0666"/>
    <w:rsid w:val="00DD09BC"/>
    <w:rsid w:val="00DD0B3A"/>
    <w:rsid w:val="00DD0C75"/>
    <w:rsid w:val="00DD10CD"/>
    <w:rsid w:val="00DD19CD"/>
    <w:rsid w:val="00DD1BE3"/>
    <w:rsid w:val="00DD20A0"/>
    <w:rsid w:val="00DD21C1"/>
    <w:rsid w:val="00DD2232"/>
    <w:rsid w:val="00DD23C8"/>
    <w:rsid w:val="00DD2431"/>
    <w:rsid w:val="00DD2AF6"/>
    <w:rsid w:val="00DD32A9"/>
    <w:rsid w:val="00DD3A57"/>
    <w:rsid w:val="00DD3AB8"/>
    <w:rsid w:val="00DD4190"/>
    <w:rsid w:val="00DD4BE1"/>
    <w:rsid w:val="00DD4F61"/>
    <w:rsid w:val="00DD5059"/>
    <w:rsid w:val="00DD5186"/>
    <w:rsid w:val="00DD5886"/>
    <w:rsid w:val="00DD5EEA"/>
    <w:rsid w:val="00DD6C17"/>
    <w:rsid w:val="00DD6E2F"/>
    <w:rsid w:val="00DD7553"/>
    <w:rsid w:val="00DD7559"/>
    <w:rsid w:val="00DD758E"/>
    <w:rsid w:val="00DE2549"/>
    <w:rsid w:val="00DE262E"/>
    <w:rsid w:val="00DE3130"/>
    <w:rsid w:val="00DE31BB"/>
    <w:rsid w:val="00DE3631"/>
    <w:rsid w:val="00DE445C"/>
    <w:rsid w:val="00DE4532"/>
    <w:rsid w:val="00DE458A"/>
    <w:rsid w:val="00DE55C7"/>
    <w:rsid w:val="00DE56A2"/>
    <w:rsid w:val="00DE56B8"/>
    <w:rsid w:val="00DE5848"/>
    <w:rsid w:val="00DE59BB"/>
    <w:rsid w:val="00DE65A0"/>
    <w:rsid w:val="00DE6FD1"/>
    <w:rsid w:val="00DE771E"/>
    <w:rsid w:val="00DE7994"/>
    <w:rsid w:val="00DE7B32"/>
    <w:rsid w:val="00DE7D49"/>
    <w:rsid w:val="00DE7E62"/>
    <w:rsid w:val="00DF0783"/>
    <w:rsid w:val="00DF14C8"/>
    <w:rsid w:val="00DF1693"/>
    <w:rsid w:val="00DF1732"/>
    <w:rsid w:val="00DF1AED"/>
    <w:rsid w:val="00DF1AF9"/>
    <w:rsid w:val="00DF210B"/>
    <w:rsid w:val="00DF2276"/>
    <w:rsid w:val="00DF2481"/>
    <w:rsid w:val="00DF2498"/>
    <w:rsid w:val="00DF2BE0"/>
    <w:rsid w:val="00DF2CB2"/>
    <w:rsid w:val="00DF303F"/>
    <w:rsid w:val="00DF3555"/>
    <w:rsid w:val="00DF355E"/>
    <w:rsid w:val="00DF421B"/>
    <w:rsid w:val="00DF442F"/>
    <w:rsid w:val="00DF46BD"/>
    <w:rsid w:val="00DF4F5B"/>
    <w:rsid w:val="00DF64A3"/>
    <w:rsid w:val="00DF681C"/>
    <w:rsid w:val="00DF6AB1"/>
    <w:rsid w:val="00DF6E7F"/>
    <w:rsid w:val="00DF6EF9"/>
    <w:rsid w:val="00DF74C6"/>
    <w:rsid w:val="00DF750D"/>
    <w:rsid w:val="00DF767B"/>
    <w:rsid w:val="00DF775B"/>
    <w:rsid w:val="00DF78E4"/>
    <w:rsid w:val="00DF7FA5"/>
    <w:rsid w:val="00E0018C"/>
    <w:rsid w:val="00E003F7"/>
    <w:rsid w:val="00E004A6"/>
    <w:rsid w:val="00E0168A"/>
    <w:rsid w:val="00E019E8"/>
    <w:rsid w:val="00E01F56"/>
    <w:rsid w:val="00E02737"/>
    <w:rsid w:val="00E02B03"/>
    <w:rsid w:val="00E02BBC"/>
    <w:rsid w:val="00E0300C"/>
    <w:rsid w:val="00E0373E"/>
    <w:rsid w:val="00E039EA"/>
    <w:rsid w:val="00E03A0E"/>
    <w:rsid w:val="00E03E7B"/>
    <w:rsid w:val="00E04824"/>
    <w:rsid w:val="00E05747"/>
    <w:rsid w:val="00E0601C"/>
    <w:rsid w:val="00E06109"/>
    <w:rsid w:val="00E06694"/>
    <w:rsid w:val="00E07924"/>
    <w:rsid w:val="00E07D9D"/>
    <w:rsid w:val="00E07FA6"/>
    <w:rsid w:val="00E10359"/>
    <w:rsid w:val="00E1040A"/>
    <w:rsid w:val="00E1070B"/>
    <w:rsid w:val="00E1099F"/>
    <w:rsid w:val="00E10CAB"/>
    <w:rsid w:val="00E10EDA"/>
    <w:rsid w:val="00E112B7"/>
    <w:rsid w:val="00E11A0B"/>
    <w:rsid w:val="00E126CA"/>
    <w:rsid w:val="00E12D13"/>
    <w:rsid w:val="00E12DA4"/>
    <w:rsid w:val="00E12EB3"/>
    <w:rsid w:val="00E13135"/>
    <w:rsid w:val="00E13898"/>
    <w:rsid w:val="00E138ED"/>
    <w:rsid w:val="00E141DD"/>
    <w:rsid w:val="00E1448B"/>
    <w:rsid w:val="00E14FCE"/>
    <w:rsid w:val="00E153CC"/>
    <w:rsid w:val="00E16785"/>
    <w:rsid w:val="00E16943"/>
    <w:rsid w:val="00E16C12"/>
    <w:rsid w:val="00E16E3F"/>
    <w:rsid w:val="00E16EE6"/>
    <w:rsid w:val="00E17190"/>
    <w:rsid w:val="00E17372"/>
    <w:rsid w:val="00E2006F"/>
    <w:rsid w:val="00E20075"/>
    <w:rsid w:val="00E20165"/>
    <w:rsid w:val="00E20274"/>
    <w:rsid w:val="00E203C1"/>
    <w:rsid w:val="00E204E9"/>
    <w:rsid w:val="00E20637"/>
    <w:rsid w:val="00E212BF"/>
    <w:rsid w:val="00E2173F"/>
    <w:rsid w:val="00E2190A"/>
    <w:rsid w:val="00E21D06"/>
    <w:rsid w:val="00E220BF"/>
    <w:rsid w:val="00E22230"/>
    <w:rsid w:val="00E22968"/>
    <w:rsid w:val="00E22C76"/>
    <w:rsid w:val="00E235C9"/>
    <w:rsid w:val="00E236F8"/>
    <w:rsid w:val="00E23797"/>
    <w:rsid w:val="00E2466C"/>
    <w:rsid w:val="00E248A2"/>
    <w:rsid w:val="00E24E89"/>
    <w:rsid w:val="00E25127"/>
    <w:rsid w:val="00E25410"/>
    <w:rsid w:val="00E25486"/>
    <w:rsid w:val="00E25C1D"/>
    <w:rsid w:val="00E26101"/>
    <w:rsid w:val="00E2618C"/>
    <w:rsid w:val="00E26479"/>
    <w:rsid w:val="00E3045C"/>
    <w:rsid w:val="00E31283"/>
    <w:rsid w:val="00E31B49"/>
    <w:rsid w:val="00E31C44"/>
    <w:rsid w:val="00E32034"/>
    <w:rsid w:val="00E321C6"/>
    <w:rsid w:val="00E32C0B"/>
    <w:rsid w:val="00E32D24"/>
    <w:rsid w:val="00E333F6"/>
    <w:rsid w:val="00E335FA"/>
    <w:rsid w:val="00E337CA"/>
    <w:rsid w:val="00E33C54"/>
    <w:rsid w:val="00E345AC"/>
    <w:rsid w:val="00E34633"/>
    <w:rsid w:val="00E3503E"/>
    <w:rsid w:val="00E3525D"/>
    <w:rsid w:val="00E356A5"/>
    <w:rsid w:val="00E35849"/>
    <w:rsid w:val="00E358D2"/>
    <w:rsid w:val="00E35C3F"/>
    <w:rsid w:val="00E361E9"/>
    <w:rsid w:val="00E3621D"/>
    <w:rsid w:val="00E367F3"/>
    <w:rsid w:val="00E3689B"/>
    <w:rsid w:val="00E368CD"/>
    <w:rsid w:val="00E404B8"/>
    <w:rsid w:val="00E404FA"/>
    <w:rsid w:val="00E407C4"/>
    <w:rsid w:val="00E40E89"/>
    <w:rsid w:val="00E413E0"/>
    <w:rsid w:val="00E421A9"/>
    <w:rsid w:val="00E425D1"/>
    <w:rsid w:val="00E43058"/>
    <w:rsid w:val="00E43C08"/>
    <w:rsid w:val="00E43C90"/>
    <w:rsid w:val="00E441E5"/>
    <w:rsid w:val="00E44348"/>
    <w:rsid w:val="00E44374"/>
    <w:rsid w:val="00E44D73"/>
    <w:rsid w:val="00E45454"/>
    <w:rsid w:val="00E45505"/>
    <w:rsid w:val="00E45D2E"/>
    <w:rsid w:val="00E46146"/>
    <w:rsid w:val="00E4631C"/>
    <w:rsid w:val="00E464F3"/>
    <w:rsid w:val="00E465E2"/>
    <w:rsid w:val="00E46758"/>
    <w:rsid w:val="00E467AE"/>
    <w:rsid w:val="00E474F6"/>
    <w:rsid w:val="00E47B78"/>
    <w:rsid w:val="00E508C7"/>
    <w:rsid w:val="00E509DC"/>
    <w:rsid w:val="00E513F4"/>
    <w:rsid w:val="00E51AB5"/>
    <w:rsid w:val="00E51ACB"/>
    <w:rsid w:val="00E51F02"/>
    <w:rsid w:val="00E527A6"/>
    <w:rsid w:val="00E5285C"/>
    <w:rsid w:val="00E52970"/>
    <w:rsid w:val="00E52DBC"/>
    <w:rsid w:val="00E5321F"/>
    <w:rsid w:val="00E53536"/>
    <w:rsid w:val="00E537BC"/>
    <w:rsid w:val="00E53C6B"/>
    <w:rsid w:val="00E542CA"/>
    <w:rsid w:val="00E54319"/>
    <w:rsid w:val="00E544CF"/>
    <w:rsid w:val="00E54544"/>
    <w:rsid w:val="00E55448"/>
    <w:rsid w:val="00E55800"/>
    <w:rsid w:val="00E56298"/>
    <w:rsid w:val="00E56393"/>
    <w:rsid w:val="00E56467"/>
    <w:rsid w:val="00E565DB"/>
    <w:rsid w:val="00E565DF"/>
    <w:rsid w:val="00E56776"/>
    <w:rsid w:val="00E5717D"/>
    <w:rsid w:val="00E575D7"/>
    <w:rsid w:val="00E578DE"/>
    <w:rsid w:val="00E5791F"/>
    <w:rsid w:val="00E57BCD"/>
    <w:rsid w:val="00E57D1B"/>
    <w:rsid w:val="00E57E51"/>
    <w:rsid w:val="00E60230"/>
    <w:rsid w:val="00E6057E"/>
    <w:rsid w:val="00E60DB0"/>
    <w:rsid w:val="00E60F32"/>
    <w:rsid w:val="00E611FE"/>
    <w:rsid w:val="00E61389"/>
    <w:rsid w:val="00E61423"/>
    <w:rsid w:val="00E6154D"/>
    <w:rsid w:val="00E61DA2"/>
    <w:rsid w:val="00E620C9"/>
    <w:rsid w:val="00E62671"/>
    <w:rsid w:val="00E626CD"/>
    <w:rsid w:val="00E626E8"/>
    <w:rsid w:val="00E62C39"/>
    <w:rsid w:val="00E62DDA"/>
    <w:rsid w:val="00E636FA"/>
    <w:rsid w:val="00E637C3"/>
    <w:rsid w:val="00E63A9D"/>
    <w:rsid w:val="00E63D45"/>
    <w:rsid w:val="00E64D5D"/>
    <w:rsid w:val="00E64D76"/>
    <w:rsid w:val="00E64E3F"/>
    <w:rsid w:val="00E6543B"/>
    <w:rsid w:val="00E657E9"/>
    <w:rsid w:val="00E65D1F"/>
    <w:rsid w:val="00E65E46"/>
    <w:rsid w:val="00E66012"/>
    <w:rsid w:val="00E66362"/>
    <w:rsid w:val="00E664D7"/>
    <w:rsid w:val="00E6663B"/>
    <w:rsid w:val="00E66BD2"/>
    <w:rsid w:val="00E66C96"/>
    <w:rsid w:val="00E66FED"/>
    <w:rsid w:val="00E67442"/>
    <w:rsid w:val="00E679F2"/>
    <w:rsid w:val="00E67EBF"/>
    <w:rsid w:val="00E70066"/>
    <w:rsid w:val="00E7014F"/>
    <w:rsid w:val="00E703C4"/>
    <w:rsid w:val="00E7259E"/>
    <w:rsid w:val="00E72E0E"/>
    <w:rsid w:val="00E7350D"/>
    <w:rsid w:val="00E73681"/>
    <w:rsid w:val="00E737E2"/>
    <w:rsid w:val="00E74A78"/>
    <w:rsid w:val="00E750CC"/>
    <w:rsid w:val="00E75939"/>
    <w:rsid w:val="00E762B3"/>
    <w:rsid w:val="00E76927"/>
    <w:rsid w:val="00E77929"/>
    <w:rsid w:val="00E77C0C"/>
    <w:rsid w:val="00E810DB"/>
    <w:rsid w:val="00E814D8"/>
    <w:rsid w:val="00E81BA1"/>
    <w:rsid w:val="00E82996"/>
    <w:rsid w:val="00E82CD6"/>
    <w:rsid w:val="00E834CE"/>
    <w:rsid w:val="00E83A80"/>
    <w:rsid w:val="00E83B9C"/>
    <w:rsid w:val="00E83EF7"/>
    <w:rsid w:val="00E84160"/>
    <w:rsid w:val="00E8455A"/>
    <w:rsid w:val="00E845A0"/>
    <w:rsid w:val="00E84ED7"/>
    <w:rsid w:val="00E84FDD"/>
    <w:rsid w:val="00E853A2"/>
    <w:rsid w:val="00E855FE"/>
    <w:rsid w:val="00E8572C"/>
    <w:rsid w:val="00E85BFC"/>
    <w:rsid w:val="00E8673E"/>
    <w:rsid w:val="00E867D4"/>
    <w:rsid w:val="00E867FF"/>
    <w:rsid w:val="00E86C69"/>
    <w:rsid w:val="00E87247"/>
    <w:rsid w:val="00E8745F"/>
    <w:rsid w:val="00E8773F"/>
    <w:rsid w:val="00E87967"/>
    <w:rsid w:val="00E90F79"/>
    <w:rsid w:val="00E91227"/>
    <w:rsid w:val="00E917EE"/>
    <w:rsid w:val="00E920D1"/>
    <w:rsid w:val="00E924CC"/>
    <w:rsid w:val="00E92CBD"/>
    <w:rsid w:val="00E9358B"/>
    <w:rsid w:val="00E93C74"/>
    <w:rsid w:val="00E93DD6"/>
    <w:rsid w:val="00E93F3C"/>
    <w:rsid w:val="00E9404E"/>
    <w:rsid w:val="00E94A7B"/>
    <w:rsid w:val="00E94DAC"/>
    <w:rsid w:val="00E95A35"/>
    <w:rsid w:val="00E960EF"/>
    <w:rsid w:val="00E96606"/>
    <w:rsid w:val="00E96C8C"/>
    <w:rsid w:val="00E97441"/>
    <w:rsid w:val="00E97DE8"/>
    <w:rsid w:val="00EA0003"/>
    <w:rsid w:val="00EA06DA"/>
    <w:rsid w:val="00EA07F9"/>
    <w:rsid w:val="00EA0A52"/>
    <w:rsid w:val="00EA0E99"/>
    <w:rsid w:val="00EA1AC9"/>
    <w:rsid w:val="00EA1AFB"/>
    <w:rsid w:val="00EA1DC3"/>
    <w:rsid w:val="00EA1E77"/>
    <w:rsid w:val="00EA2390"/>
    <w:rsid w:val="00EA299A"/>
    <w:rsid w:val="00EA2A22"/>
    <w:rsid w:val="00EA2C17"/>
    <w:rsid w:val="00EA2F89"/>
    <w:rsid w:val="00EA303F"/>
    <w:rsid w:val="00EA323B"/>
    <w:rsid w:val="00EA388E"/>
    <w:rsid w:val="00EA3F78"/>
    <w:rsid w:val="00EA44EE"/>
    <w:rsid w:val="00EA52BC"/>
    <w:rsid w:val="00EA5C7C"/>
    <w:rsid w:val="00EA620E"/>
    <w:rsid w:val="00EA647E"/>
    <w:rsid w:val="00EA6929"/>
    <w:rsid w:val="00EA6CB8"/>
    <w:rsid w:val="00EA7A3F"/>
    <w:rsid w:val="00EA7FCE"/>
    <w:rsid w:val="00EB03BB"/>
    <w:rsid w:val="00EB03ED"/>
    <w:rsid w:val="00EB04C0"/>
    <w:rsid w:val="00EB052C"/>
    <w:rsid w:val="00EB06C4"/>
    <w:rsid w:val="00EB0801"/>
    <w:rsid w:val="00EB0E28"/>
    <w:rsid w:val="00EB1038"/>
    <w:rsid w:val="00EB1312"/>
    <w:rsid w:val="00EB14C6"/>
    <w:rsid w:val="00EB1C4C"/>
    <w:rsid w:val="00EB2A65"/>
    <w:rsid w:val="00EB2B85"/>
    <w:rsid w:val="00EB2C00"/>
    <w:rsid w:val="00EB2DED"/>
    <w:rsid w:val="00EB2E85"/>
    <w:rsid w:val="00EB31C7"/>
    <w:rsid w:val="00EB3D85"/>
    <w:rsid w:val="00EB4416"/>
    <w:rsid w:val="00EB4D29"/>
    <w:rsid w:val="00EB5387"/>
    <w:rsid w:val="00EB54CE"/>
    <w:rsid w:val="00EB5996"/>
    <w:rsid w:val="00EB6039"/>
    <w:rsid w:val="00EB6551"/>
    <w:rsid w:val="00EB6582"/>
    <w:rsid w:val="00EB769F"/>
    <w:rsid w:val="00EB7D6A"/>
    <w:rsid w:val="00EB7E5F"/>
    <w:rsid w:val="00EC0537"/>
    <w:rsid w:val="00EC0BD7"/>
    <w:rsid w:val="00EC0BE2"/>
    <w:rsid w:val="00EC17AB"/>
    <w:rsid w:val="00EC1F47"/>
    <w:rsid w:val="00EC1FD3"/>
    <w:rsid w:val="00EC2F5F"/>
    <w:rsid w:val="00EC3639"/>
    <w:rsid w:val="00EC383E"/>
    <w:rsid w:val="00EC3AA4"/>
    <w:rsid w:val="00EC3D0F"/>
    <w:rsid w:val="00EC41E2"/>
    <w:rsid w:val="00EC46B5"/>
    <w:rsid w:val="00EC484D"/>
    <w:rsid w:val="00EC487C"/>
    <w:rsid w:val="00EC4E66"/>
    <w:rsid w:val="00EC4EDB"/>
    <w:rsid w:val="00EC5273"/>
    <w:rsid w:val="00EC5635"/>
    <w:rsid w:val="00EC56F6"/>
    <w:rsid w:val="00EC5B0D"/>
    <w:rsid w:val="00EC5C9C"/>
    <w:rsid w:val="00EC628E"/>
    <w:rsid w:val="00EC62AE"/>
    <w:rsid w:val="00EC6C55"/>
    <w:rsid w:val="00EC6CA1"/>
    <w:rsid w:val="00EC7589"/>
    <w:rsid w:val="00EC78EC"/>
    <w:rsid w:val="00EC7F91"/>
    <w:rsid w:val="00ED001B"/>
    <w:rsid w:val="00ED004C"/>
    <w:rsid w:val="00ED0667"/>
    <w:rsid w:val="00ED067D"/>
    <w:rsid w:val="00ED079D"/>
    <w:rsid w:val="00ED156B"/>
    <w:rsid w:val="00ED15FF"/>
    <w:rsid w:val="00ED1B42"/>
    <w:rsid w:val="00ED2022"/>
    <w:rsid w:val="00ED2DF0"/>
    <w:rsid w:val="00ED34DB"/>
    <w:rsid w:val="00ED38D9"/>
    <w:rsid w:val="00ED3A9E"/>
    <w:rsid w:val="00ED40FD"/>
    <w:rsid w:val="00ED45A0"/>
    <w:rsid w:val="00ED53F7"/>
    <w:rsid w:val="00ED57F2"/>
    <w:rsid w:val="00ED5D06"/>
    <w:rsid w:val="00ED67CB"/>
    <w:rsid w:val="00ED7D81"/>
    <w:rsid w:val="00EE0134"/>
    <w:rsid w:val="00EE020B"/>
    <w:rsid w:val="00EE041E"/>
    <w:rsid w:val="00EE0420"/>
    <w:rsid w:val="00EE06FA"/>
    <w:rsid w:val="00EE0E28"/>
    <w:rsid w:val="00EE1672"/>
    <w:rsid w:val="00EE17DD"/>
    <w:rsid w:val="00EE19EC"/>
    <w:rsid w:val="00EE1CA9"/>
    <w:rsid w:val="00EE2173"/>
    <w:rsid w:val="00EE28F2"/>
    <w:rsid w:val="00EE2D3F"/>
    <w:rsid w:val="00EE2EE8"/>
    <w:rsid w:val="00EE320E"/>
    <w:rsid w:val="00EE32A1"/>
    <w:rsid w:val="00EE3609"/>
    <w:rsid w:val="00EE3840"/>
    <w:rsid w:val="00EE38FB"/>
    <w:rsid w:val="00EE3A11"/>
    <w:rsid w:val="00EE44BF"/>
    <w:rsid w:val="00EE480D"/>
    <w:rsid w:val="00EE4DC2"/>
    <w:rsid w:val="00EE5C4B"/>
    <w:rsid w:val="00EE615D"/>
    <w:rsid w:val="00EE684F"/>
    <w:rsid w:val="00EE6B15"/>
    <w:rsid w:val="00EE7638"/>
    <w:rsid w:val="00EE7897"/>
    <w:rsid w:val="00EE7C79"/>
    <w:rsid w:val="00EE7EB6"/>
    <w:rsid w:val="00EF0312"/>
    <w:rsid w:val="00EF03C8"/>
    <w:rsid w:val="00EF052B"/>
    <w:rsid w:val="00EF0BA3"/>
    <w:rsid w:val="00EF108C"/>
    <w:rsid w:val="00EF1415"/>
    <w:rsid w:val="00EF16BB"/>
    <w:rsid w:val="00EF18A1"/>
    <w:rsid w:val="00EF1F99"/>
    <w:rsid w:val="00EF25AE"/>
    <w:rsid w:val="00EF2971"/>
    <w:rsid w:val="00EF3037"/>
    <w:rsid w:val="00EF3D9A"/>
    <w:rsid w:val="00EF40B6"/>
    <w:rsid w:val="00EF4141"/>
    <w:rsid w:val="00EF4176"/>
    <w:rsid w:val="00EF4336"/>
    <w:rsid w:val="00EF4E34"/>
    <w:rsid w:val="00EF5AAD"/>
    <w:rsid w:val="00EF6754"/>
    <w:rsid w:val="00EF6B33"/>
    <w:rsid w:val="00EF6E4F"/>
    <w:rsid w:val="00EF70ED"/>
    <w:rsid w:val="00EF72E3"/>
    <w:rsid w:val="00EF7B77"/>
    <w:rsid w:val="00EF7E72"/>
    <w:rsid w:val="00EF7E89"/>
    <w:rsid w:val="00EF7EF1"/>
    <w:rsid w:val="00F00787"/>
    <w:rsid w:val="00F00BA7"/>
    <w:rsid w:val="00F00C74"/>
    <w:rsid w:val="00F01916"/>
    <w:rsid w:val="00F0197B"/>
    <w:rsid w:val="00F019BE"/>
    <w:rsid w:val="00F01EB6"/>
    <w:rsid w:val="00F01F0A"/>
    <w:rsid w:val="00F02059"/>
    <w:rsid w:val="00F027BA"/>
    <w:rsid w:val="00F02995"/>
    <w:rsid w:val="00F02C35"/>
    <w:rsid w:val="00F02CD1"/>
    <w:rsid w:val="00F0368A"/>
    <w:rsid w:val="00F03737"/>
    <w:rsid w:val="00F04811"/>
    <w:rsid w:val="00F04B1A"/>
    <w:rsid w:val="00F04F4B"/>
    <w:rsid w:val="00F050BB"/>
    <w:rsid w:val="00F052C3"/>
    <w:rsid w:val="00F05A79"/>
    <w:rsid w:val="00F06877"/>
    <w:rsid w:val="00F06F4F"/>
    <w:rsid w:val="00F07832"/>
    <w:rsid w:val="00F078CD"/>
    <w:rsid w:val="00F1087A"/>
    <w:rsid w:val="00F10932"/>
    <w:rsid w:val="00F10B43"/>
    <w:rsid w:val="00F10C69"/>
    <w:rsid w:val="00F10FE6"/>
    <w:rsid w:val="00F110A1"/>
    <w:rsid w:val="00F11310"/>
    <w:rsid w:val="00F1139E"/>
    <w:rsid w:val="00F1171D"/>
    <w:rsid w:val="00F1177A"/>
    <w:rsid w:val="00F118A7"/>
    <w:rsid w:val="00F1248B"/>
    <w:rsid w:val="00F12EF8"/>
    <w:rsid w:val="00F1301D"/>
    <w:rsid w:val="00F131B3"/>
    <w:rsid w:val="00F13AAE"/>
    <w:rsid w:val="00F142A5"/>
    <w:rsid w:val="00F147E1"/>
    <w:rsid w:val="00F14C7E"/>
    <w:rsid w:val="00F14E6E"/>
    <w:rsid w:val="00F1533A"/>
    <w:rsid w:val="00F1556E"/>
    <w:rsid w:val="00F1567E"/>
    <w:rsid w:val="00F15C7B"/>
    <w:rsid w:val="00F15D1B"/>
    <w:rsid w:val="00F16233"/>
    <w:rsid w:val="00F16A0A"/>
    <w:rsid w:val="00F16D4B"/>
    <w:rsid w:val="00F17074"/>
    <w:rsid w:val="00F170DE"/>
    <w:rsid w:val="00F1737F"/>
    <w:rsid w:val="00F179FA"/>
    <w:rsid w:val="00F17B08"/>
    <w:rsid w:val="00F17CF5"/>
    <w:rsid w:val="00F20040"/>
    <w:rsid w:val="00F20CA7"/>
    <w:rsid w:val="00F21259"/>
    <w:rsid w:val="00F21806"/>
    <w:rsid w:val="00F21FD8"/>
    <w:rsid w:val="00F220E2"/>
    <w:rsid w:val="00F2220A"/>
    <w:rsid w:val="00F223CE"/>
    <w:rsid w:val="00F22571"/>
    <w:rsid w:val="00F225BB"/>
    <w:rsid w:val="00F229DC"/>
    <w:rsid w:val="00F2350D"/>
    <w:rsid w:val="00F2379C"/>
    <w:rsid w:val="00F23CF7"/>
    <w:rsid w:val="00F23FEC"/>
    <w:rsid w:val="00F24165"/>
    <w:rsid w:val="00F241D7"/>
    <w:rsid w:val="00F24ACD"/>
    <w:rsid w:val="00F25359"/>
    <w:rsid w:val="00F256AB"/>
    <w:rsid w:val="00F256D9"/>
    <w:rsid w:val="00F25BC1"/>
    <w:rsid w:val="00F2665B"/>
    <w:rsid w:val="00F26872"/>
    <w:rsid w:val="00F26E82"/>
    <w:rsid w:val="00F275C6"/>
    <w:rsid w:val="00F27B09"/>
    <w:rsid w:val="00F27F3D"/>
    <w:rsid w:val="00F306E4"/>
    <w:rsid w:val="00F30763"/>
    <w:rsid w:val="00F30888"/>
    <w:rsid w:val="00F30BF0"/>
    <w:rsid w:val="00F30C7D"/>
    <w:rsid w:val="00F317E2"/>
    <w:rsid w:val="00F31A57"/>
    <w:rsid w:val="00F31B4D"/>
    <w:rsid w:val="00F31D9F"/>
    <w:rsid w:val="00F333A8"/>
    <w:rsid w:val="00F33AD5"/>
    <w:rsid w:val="00F33B10"/>
    <w:rsid w:val="00F33BAD"/>
    <w:rsid w:val="00F345B9"/>
    <w:rsid w:val="00F34723"/>
    <w:rsid w:val="00F34A74"/>
    <w:rsid w:val="00F34B58"/>
    <w:rsid w:val="00F358C6"/>
    <w:rsid w:val="00F35D5A"/>
    <w:rsid w:val="00F36318"/>
    <w:rsid w:val="00F36331"/>
    <w:rsid w:val="00F36542"/>
    <w:rsid w:val="00F36E85"/>
    <w:rsid w:val="00F36E90"/>
    <w:rsid w:val="00F36F66"/>
    <w:rsid w:val="00F37137"/>
    <w:rsid w:val="00F413E9"/>
    <w:rsid w:val="00F41577"/>
    <w:rsid w:val="00F41EA0"/>
    <w:rsid w:val="00F42B5B"/>
    <w:rsid w:val="00F42DBE"/>
    <w:rsid w:val="00F4388B"/>
    <w:rsid w:val="00F43BC3"/>
    <w:rsid w:val="00F43DAC"/>
    <w:rsid w:val="00F449F1"/>
    <w:rsid w:val="00F44E36"/>
    <w:rsid w:val="00F4672B"/>
    <w:rsid w:val="00F46886"/>
    <w:rsid w:val="00F46994"/>
    <w:rsid w:val="00F46B4C"/>
    <w:rsid w:val="00F46F7B"/>
    <w:rsid w:val="00F4764A"/>
    <w:rsid w:val="00F478A0"/>
    <w:rsid w:val="00F47921"/>
    <w:rsid w:val="00F501B4"/>
    <w:rsid w:val="00F50B3E"/>
    <w:rsid w:val="00F50E3B"/>
    <w:rsid w:val="00F50FB6"/>
    <w:rsid w:val="00F5137E"/>
    <w:rsid w:val="00F51690"/>
    <w:rsid w:val="00F5189F"/>
    <w:rsid w:val="00F5194A"/>
    <w:rsid w:val="00F51B8C"/>
    <w:rsid w:val="00F52527"/>
    <w:rsid w:val="00F527F0"/>
    <w:rsid w:val="00F52B63"/>
    <w:rsid w:val="00F52DF4"/>
    <w:rsid w:val="00F5440D"/>
    <w:rsid w:val="00F54B0B"/>
    <w:rsid w:val="00F54C41"/>
    <w:rsid w:val="00F551CD"/>
    <w:rsid w:val="00F555AE"/>
    <w:rsid w:val="00F55CBC"/>
    <w:rsid w:val="00F55D72"/>
    <w:rsid w:val="00F56568"/>
    <w:rsid w:val="00F566E9"/>
    <w:rsid w:val="00F56ECC"/>
    <w:rsid w:val="00F56EFE"/>
    <w:rsid w:val="00F57AD3"/>
    <w:rsid w:val="00F57DC6"/>
    <w:rsid w:val="00F603D2"/>
    <w:rsid w:val="00F604D5"/>
    <w:rsid w:val="00F60836"/>
    <w:rsid w:val="00F60B1A"/>
    <w:rsid w:val="00F610CB"/>
    <w:rsid w:val="00F610D9"/>
    <w:rsid w:val="00F610FF"/>
    <w:rsid w:val="00F61334"/>
    <w:rsid w:val="00F61F28"/>
    <w:rsid w:val="00F62EF7"/>
    <w:rsid w:val="00F62F15"/>
    <w:rsid w:val="00F635A7"/>
    <w:rsid w:val="00F63634"/>
    <w:rsid w:val="00F63B89"/>
    <w:rsid w:val="00F63E71"/>
    <w:rsid w:val="00F6404A"/>
    <w:rsid w:val="00F6450A"/>
    <w:rsid w:val="00F6467D"/>
    <w:rsid w:val="00F64AC3"/>
    <w:rsid w:val="00F64BEE"/>
    <w:rsid w:val="00F64DFA"/>
    <w:rsid w:val="00F6567E"/>
    <w:rsid w:val="00F6578F"/>
    <w:rsid w:val="00F65A66"/>
    <w:rsid w:val="00F65B66"/>
    <w:rsid w:val="00F66113"/>
    <w:rsid w:val="00F66284"/>
    <w:rsid w:val="00F667A8"/>
    <w:rsid w:val="00F668C1"/>
    <w:rsid w:val="00F67997"/>
    <w:rsid w:val="00F67AD6"/>
    <w:rsid w:val="00F67C07"/>
    <w:rsid w:val="00F70304"/>
    <w:rsid w:val="00F705F6"/>
    <w:rsid w:val="00F70981"/>
    <w:rsid w:val="00F709B4"/>
    <w:rsid w:val="00F70FEB"/>
    <w:rsid w:val="00F71194"/>
    <w:rsid w:val="00F714C7"/>
    <w:rsid w:val="00F7170A"/>
    <w:rsid w:val="00F7197E"/>
    <w:rsid w:val="00F72817"/>
    <w:rsid w:val="00F72C8E"/>
    <w:rsid w:val="00F7319C"/>
    <w:rsid w:val="00F73254"/>
    <w:rsid w:val="00F73B1E"/>
    <w:rsid w:val="00F7413A"/>
    <w:rsid w:val="00F742CD"/>
    <w:rsid w:val="00F74D06"/>
    <w:rsid w:val="00F75719"/>
    <w:rsid w:val="00F75A83"/>
    <w:rsid w:val="00F7601E"/>
    <w:rsid w:val="00F771E6"/>
    <w:rsid w:val="00F7743D"/>
    <w:rsid w:val="00F804A3"/>
    <w:rsid w:val="00F818DA"/>
    <w:rsid w:val="00F81A01"/>
    <w:rsid w:val="00F81F2F"/>
    <w:rsid w:val="00F82206"/>
    <w:rsid w:val="00F82296"/>
    <w:rsid w:val="00F82331"/>
    <w:rsid w:val="00F8238D"/>
    <w:rsid w:val="00F8247F"/>
    <w:rsid w:val="00F82590"/>
    <w:rsid w:val="00F836AE"/>
    <w:rsid w:val="00F83AED"/>
    <w:rsid w:val="00F83D7C"/>
    <w:rsid w:val="00F83E06"/>
    <w:rsid w:val="00F8403B"/>
    <w:rsid w:val="00F8498C"/>
    <w:rsid w:val="00F84AEB"/>
    <w:rsid w:val="00F84B03"/>
    <w:rsid w:val="00F854E7"/>
    <w:rsid w:val="00F85E56"/>
    <w:rsid w:val="00F8674B"/>
    <w:rsid w:val="00F86787"/>
    <w:rsid w:val="00F869EE"/>
    <w:rsid w:val="00F86A55"/>
    <w:rsid w:val="00F86A5B"/>
    <w:rsid w:val="00F8720B"/>
    <w:rsid w:val="00F87625"/>
    <w:rsid w:val="00F876C7"/>
    <w:rsid w:val="00F87921"/>
    <w:rsid w:val="00F87A3D"/>
    <w:rsid w:val="00F90282"/>
    <w:rsid w:val="00F90400"/>
    <w:rsid w:val="00F926E0"/>
    <w:rsid w:val="00F93263"/>
    <w:rsid w:val="00F93AE8"/>
    <w:rsid w:val="00F94E6B"/>
    <w:rsid w:val="00F94F26"/>
    <w:rsid w:val="00F95433"/>
    <w:rsid w:val="00F95B77"/>
    <w:rsid w:val="00F95C85"/>
    <w:rsid w:val="00F95DF2"/>
    <w:rsid w:val="00F95EB5"/>
    <w:rsid w:val="00F96110"/>
    <w:rsid w:val="00F9620D"/>
    <w:rsid w:val="00F96291"/>
    <w:rsid w:val="00F96369"/>
    <w:rsid w:val="00F96B71"/>
    <w:rsid w:val="00F970E3"/>
    <w:rsid w:val="00F973A1"/>
    <w:rsid w:val="00F97A1E"/>
    <w:rsid w:val="00FA05FB"/>
    <w:rsid w:val="00FA0771"/>
    <w:rsid w:val="00FA0B97"/>
    <w:rsid w:val="00FA0DBD"/>
    <w:rsid w:val="00FA0FB6"/>
    <w:rsid w:val="00FA17AC"/>
    <w:rsid w:val="00FA276D"/>
    <w:rsid w:val="00FA2D17"/>
    <w:rsid w:val="00FA3048"/>
    <w:rsid w:val="00FA380D"/>
    <w:rsid w:val="00FA3924"/>
    <w:rsid w:val="00FA3C58"/>
    <w:rsid w:val="00FA457B"/>
    <w:rsid w:val="00FA45B8"/>
    <w:rsid w:val="00FA50EA"/>
    <w:rsid w:val="00FA5995"/>
    <w:rsid w:val="00FA5FB5"/>
    <w:rsid w:val="00FA6BB8"/>
    <w:rsid w:val="00FA6CFC"/>
    <w:rsid w:val="00FA73CD"/>
    <w:rsid w:val="00FA748E"/>
    <w:rsid w:val="00FA7520"/>
    <w:rsid w:val="00FA7849"/>
    <w:rsid w:val="00FA7C31"/>
    <w:rsid w:val="00FB0534"/>
    <w:rsid w:val="00FB0947"/>
    <w:rsid w:val="00FB09A7"/>
    <w:rsid w:val="00FB0C66"/>
    <w:rsid w:val="00FB0F94"/>
    <w:rsid w:val="00FB1401"/>
    <w:rsid w:val="00FB150C"/>
    <w:rsid w:val="00FB1785"/>
    <w:rsid w:val="00FB2234"/>
    <w:rsid w:val="00FB234A"/>
    <w:rsid w:val="00FB246A"/>
    <w:rsid w:val="00FB26A5"/>
    <w:rsid w:val="00FB276B"/>
    <w:rsid w:val="00FB2EE3"/>
    <w:rsid w:val="00FB32B0"/>
    <w:rsid w:val="00FB33FA"/>
    <w:rsid w:val="00FB3BF2"/>
    <w:rsid w:val="00FB3D42"/>
    <w:rsid w:val="00FB3EA4"/>
    <w:rsid w:val="00FB4409"/>
    <w:rsid w:val="00FB477A"/>
    <w:rsid w:val="00FB4AAE"/>
    <w:rsid w:val="00FB4D11"/>
    <w:rsid w:val="00FB5698"/>
    <w:rsid w:val="00FB5875"/>
    <w:rsid w:val="00FB5E42"/>
    <w:rsid w:val="00FB61AF"/>
    <w:rsid w:val="00FB6909"/>
    <w:rsid w:val="00FB6A19"/>
    <w:rsid w:val="00FB6AE5"/>
    <w:rsid w:val="00FB6C4D"/>
    <w:rsid w:val="00FB70DB"/>
    <w:rsid w:val="00FB7101"/>
    <w:rsid w:val="00FB727D"/>
    <w:rsid w:val="00FB7B2D"/>
    <w:rsid w:val="00FC001E"/>
    <w:rsid w:val="00FC0235"/>
    <w:rsid w:val="00FC168E"/>
    <w:rsid w:val="00FC1B4E"/>
    <w:rsid w:val="00FC2816"/>
    <w:rsid w:val="00FC28D2"/>
    <w:rsid w:val="00FC2FB7"/>
    <w:rsid w:val="00FC33D8"/>
    <w:rsid w:val="00FC3D7F"/>
    <w:rsid w:val="00FC3FA2"/>
    <w:rsid w:val="00FC4276"/>
    <w:rsid w:val="00FC47BE"/>
    <w:rsid w:val="00FC524C"/>
    <w:rsid w:val="00FC5558"/>
    <w:rsid w:val="00FC5896"/>
    <w:rsid w:val="00FC63CE"/>
    <w:rsid w:val="00FC6632"/>
    <w:rsid w:val="00FC6856"/>
    <w:rsid w:val="00FC6C96"/>
    <w:rsid w:val="00FC6CA5"/>
    <w:rsid w:val="00FC6E4E"/>
    <w:rsid w:val="00FC6F69"/>
    <w:rsid w:val="00FC74B1"/>
    <w:rsid w:val="00FD0A8D"/>
    <w:rsid w:val="00FD115A"/>
    <w:rsid w:val="00FD1223"/>
    <w:rsid w:val="00FD149A"/>
    <w:rsid w:val="00FD1668"/>
    <w:rsid w:val="00FD1A92"/>
    <w:rsid w:val="00FD2525"/>
    <w:rsid w:val="00FD2543"/>
    <w:rsid w:val="00FD2A3A"/>
    <w:rsid w:val="00FD310B"/>
    <w:rsid w:val="00FD3131"/>
    <w:rsid w:val="00FD3734"/>
    <w:rsid w:val="00FD3950"/>
    <w:rsid w:val="00FD49E1"/>
    <w:rsid w:val="00FD4CCF"/>
    <w:rsid w:val="00FD5303"/>
    <w:rsid w:val="00FD5D8F"/>
    <w:rsid w:val="00FD5F86"/>
    <w:rsid w:val="00FD65CF"/>
    <w:rsid w:val="00FD66D8"/>
    <w:rsid w:val="00FD7227"/>
    <w:rsid w:val="00FD7BEB"/>
    <w:rsid w:val="00FD7BFD"/>
    <w:rsid w:val="00FD7C3A"/>
    <w:rsid w:val="00FE0560"/>
    <w:rsid w:val="00FE0B20"/>
    <w:rsid w:val="00FE0ED7"/>
    <w:rsid w:val="00FE0F21"/>
    <w:rsid w:val="00FE285F"/>
    <w:rsid w:val="00FE2972"/>
    <w:rsid w:val="00FE2A5E"/>
    <w:rsid w:val="00FE2DEF"/>
    <w:rsid w:val="00FE3ACC"/>
    <w:rsid w:val="00FE5484"/>
    <w:rsid w:val="00FE5DB1"/>
    <w:rsid w:val="00FE6259"/>
    <w:rsid w:val="00FE62CD"/>
    <w:rsid w:val="00FE63A8"/>
    <w:rsid w:val="00FE6553"/>
    <w:rsid w:val="00FE6B63"/>
    <w:rsid w:val="00FE6DBA"/>
    <w:rsid w:val="00FE7C3D"/>
    <w:rsid w:val="00FE7DF1"/>
    <w:rsid w:val="00FE7E73"/>
    <w:rsid w:val="00FF0047"/>
    <w:rsid w:val="00FF0721"/>
    <w:rsid w:val="00FF0933"/>
    <w:rsid w:val="00FF0992"/>
    <w:rsid w:val="00FF0A2A"/>
    <w:rsid w:val="00FF0EA7"/>
    <w:rsid w:val="00FF1722"/>
    <w:rsid w:val="00FF17CB"/>
    <w:rsid w:val="00FF274A"/>
    <w:rsid w:val="00FF28E6"/>
    <w:rsid w:val="00FF30E2"/>
    <w:rsid w:val="00FF3333"/>
    <w:rsid w:val="00FF4373"/>
    <w:rsid w:val="00FF47A8"/>
    <w:rsid w:val="00FF48D1"/>
    <w:rsid w:val="00FF60B2"/>
    <w:rsid w:val="00FF61A9"/>
    <w:rsid w:val="00FF63E2"/>
    <w:rsid w:val="00FF6659"/>
    <w:rsid w:val="00FF6E0A"/>
    <w:rsid w:val="00FF722B"/>
    <w:rsid w:val="00FF77AA"/>
    <w:rsid w:val="00FF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f" stroke="f">
      <v:fill color="#9cf"/>
      <v:stroke on="f"/>
      <o:colormru v:ext="edit" colors="#c7d84c,#9cf,silver,#ccf,#6381b1,#c7d2e3,#b0bfd8,#4c531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18" w:space="0" w:color="FFFFFF"/>
        <w:insideV w:val="single" w:sz="18" w:space="0" w:color="FFFFFF"/>
      </w:tblBorders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18" w:space="0" w:color="FFFFFF"/>
        <w:insideV w:val="single" w:sz="18" w:space="0" w:color="FFFFFF"/>
      </w:tblBorders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448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0341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4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23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867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85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450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21217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2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2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384690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8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91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19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10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7636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45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0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66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2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9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201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594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0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0136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22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7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4315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90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9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126478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45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9163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148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04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1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704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730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415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3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9106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31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5218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52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3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7">
      <w:bodyDiv w:val="1"/>
      <w:marLeft w:val="51"/>
      <w:marRight w:val="51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960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682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9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0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2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5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5509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61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57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1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2.gif"/><Relationship Id="rId17" Type="http://schemas.openxmlformats.org/officeDocument/2006/relationships/footer" Target="footer4.xml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mailto:ipnet@ipnetexperts.com" TargetMode="External"/><Relationship Id="rId23" Type="http://schemas.openxmlformats.org/officeDocument/2006/relationships/hyperlink" Target="http://www.instantappz.com/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ipnet@ipnetexperts.com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riginal_Guide_Templat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1B821-51D6-4D3F-A270-78322DCD5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Original_Guide_Template.dot</Template>
  <TotalTime>87</TotalTime>
  <Pages>4</Pages>
  <Words>645</Words>
  <Characters>3678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2007 SCI Metrics Scorecard Configuration Guide</vt:lpstr>
      <vt:lpstr>2007 SCI Metrics Scorecard Configuration Guide</vt:lpstr>
    </vt:vector>
  </TitlesOfParts>
  <Company/>
  <LinksUpToDate>false</LinksUpToDate>
  <CharactersWithSpaces>4315</CharactersWithSpaces>
  <SharedDoc>false</SharedDoc>
  <HLinks>
    <vt:vector size="6" baseType="variant">
      <vt:variant>
        <vt:i4>4849789</vt:i4>
      </vt:variant>
      <vt:variant>
        <vt:i4>0</vt:i4>
      </vt:variant>
      <vt:variant>
        <vt:i4>0</vt:i4>
      </vt:variant>
      <vt:variant>
        <vt:i4>5</vt:i4>
      </vt:variant>
      <vt:variant>
        <vt:lpwstr>mailto:ipnet@ipnetexperts.com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2007 SCI Metrics Scorecard Configuration Guide</dc:title>
  <dc:creator>Manhattan Associates</dc:creator>
  <cp:lastModifiedBy>Panawe Batanado</cp:lastModifiedBy>
  <cp:revision>21</cp:revision>
  <cp:lastPrinted>2012-02-08T07:16:00Z</cp:lastPrinted>
  <dcterms:created xsi:type="dcterms:W3CDTF">2015-01-27T06:53:00Z</dcterms:created>
  <dcterms:modified xsi:type="dcterms:W3CDTF">2015-02-09T04:31:00Z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