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3D5F" w:rsidRPr="007E4B2F" w:rsidRDefault="00873D5F" w:rsidP="00873D5F">
      <w:pPr>
        <w:pStyle w:val="Footer"/>
        <w:rPr>
          <w:rFonts w:asciiTheme="minorHAnsi" w:hAnsiTheme="minorHAnsi" w:cstheme="minorHAnsi"/>
          <w:b w:val="0"/>
          <w:bCs/>
          <w:sz w:val="28"/>
          <w:szCs w:val="28"/>
        </w:rPr>
      </w:pPr>
      <w:r w:rsidRPr="007E4B2F">
        <w:rPr>
          <w:rFonts w:asciiTheme="minorHAnsi" w:hAnsiTheme="minorHAnsi" w:cstheme="minorHAnsi"/>
          <w:bCs/>
          <w:sz w:val="28"/>
          <w:szCs w:val="28"/>
        </w:rPr>
        <w:t>REPUBLIQUE TOGOLAISE</w:t>
      </w:r>
    </w:p>
    <w:p w:rsidR="00873D5F" w:rsidRPr="007E4B2F" w:rsidRDefault="00873D5F" w:rsidP="00873D5F">
      <w:pPr>
        <w:pStyle w:val="Footer"/>
        <w:rPr>
          <w:rFonts w:asciiTheme="minorHAnsi" w:hAnsiTheme="minorHAnsi" w:cstheme="minorHAnsi"/>
          <w:sz w:val="16"/>
          <w:szCs w:val="16"/>
        </w:rPr>
      </w:pPr>
    </w:p>
    <w:p w:rsidR="00873D5F" w:rsidRPr="007E4B2F" w:rsidRDefault="00E8572C" w:rsidP="00873D5F">
      <w:pPr>
        <w:pStyle w:val="Footer"/>
        <w:rPr>
          <w:rFonts w:asciiTheme="minorHAnsi" w:hAnsiTheme="minorHAnsi" w:cstheme="minorHAnsi"/>
          <w:sz w:val="28"/>
          <w:szCs w:val="28"/>
        </w:rPr>
      </w:pPr>
      <w:r w:rsidRPr="007E4B2F">
        <w:rPr>
          <w:rFonts w:asciiTheme="minorHAnsi" w:hAnsiTheme="minorHAnsi"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77EA62F" wp14:editId="60BA3C5A">
                <wp:simplePos x="0" y="0"/>
                <wp:positionH relativeFrom="column">
                  <wp:posOffset>2446020</wp:posOffset>
                </wp:positionH>
                <wp:positionV relativeFrom="paragraph">
                  <wp:posOffset>65405</wp:posOffset>
                </wp:positionV>
                <wp:extent cx="914400" cy="0"/>
                <wp:effectExtent l="7620" t="8255" r="11430" b="10795"/>
                <wp:wrapNone/>
                <wp:docPr id="15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" o:spid="_x0000_s1026" style="position:absolute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2.6pt,5.15pt" to="264.6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">
                <v:stroke dashstyle="1 1" endcap="round"/>
              </v:line>
            </w:pict>
          </mc:Fallback>
        </mc:AlternateContent>
      </w:r>
    </w:p>
    <w:p w:rsidR="00873D5F" w:rsidRPr="007E4B2F" w:rsidRDefault="00873D5F" w:rsidP="00873D5F">
      <w:pPr>
        <w:pStyle w:val="Footer"/>
        <w:rPr>
          <w:rFonts w:asciiTheme="minorHAnsi" w:hAnsiTheme="minorHAnsi" w:cstheme="minorHAnsi"/>
          <w:sz w:val="24"/>
          <w:szCs w:val="24"/>
        </w:rPr>
      </w:pPr>
      <w:r w:rsidRPr="007E4B2F">
        <w:rPr>
          <w:rFonts w:asciiTheme="minorHAnsi" w:hAnsiTheme="minorHAnsi" w:cstheme="minorHAnsi"/>
          <w:sz w:val="24"/>
          <w:szCs w:val="24"/>
        </w:rPr>
        <w:t>Travail – Liberté – Patrie</w:t>
      </w:r>
    </w:p>
    <w:p w:rsidR="00873D5F" w:rsidRPr="007E4B2F" w:rsidRDefault="00873D5F" w:rsidP="00873D5F">
      <w:pPr>
        <w:pStyle w:val="Footer"/>
        <w:rPr>
          <w:rFonts w:asciiTheme="minorHAnsi" w:hAnsiTheme="minorHAnsi" w:cstheme="minorHAnsi"/>
          <w:sz w:val="16"/>
          <w:szCs w:val="16"/>
        </w:rPr>
      </w:pPr>
    </w:p>
    <w:p w:rsidR="00873D5F" w:rsidRPr="007E4B2F" w:rsidRDefault="00EB04C0" w:rsidP="00873D5F">
      <w:pPr>
        <w:pStyle w:val="Footer"/>
        <w:rPr>
          <w:rFonts w:asciiTheme="minorHAnsi" w:hAnsiTheme="minorHAnsi" w:cstheme="minorHAnsi"/>
          <w:b w:val="0"/>
          <w:bCs/>
        </w:rPr>
      </w:pPr>
      <w:r w:rsidRPr="007E4B2F">
        <w:rPr>
          <w:rFonts w:asciiTheme="minorHAnsi" w:hAnsiTheme="minorHAnsi" w:cstheme="minorHAnsi"/>
          <w:bCs/>
        </w:rPr>
        <w:t>&lt;NOM ECOLE&gt;</w:t>
      </w:r>
      <w:r w:rsidR="00487EAA" w:rsidRPr="007E4B2F">
        <w:rPr>
          <w:rFonts w:asciiTheme="minorHAnsi" w:hAnsiTheme="minorHAnsi" w:cstheme="minorHAnsi"/>
          <w:bCs/>
        </w:rPr>
        <w:t xml:space="preserve">, </w:t>
      </w:r>
      <w:r w:rsidRPr="007E4B2F">
        <w:rPr>
          <w:rFonts w:asciiTheme="minorHAnsi" w:hAnsiTheme="minorHAnsi" w:cstheme="minorHAnsi"/>
          <w:bCs/>
        </w:rPr>
        <w:t>&lt;VILLE&gt;</w:t>
      </w:r>
    </w:p>
    <w:p w:rsidR="00873D5F" w:rsidRPr="007E4B2F" w:rsidRDefault="00873D5F" w:rsidP="00873D5F">
      <w:pPr>
        <w:pStyle w:val="Footer"/>
        <w:rPr>
          <w:rFonts w:asciiTheme="minorHAnsi" w:hAnsiTheme="minorHAnsi" w:cstheme="minorHAnsi"/>
          <w:b w:val="0"/>
          <w:bCs/>
          <w:sz w:val="16"/>
          <w:szCs w:val="16"/>
        </w:rPr>
      </w:pPr>
    </w:p>
    <w:p w:rsidR="00873D5F" w:rsidRPr="007E4B2F" w:rsidRDefault="00E8572C" w:rsidP="00873D5F">
      <w:pPr>
        <w:pStyle w:val="Footer"/>
        <w:rPr>
          <w:rFonts w:asciiTheme="minorHAnsi" w:hAnsiTheme="minorHAnsi" w:cstheme="minorHAnsi"/>
          <w:b w:val="0"/>
          <w:bCs/>
        </w:rPr>
      </w:pPr>
      <w:r w:rsidRPr="007E4B2F">
        <w:rPr>
          <w:rFonts w:asciiTheme="minorHAnsi" w:hAnsiTheme="minorHAnsi"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3AA3C62" wp14:editId="14DB66D4">
                <wp:simplePos x="0" y="0"/>
                <wp:positionH relativeFrom="column">
                  <wp:posOffset>2120265</wp:posOffset>
                </wp:positionH>
                <wp:positionV relativeFrom="paragraph">
                  <wp:posOffset>4445</wp:posOffset>
                </wp:positionV>
                <wp:extent cx="2048510" cy="1549400"/>
                <wp:effectExtent l="0" t="4445" r="3175" b="0"/>
                <wp:wrapNone/>
                <wp:docPr id="14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8510" cy="154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92719" w:rsidRDefault="00492719" w:rsidP="00873D5F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D26D779" wp14:editId="462518D2">
                                  <wp:extent cx="1829485" cy="1376873"/>
                                  <wp:effectExtent l="19050" t="0" r="0" b="0"/>
                                  <wp:docPr id="49" name="Image 10" descr="http://www.accorhotels.com/photos/2102v0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http://www.accorhotels.com/photos/2102v0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9485" cy="13768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166.95pt;margin-top:.35pt;width:161.3pt;height:122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" stroked="f">
                <v:textbox>
                  <w:txbxContent>
                    <w:p w:rsidR="00492719" w:rsidRDefault="00492719" w:rsidP="00873D5F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D26D779" wp14:editId="462518D2">
                            <wp:extent cx="1829485" cy="1376873"/>
                            <wp:effectExtent l="19050" t="0" r="0" b="0"/>
                            <wp:docPr id="49" name="Image 10" descr="http://www.accorhotels.com/photos/2102v0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http://www.accorhotels.com/photos/2102v00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29485" cy="13768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73D5F" w:rsidRPr="007E4B2F" w:rsidRDefault="00873D5F" w:rsidP="00873D5F">
      <w:pPr>
        <w:pStyle w:val="Footer"/>
        <w:rPr>
          <w:rFonts w:asciiTheme="minorHAnsi" w:hAnsiTheme="minorHAnsi" w:cstheme="minorHAnsi"/>
        </w:rPr>
      </w:pPr>
    </w:p>
    <w:p w:rsidR="00873D5F" w:rsidRPr="007E4B2F" w:rsidRDefault="00873D5F" w:rsidP="00873D5F">
      <w:pPr>
        <w:pStyle w:val="Footer"/>
        <w:rPr>
          <w:rFonts w:asciiTheme="minorHAnsi" w:hAnsiTheme="minorHAnsi" w:cstheme="minorHAnsi"/>
        </w:rPr>
      </w:pPr>
    </w:p>
    <w:p w:rsidR="00873D5F" w:rsidRPr="007E4B2F" w:rsidRDefault="00873D5F" w:rsidP="00873D5F">
      <w:pPr>
        <w:pStyle w:val="Footer"/>
        <w:rPr>
          <w:rFonts w:asciiTheme="minorHAnsi" w:hAnsiTheme="minorHAnsi" w:cstheme="minorHAnsi"/>
        </w:rPr>
      </w:pPr>
    </w:p>
    <w:p w:rsidR="00873D5F" w:rsidRPr="007E4B2F" w:rsidRDefault="00873D5F" w:rsidP="00873D5F">
      <w:pPr>
        <w:pStyle w:val="Footer"/>
        <w:rPr>
          <w:rFonts w:asciiTheme="minorHAnsi" w:hAnsiTheme="minorHAnsi" w:cstheme="minorHAnsi"/>
        </w:rPr>
        <w:sectPr w:rsidR="00873D5F" w:rsidRPr="007E4B2F" w:rsidSect="00873D5F">
          <w:footerReference w:type="even" r:id="rId11"/>
          <w:footerReference w:type="default" r:id="rId12"/>
          <w:type w:val="continuous"/>
          <w:pgSz w:w="11907" w:h="16839" w:code="9"/>
          <w:pgMar w:top="1440" w:right="1080" w:bottom="1440" w:left="1080" w:header="720" w:footer="66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  <w:titlePg/>
          <w:docGrid w:linePitch="360"/>
        </w:sectPr>
      </w:pPr>
    </w:p>
    <w:p w:rsidR="00873D5F" w:rsidRPr="007E4B2F" w:rsidRDefault="00873D5F" w:rsidP="00873D5F">
      <w:pPr>
        <w:contextualSpacing/>
        <w:jc w:val="center"/>
        <w:rPr>
          <w:rFonts w:asciiTheme="minorHAnsi" w:hAnsiTheme="minorHAnsi" w:cstheme="minorHAnsi"/>
          <w:b/>
          <w:sz w:val="40"/>
          <w:szCs w:val="40"/>
        </w:rPr>
      </w:pPr>
    </w:p>
    <w:p w:rsidR="00873D5F" w:rsidRPr="007E4B2F" w:rsidRDefault="00873D5F" w:rsidP="00873D5F">
      <w:pPr>
        <w:contextualSpacing/>
        <w:jc w:val="center"/>
        <w:rPr>
          <w:rFonts w:asciiTheme="minorHAnsi" w:hAnsiTheme="minorHAnsi" w:cstheme="minorHAnsi"/>
          <w:b/>
          <w:sz w:val="40"/>
          <w:szCs w:val="40"/>
        </w:rPr>
      </w:pPr>
    </w:p>
    <w:p w:rsidR="00F30763" w:rsidRPr="007E4B2F" w:rsidRDefault="00F30763" w:rsidP="00323BE2">
      <w:pPr>
        <w:jc w:val="both"/>
        <w:rPr>
          <w:rFonts w:asciiTheme="minorHAnsi" w:hAnsiTheme="minorHAnsi" w:cstheme="minorHAnsi"/>
        </w:rPr>
      </w:pPr>
    </w:p>
    <w:p w:rsidR="00F30763" w:rsidRPr="007E4B2F" w:rsidRDefault="00E8572C" w:rsidP="00323BE2">
      <w:pPr>
        <w:jc w:val="both"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00483B8" wp14:editId="083E063C">
                <wp:simplePos x="0" y="0"/>
                <wp:positionH relativeFrom="column">
                  <wp:posOffset>-328921</wp:posOffset>
                </wp:positionH>
                <wp:positionV relativeFrom="paragraph">
                  <wp:posOffset>13911</wp:posOffset>
                </wp:positionV>
                <wp:extent cx="6428740" cy="6170555"/>
                <wp:effectExtent l="0" t="0" r="10160" b="20955"/>
                <wp:wrapNone/>
                <wp:docPr id="1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28740" cy="6170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2719" w:rsidRPr="007E4B2F" w:rsidRDefault="00492719" w:rsidP="007E4B2F">
                            <w:pPr>
                              <w:pBdr>
                                <w:top w:val="double" w:sz="6" w:space="0" w:color="auto"/>
                                <w:left w:val="double" w:sz="6" w:space="0" w:color="auto"/>
                                <w:bottom w:val="double" w:sz="6" w:space="14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:rsidR="00492719" w:rsidRPr="007E4B2F" w:rsidRDefault="007E4B2F" w:rsidP="007E4B2F">
                            <w:pPr>
                              <w:pBdr>
                                <w:top w:val="double" w:sz="6" w:space="0" w:color="auto"/>
                                <w:left w:val="double" w:sz="6" w:space="0" w:color="auto"/>
                                <w:bottom w:val="double" w:sz="6" w:space="14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40"/>
                                <w:szCs w:val="40"/>
                              </w:rPr>
                            </w:pPr>
                            <w:proofErr w:type="gramStart"/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sz w:val="40"/>
                                <w:szCs w:val="40"/>
                              </w:rPr>
                              <w:t>iSchool</w:t>
                            </w:r>
                            <w:proofErr w:type="gramEnd"/>
                            <w:r w:rsidR="00492719" w:rsidRPr="007E4B2F">
                              <w:rPr>
                                <w:rFonts w:asciiTheme="minorHAnsi" w:hAnsiTheme="minorHAnsi" w:cstheme="minorHAnsi"/>
                                <w:b/>
                                <w:sz w:val="40"/>
                                <w:szCs w:val="40"/>
                              </w:rPr>
                              <w:t xml:space="preserve"> - LOGICIEL DE GESTION DES ECOLES</w:t>
                            </w:r>
                          </w:p>
                          <w:p w:rsidR="00492719" w:rsidRPr="007E4B2F" w:rsidRDefault="00492719" w:rsidP="007E4B2F">
                            <w:pPr>
                              <w:pBdr>
                                <w:top w:val="double" w:sz="6" w:space="0" w:color="auto"/>
                                <w:left w:val="double" w:sz="6" w:space="0" w:color="auto"/>
                                <w:bottom w:val="double" w:sz="6" w:space="14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color w:val="C00000"/>
                                <w:sz w:val="28"/>
                                <w:szCs w:val="28"/>
                              </w:rPr>
                              <w:t>OFFRE FINANCIERE &amp; TECHNIQUE</w:t>
                            </w:r>
                          </w:p>
                          <w:p w:rsidR="00492719" w:rsidRPr="007E4B2F" w:rsidRDefault="00492719" w:rsidP="007E4B2F">
                            <w:pPr>
                              <w:pBdr>
                                <w:top w:val="double" w:sz="6" w:space="0" w:color="auto"/>
                                <w:left w:val="double" w:sz="6" w:space="0" w:color="auto"/>
                                <w:bottom w:val="double" w:sz="6" w:space="14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</w:rPr>
                              <w:t xml:space="preserve">                                                                                                                          Mars 2012</w:t>
                            </w:r>
                          </w:p>
                          <w:p w:rsidR="00492719" w:rsidRPr="007E4B2F" w:rsidRDefault="00492719">
                            <w:pPr>
                              <w:pStyle w:val="BodyText"/>
                              <w:jc w:val="center"/>
                              <w:rPr>
                                <w:rFonts w:asciiTheme="minorHAnsi" w:hAnsiTheme="minorHAnsi" w:cstheme="minorHAnsi"/>
                                <w:sz w:val="4"/>
                                <w:szCs w:val="4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Ind w:w="108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203"/>
                              <w:gridCol w:w="3769"/>
                              <w:gridCol w:w="2916"/>
                            </w:tblGrid>
                            <w:tr w:rsidR="00492719" w:rsidRPr="007E4B2F" w:rsidTr="006441CE">
                              <w:trPr>
                                <w:trHeight w:val="1522"/>
                              </w:trPr>
                              <w:tc>
                                <w:tcPr>
                                  <w:tcW w:w="3203" w:type="dxa"/>
                                  <w:vAlign w:val="center"/>
                                </w:tcPr>
                                <w:p w:rsidR="00492719" w:rsidRPr="007E4B2F" w:rsidRDefault="00492719" w:rsidP="00701612">
                                  <w:pPr>
                                    <w:pStyle w:val="BodyText"/>
                                    <w:ind w:left="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7" w:type="dxa"/>
                                  <w:vAlign w:val="center"/>
                                </w:tcPr>
                                <w:p w:rsidR="00492719" w:rsidRPr="007E4B2F" w:rsidRDefault="00492719" w:rsidP="00701612">
                                  <w:pPr>
                                    <w:pStyle w:val="BodyText"/>
                                    <w:ind w:left="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24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noProof/>
                                      <w:sz w:val="24"/>
                                      <w:lang w:val="en-US"/>
                                    </w:rPr>
                                    <w:drawing>
                                      <wp:inline distT="0" distB="0" distL="0" distR="0" wp14:anchorId="7E93E7E6" wp14:editId="0B3454D3">
                                        <wp:extent cx="2256223" cy="541867"/>
                                        <wp:effectExtent l="0" t="0" r="0" b="0"/>
                                        <wp:docPr id="12" name="Picture 12" descr="C:\My Projects\E-SOFT SYSTEMS\LOGO\logo.gif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 descr="C:\My Projects\E-SOFT SYSTEMS\LOGO\logo.gif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255521" cy="54169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916" w:type="dxa"/>
                                  <w:vAlign w:val="center"/>
                                </w:tcPr>
                                <w:p w:rsidR="00492719" w:rsidRPr="007E4B2F" w:rsidRDefault="00492719" w:rsidP="00701612">
                                  <w:pPr>
                                    <w:pStyle w:val="BodyText"/>
                                    <w:ind w:left="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492719" w:rsidRPr="007E4B2F" w:rsidTr="00E83A80">
                              <w:trPr>
                                <w:trHeight w:val="1620"/>
                              </w:trPr>
                              <w:tc>
                                <w:tcPr>
                                  <w:tcW w:w="3203" w:type="dxa"/>
                                  <w:vAlign w:val="center"/>
                                </w:tcPr>
                                <w:p w:rsidR="00492719" w:rsidRPr="007E4B2F" w:rsidRDefault="00492719" w:rsidP="00701612">
                                  <w:pPr>
                                    <w:pStyle w:val="BodyText"/>
                                    <w:ind w:left="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7" w:type="dxa"/>
                                  <w:vAlign w:val="center"/>
                                </w:tcPr>
                                <w:p w:rsidR="00492719" w:rsidRPr="007E4B2F" w:rsidRDefault="00492719" w:rsidP="0087228A">
                                  <w:pPr>
                                    <w:contextualSpacing/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 xml:space="preserve">E-Soft Systems Inc.                                 </w:t>
                                  </w:r>
                                </w:p>
                                <w:p w:rsidR="00492719" w:rsidRPr="007E4B2F" w:rsidRDefault="00492719" w:rsidP="0087228A">
                                  <w:pPr>
                                    <w:contextualSpacing/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 xml:space="preserve">925 Whitlock Ave SW, suite 2107, Marietta GA 30064            </w:t>
                                  </w:r>
                                </w:p>
                                <w:p w:rsidR="00492719" w:rsidRPr="007E4B2F" w:rsidRDefault="0087228A" w:rsidP="0087228A">
                                  <w:pPr>
                                    <w:contextualSpacing/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  <w:t>Tel :</w:t>
                                  </w:r>
                                  <w:r w:rsidR="00492719"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  <w:t xml:space="preserve"> +1 678 314 5397  </w:t>
                                  </w:r>
                                </w:p>
                                <w:p w:rsidR="00492719" w:rsidRPr="007E4B2F" w:rsidRDefault="00492719" w:rsidP="0087228A">
                                  <w:pPr>
                                    <w:contextualSpacing/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  <w:t xml:space="preserve">www.e-softsystems.com   </w:t>
                                  </w:r>
                                </w:p>
                                <w:p w:rsidR="00492719" w:rsidRPr="007E4B2F" w:rsidRDefault="00492719" w:rsidP="0087228A">
                                  <w:pPr>
                                    <w:contextualSpacing/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  <w:t>esoftsystemsinc@gmail.com</w:t>
                                  </w:r>
                                </w:p>
                              </w:tc>
                              <w:tc>
                                <w:tcPr>
                                  <w:tcW w:w="2916" w:type="dxa"/>
                                  <w:vAlign w:val="center"/>
                                </w:tcPr>
                                <w:p w:rsidR="00492719" w:rsidRPr="007E4B2F" w:rsidRDefault="00492719" w:rsidP="00701612">
                                  <w:pPr>
                                    <w:pStyle w:val="BodyText"/>
                                    <w:ind w:left="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492719" w:rsidRPr="007E4B2F" w:rsidRDefault="00492719">
                            <w:pPr>
                              <w:pStyle w:val="Heading9"/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</w:rPr>
                            </w:pPr>
                          </w:p>
                          <w:p w:rsidR="007A34E2" w:rsidRPr="007E4B2F" w:rsidRDefault="007A34E2" w:rsidP="00CA55C1">
                            <w:pPr>
                              <w:rPr>
                                <w:rFonts w:asciiTheme="minorHAnsi" w:hAnsiTheme="minorHAnsi" w:cstheme="minorHAnsi"/>
                                <w:lang w:eastAsia="fr-FR"/>
                              </w:rPr>
                            </w:pP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noProof/>
                                <w:lang w:val="en-US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noProof/>
                              </w:rPr>
                              <w:t xml:space="preserve">     </w:t>
                            </w: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1A6D646" wp14:editId="28774167">
                                  <wp:extent cx="2495252" cy="789410"/>
                                  <wp:effectExtent l="19050" t="0" r="298" b="0"/>
                                  <wp:docPr id="1" name="Image 10" descr="IPNE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10" descr="IPNE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94848" cy="78928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2"/>
                                <w:szCs w:val="22"/>
                                <w:lang w:val="en-GB"/>
                              </w:rPr>
                            </w:pP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2"/>
                                <w:szCs w:val="22"/>
                                <w:lang w:val="en-GB"/>
                              </w:rPr>
                            </w:pP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                                          Tour IPNET, AGBALEPEDO LOSSOSSIME, 05 BP 507, </w:t>
                            </w:r>
                            <w:proofErr w:type="spellStart"/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  <w:t>Lomé</w:t>
                            </w:r>
                            <w:proofErr w:type="spellEnd"/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  <w:t>, TOGO.</w:t>
                            </w: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                                          Tel: +228 22 51 77 77, +228 22 51 81 81, Fax +228 22 51 58 77</w:t>
                            </w: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                          </w:t>
                            </w:r>
                            <w:r w:rsidR="001A5427">
                              <w:fldChar w:fldCharType="begin"/>
                            </w:r>
                            <w:r w:rsidR="001A5427" w:rsidRPr="009659E5">
                              <w:rPr>
                                <w:lang w:val="en-GB"/>
                              </w:rPr>
                              <w:instrText xml:space="preserve"> HYPERLINK "mailto:ipnet@ipnetexperts.com" </w:instrText>
                            </w:r>
                            <w:r w:rsidR="001A5427">
                              <w:fldChar w:fldCharType="separate"/>
                            </w:r>
                            <w:r w:rsidRPr="007E4B2F">
                              <w:rPr>
                                <w:rStyle w:val="Hyperlink"/>
                                <w:rFonts w:asciiTheme="minorHAnsi" w:hAnsiTheme="minorHAnsi" w:cstheme="minorHAnsi"/>
                                <w:b/>
                                <w:bCs/>
                                <w:color w:val="000099"/>
                                <w:sz w:val="20"/>
                                <w:szCs w:val="20"/>
                                <w:u w:val="none"/>
                                <w:lang w:val="en-GB"/>
                              </w:rPr>
                              <w:t>ipnet@ipnetexperts.com</w:t>
                            </w:r>
                            <w:r w:rsidR="001A5427">
                              <w:rPr>
                                <w:rStyle w:val="Hyperlink"/>
                                <w:rFonts w:asciiTheme="minorHAnsi" w:hAnsiTheme="minorHAnsi" w:cstheme="minorHAnsi"/>
                                <w:b/>
                                <w:bCs/>
                                <w:color w:val="000099"/>
                                <w:sz w:val="20"/>
                                <w:szCs w:val="20"/>
                                <w:u w:val="none"/>
                                <w:lang w:val="en-GB"/>
                              </w:rPr>
                              <w:fldChar w:fldCharType="end"/>
                            </w: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00099"/>
                                <w:sz w:val="20"/>
                                <w:szCs w:val="20"/>
                                <w:lang w:val="en-GB"/>
                              </w:rPr>
                              <w:t>,      www.ipnetexperts.com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7" style="position:absolute;left:0;text-align:left;margin-left:-25.9pt;margin-top:1.1pt;width:506.2pt;height:485.8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">
                <v:textbox>
                  <w:txbxContent>
                    <w:p w:rsidR="00492719" w:rsidRPr="007E4B2F" w:rsidRDefault="00492719" w:rsidP="007E4B2F">
                      <w:pPr>
                        <w:pBdr>
                          <w:top w:val="double" w:sz="6" w:space="0" w:color="auto"/>
                          <w:left w:val="double" w:sz="6" w:space="0" w:color="auto"/>
                          <w:bottom w:val="double" w:sz="6" w:space="14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sz w:val="22"/>
                          <w:szCs w:val="22"/>
                        </w:rPr>
                      </w:pPr>
                    </w:p>
                    <w:p w:rsidR="00492719" w:rsidRPr="007E4B2F" w:rsidRDefault="007E4B2F" w:rsidP="007E4B2F">
                      <w:pPr>
                        <w:pBdr>
                          <w:top w:val="double" w:sz="6" w:space="0" w:color="auto"/>
                          <w:left w:val="double" w:sz="6" w:space="0" w:color="auto"/>
                          <w:bottom w:val="double" w:sz="6" w:space="14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sz w:val="40"/>
                          <w:szCs w:val="40"/>
                        </w:rPr>
                      </w:pPr>
                      <w:proofErr w:type="gramStart"/>
                      <w:r w:rsidRPr="007E4B2F">
                        <w:rPr>
                          <w:rFonts w:asciiTheme="minorHAnsi" w:hAnsiTheme="minorHAnsi" w:cstheme="minorHAnsi"/>
                          <w:b/>
                          <w:sz w:val="40"/>
                          <w:szCs w:val="40"/>
                        </w:rPr>
                        <w:t>iSchool</w:t>
                      </w:r>
                      <w:proofErr w:type="gramEnd"/>
                      <w:r w:rsidR="00492719" w:rsidRPr="007E4B2F">
                        <w:rPr>
                          <w:rFonts w:asciiTheme="minorHAnsi" w:hAnsiTheme="minorHAnsi" w:cstheme="minorHAnsi"/>
                          <w:b/>
                          <w:sz w:val="40"/>
                          <w:szCs w:val="40"/>
                        </w:rPr>
                        <w:t xml:space="preserve"> - LOGICIEL DE GESTION DES ECOLES</w:t>
                      </w:r>
                    </w:p>
                    <w:p w:rsidR="00492719" w:rsidRPr="007E4B2F" w:rsidRDefault="00492719" w:rsidP="007E4B2F">
                      <w:pPr>
                        <w:pBdr>
                          <w:top w:val="double" w:sz="6" w:space="0" w:color="auto"/>
                          <w:left w:val="double" w:sz="6" w:space="0" w:color="auto"/>
                          <w:bottom w:val="double" w:sz="6" w:space="14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color w:val="C00000"/>
                          <w:sz w:val="28"/>
                          <w:szCs w:val="28"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  <w:color w:val="C00000"/>
                          <w:sz w:val="28"/>
                          <w:szCs w:val="28"/>
                        </w:rPr>
                        <w:t>OFFRE FINANCIERE &amp; TECHNIQUE</w:t>
                      </w:r>
                    </w:p>
                    <w:p w:rsidR="00492719" w:rsidRPr="007E4B2F" w:rsidRDefault="00492719" w:rsidP="007E4B2F">
                      <w:pPr>
                        <w:pBdr>
                          <w:top w:val="double" w:sz="6" w:space="0" w:color="auto"/>
                          <w:left w:val="double" w:sz="6" w:space="0" w:color="auto"/>
                          <w:bottom w:val="double" w:sz="6" w:space="14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</w:rPr>
                        <w:t xml:space="preserve">                                                                                                                          Mars 2012</w:t>
                      </w:r>
                    </w:p>
                    <w:p w:rsidR="00492719" w:rsidRPr="007E4B2F" w:rsidRDefault="00492719">
                      <w:pPr>
                        <w:pStyle w:val="BodyText"/>
                        <w:jc w:val="center"/>
                        <w:rPr>
                          <w:rFonts w:asciiTheme="minorHAnsi" w:hAnsiTheme="minorHAnsi" w:cstheme="minorHAnsi"/>
                          <w:sz w:val="4"/>
                          <w:szCs w:val="4"/>
                        </w:rPr>
                      </w:pPr>
                    </w:p>
                    <w:tbl>
                      <w:tblPr>
                        <w:tblStyle w:val="TableGrid"/>
                        <w:tblW w:w="0" w:type="auto"/>
                        <w:tblInd w:w="108" w:type="dxa"/>
                        <w:tblLook w:val="04A0" w:firstRow="1" w:lastRow="0" w:firstColumn="1" w:lastColumn="0" w:noHBand="0" w:noVBand="1"/>
                      </w:tblPr>
                      <w:tblGrid>
                        <w:gridCol w:w="3203"/>
                        <w:gridCol w:w="3769"/>
                        <w:gridCol w:w="2916"/>
                      </w:tblGrid>
                      <w:tr w:rsidR="00492719" w:rsidRPr="007E4B2F" w:rsidTr="006441CE">
                        <w:trPr>
                          <w:trHeight w:val="1522"/>
                        </w:trPr>
                        <w:tc>
                          <w:tcPr>
                            <w:tcW w:w="3203" w:type="dxa"/>
                            <w:vAlign w:val="center"/>
                          </w:tcPr>
                          <w:p w:rsidR="00492719" w:rsidRPr="007E4B2F" w:rsidRDefault="00492719" w:rsidP="00701612">
                            <w:pPr>
                              <w:pStyle w:val="BodyText"/>
                              <w:ind w:left="0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3697" w:type="dxa"/>
                            <w:vAlign w:val="center"/>
                          </w:tcPr>
                          <w:p w:rsidR="00492719" w:rsidRPr="007E4B2F" w:rsidRDefault="00492719" w:rsidP="00701612">
                            <w:pPr>
                              <w:pStyle w:val="BodyText"/>
                              <w:ind w:left="0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noProof/>
                                <w:sz w:val="24"/>
                                <w:lang w:val="en-US"/>
                              </w:rPr>
                              <w:drawing>
                                <wp:inline distT="0" distB="0" distL="0" distR="0" wp14:anchorId="7E93E7E6" wp14:editId="0B3454D3">
                                  <wp:extent cx="2256223" cy="541867"/>
                                  <wp:effectExtent l="0" t="0" r="0" b="0"/>
                                  <wp:docPr id="12" name="Picture 12" descr="C:\My Projects\E-SOFT SYSTEMS\LOGO\logo.gif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My Projects\E-SOFT SYSTEMS\LOGO\logo.gif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55521" cy="54169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916" w:type="dxa"/>
                            <w:vAlign w:val="center"/>
                          </w:tcPr>
                          <w:p w:rsidR="00492719" w:rsidRPr="007E4B2F" w:rsidRDefault="00492719" w:rsidP="00701612">
                            <w:pPr>
                              <w:pStyle w:val="BodyText"/>
                              <w:ind w:left="0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</w:p>
                        </w:tc>
                      </w:tr>
                      <w:tr w:rsidR="00492719" w:rsidRPr="007E4B2F" w:rsidTr="00E83A80">
                        <w:trPr>
                          <w:trHeight w:val="1620"/>
                        </w:trPr>
                        <w:tc>
                          <w:tcPr>
                            <w:tcW w:w="3203" w:type="dxa"/>
                            <w:vAlign w:val="center"/>
                          </w:tcPr>
                          <w:p w:rsidR="00492719" w:rsidRPr="007E4B2F" w:rsidRDefault="00492719" w:rsidP="00701612">
                            <w:pPr>
                              <w:pStyle w:val="BodyText"/>
                              <w:ind w:left="0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3697" w:type="dxa"/>
                            <w:vAlign w:val="center"/>
                          </w:tcPr>
                          <w:p w:rsidR="00492719" w:rsidRPr="007E4B2F" w:rsidRDefault="00492719" w:rsidP="0087228A">
                            <w:pPr>
                              <w:contextualSpacing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  <w:lang w:val="en-US"/>
                              </w:rPr>
                              <w:t xml:space="preserve">E-Soft Systems Inc.                                 </w:t>
                            </w:r>
                          </w:p>
                          <w:p w:rsidR="00492719" w:rsidRPr="007E4B2F" w:rsidRDefault="00492719" w:rsidP="0087228A">
                            <w:pPr>
                              <w:contextualSpacing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  <w:lang w:val="en-US"/>
                              </w:rPr>
                              <w:t xml:space="preserve">925 Whitlock Ave SW, suite 2107, Marietta GA 30064            </w:t>
                            </w:r>
                          </w:p>
                          <w:p w:rsidR="00492719" w:rsidRPr="007E4B2F" w:rsidRDefault="0087228A" w:rsidP="0087228A">
                            <w:pPr>
                              <w:contextualSpacing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  <w:t>Tel :</w:t>
                            </w:r>
                            <w:r w:rsidR="00492719"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  <w:t xml:space="preserve"> +1 678 314 5397  </w:t>
                            </w:r>
                          </w:p>
                          <w:p w:rsidR="00492719" w:rsidRPr="007E4B2F" w:rsidRDefault="00492719" w:rsidP="0087228A">
                            <w:pPr>
                              <w:contextualSpacing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  <w:t xml:space="preserve">www.e-softsystems.com   </w:t>
                            </w:r>
                          </w:p>
                          <w:p w:rsidR="00492719" w:rsidRPr="007E4B2F" w:rsidRDefault="00492719" w:rsidP="0087228A">
                            <w:pPr>
                              <w:contextualSpacing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  <w:t>esoftsystemsinc@gmail.com</w:t>
                            </w:r>
                          </w:p>
                        </w:tc>
                        <w:tc>
                          <w:tcPr>
                            <w:tcW w:w="2916" w:type="dxa"/>
                            <w:vAlign w:val="center"/>
                          </w:tcPr>
                          <w:p w:rsidR="00492719" w:rsidRPr="007E4B2F" w:rsidRDefault="00492719" w:rsidP="00701612">
                            <w:pPr>
                              <w:pStyle w:val="BodyText"/>
                              <w:ind w:left="0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492719" w:rsidRPr="007E4B2F" w:rsidRDefault="00492719">
                      <w:pPr>
                        <w:pStyle w:val="Heading9"/>
                        <w:rPr>
                          <w:rFonts w:asciiTheme="minorHAnsi" w:hAnsiTheme="minorHAnsi" w:cstheme="minorHAnsi"/>
                          <w:sz w:val="16"/>
                          <w:szCs w:val="16"/>
                        </w:rPr>
                      </w:pPr>
                    </w:p>
                    <w:p w:rsidR="007A34E2" w:rsidRPr="007E4B2F" w:rsidRDefault="007A34E2" w:rsidP="00CA55C1">
                      <w:pPr>
                        <w:rPr>
                          <w:rFonts w:asciiTheme="minorHAnsi" w:hAnsiTheme="minorHAnsi" w:cstheme="minorHAnsi"/>
                          <w:lang w:eastAsia="fr-FR"/>
                        </w:rPr>
                      </w:pP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noProof/>
                          <w:lang w:val="en-US"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  <w:noProof/>
                        </w:rPr>
                        <w:t xml:space="preserve">     </w:t>
                      </w:r>
                      <w:r w:rsidRPr="007E4B2F">
                        <w:rPr>
                          <w:rFonts w:asciiTheme="minorHAnsi" w:hAnsiTheme="minorHAnsi" w:cstheme="minorHAnsi"/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71A6D646" wp14:editId="28774167">
                            <wp:extent cx="2495252" cy="789410"/>
                            <wp:effectExtent l="19050" t="0" r="298" b="0"/>
                            <wp:docPr id="1" name="Image 10" descr="IPNE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 10" descr="IPNE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94848" cy="78928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2"/>
                          <w:szCs w:val="22"/>
                          <w:lang w:val="en-GB"/>
                        </w:rPr>
                      </w:pP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2"/>
                          <w:szCs w:val="22"/>
                          <w:lang w:val="en-GB"/>
                        </w:rPr>
                      </w:pP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</w:pP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  <w:t xml:space="preserve">                                                          Tour IPNET, AGBALEPEDO LOSSOSSIME, 05 BP 507, </w:t>
                      </w:r>
                      <w:proofErr w:type="spellStart"/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  <w:t>Lomé</w:t>
                      </w:r>
                      <w:proofErr w:type="spellEnd"/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  <w:t>, TOGO.</w:t>
                      </w: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  <w:t xml:space="preserve">                                                          Tel: +228 22 51 77 77, +228 22 51 81 81, Fax +228 22 51 58 77</w:t>
                      </w: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  <w:t xml:space="preserve">                                          </w:t>
                      </w:r>
                      <w:r w:rsidR="001A5427">
                        <w:fldChar w:fldCharType="begin"/>
                      </w:r>
                      <w:r w:rsidR="001A5427" w:rsidRPr="009659E5">
                        <w:rPr>
                          <w:lang w:val="en-GB"/>
                        </w:rPr>
                        <w:instrText xml:space="preserve"> HYPERLINK "mailto:ipnet@ipnetexperts.com" </w:instrText>
                      </w:r>
                      <w:r w:rsidR="001A5427">
                        <w:fldChar w:fldCharType="separate"/>
                      </w:r>
                      <w:r w:rsidRPr="007E4B2F">
                        <w:rPr>
                          <w:rStyle w:val="Hyperlink"/>
                          <w:rFonts w:asciiTheme="minorHAnsi" w:hAnsiTheme="minorHAnsi" w:cstheme="minorHAnsi"/>
                          <w:b/>
                          <w:bCs/>
                          <w:color w:val="000099"/>
                          <w:sz w:val="20"/>
                          <w:szCs w:val="20"/>
                          <w:u w:val="none"/>
                          <w:lang w:val="en-GB"/>
                        </w:rPr>
                        <w:t>ipnet@ipnetexperts.com</w:t>
                      </w:r>
                      <w:r w:rsidR="001A5427">
                        <w:rPr>
                          <w:rStyle w:val="Hyperlink"/>
                          <w:rFonts w:asciiTheme="minorHAnsi" w:hAnsiTheme="minorHAnsi" w:cstheme="minorHAnsi"/>
                          <w:b/>
                          <w:bCs/>
                          <w:color w:val="000099"/>
                          <w:sz w:val="20"/>
                          <w:szCs w:val="20"/>
                          <w:u w:val="none"/>
                          <w:lang w:val="en-GB"/>
                        </w:rPr>
                        <w:fldChar w:fldCharType="end"/>
                      </w:r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000099"/>
                          <w:sz w:val="20"/>
                          <w:szCs w:val="20"/>
                          <w:lang w:val="en-GB"/>
                        </w:rPr>
                        <w:t>,      www.ipnetexperts.com</w:t>
                      </w:r>
                    </w:p>
                  </w:txbxContent>
                </v:textbox>
              </v:rect>
            </w:pict>
          </mc:Fallback>
        </mc:AlternateContent>
      </w:r>
    </w:p>
    <w:p w:rsidR="00F30763" w:rsidRPr="007E4B2F" w:rsidRDefault="00F30763" w:rsidP="00323BE2">
      <w:pPr>
        <w:jc w:val="both"/>
        <w:rPr>
          <w:rFonts w:asciiTheme="minorHAnsi" w:hAnsiTheme="minorHAnsi" w:cstheme="minorHAnsi"/>
        </w:rPr>
      </w:pPr>
    </w:p>
    <w:p w:rsidR="00F30763" w:rsidRPr="007E4B2F" w:rsidRDefault="00F30763" w:rsidP="00323BE2">
      <w:pPr>
        <w:jc w:val="both"/>
        <w:rPr>
          <w:rFonts w:asciiTheme="minorHAnsi" w:hAnsiTheme="minorHAnsi" w:cstheme="minorHAnsi"/>
        </w:rPr>
      </w:pPr>
    </w:p>
    <w:p w:rsidR="00F30763" w:rsidRPr="007E4B2F" w:rsidRDefault="00F30763" w:rsidP="00323BE2">
      <w:pPr>
        <w:jc w:val="both"/>
        <w:rPr>
          <w:rFonts w:asciiTheme="minorHAnsi" w:hAnsiTheme="minorHAnsi" w:cstheme="minorHAnsi"/>
        </w:rPr>
      </w:pPr>
    </w:p>
    <w:p w:rsidR="00853A1A" w:rsidRPr="007E4B2F" w:rsidRDefault="00E8572C" w:rsidP="00323BE2">
      <w:pPr>
        <w:jc w:val="both"/>
        <w:rPr>
          <w:rFonts w:asciiTheme="minorHAnsi" w:hAnsiTheme="minorHAnsi" w:cstheme="minorHAnsi"/>
        </w:rPr>
        <w:sectPr w:rsidR="00853A1A" w:rsidRPr="007E4B2F" w:rsidSect="00406743">
          <w:footerReference w:type="even" r:id="rId15"/>
          <w:footerReference w:type="default" r:id="rId16"/>
          <w:type w:val="continuous"/>
          <w:pgSz w:w="11907" w:h="16839" w:code="9"/>
          <w:pgMar w:top="1440" w:right="1440" w:bottom="1440" w:left="1440" w:header="720" w:footer="66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  <w:titlePg/>
          <w:docGrid w:linePitch="360"/>
        </w:sectPr>
      </w:pPr>
      <w:r w:rsidRPr="007E4B2F">
        <w:rPr>
          <w:rFonts w:asciiTheme="minorHAnsi" w:hAnsiTheme="minorHAnsi"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E81DDD9" wp14:editId="6728B48F">
                <wp:simplePos x="0" y="0"/>
                <wp:positionH relativeFrom="column">
                  <wp:posOffset>-224790</wp:posOffset>
                </wp:positionH>
                <wp:positionV relativeFrom="paragraph">
                  <wp:posOffset>3288030</wp:posOffset>
                </wp:positionV>
                <wp:extent cx="1821180" cy="2238375"/>
                <wp:effectExtent l="3810" t="1905" r="3175" b="0"/>
                <wp:wrapNone/>
                <wp:docPr id="1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1180" cy="2238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92719" w:rsidRDefault="00492719" w:rsidP="00F00C74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6D29BA4" wp14:editId="48A9BE11">
                                  <wp:extent cx="1374889" cy="1833185"/>
                                  <wp:effectExtent l="0" t="0" r="0" b="0"/>
                                  <wp:docPr id="1229" name="Image 10" descr="C:\Users\pawou.batana.IPNET\Desktop\ipnet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C:\Users\pawou.batana.IPNET\Desktop\ipnet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78825" cy="18384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8" type="#_x0000_t202" style="position:absolute;left:0;text-align:left;margin-left:-17.7pt;margin-top:258.9pt;width:143.4pt;height:176.25pt;z-index:2518425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" stroked="f">
                <v:textbox style="mso-fit-shape-to-text:t">
                  <w:txbxContent>
                    <w:p w:rsidR="00492719" w:rsidRDefault="00492719" w:rsidP="00F00C74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6D29BA4" wp14:editId="48A9BE11">
                            <wp:extent cx="1374889" cy="1833185"/>
                            <wp:effectExtent l="0" t="0" r="0" b="0"/>
                            <wp:docPr id="1229" name="Image 10" descr="C:\Users\pawou.batana.IPNET\Desktop\ipnet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C:\Users\pawou.batana.IPNET\Desktop\ipnet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78825" cy="183843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7E4B2F">
        <w:rPr>
          <w:rFonts w:asciiTheme="minorHAnsi" w:hAnsiTheme="minorHAnsi"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FA3ACEA" wp14:editId="652D541D">
                <wp:simplePos x="0" y="0"/>
                <wp:positionH relativeFrom="column">
                  <wp:posOffset>4250690</wp:posOffset>
                </wp:positionH>
                <wp:positionV relativeFrom="paragraph">
                  <wp:posOffset>3360420</wp:posOffset>
                </wp:positionV>
                <wp:extent cx="1708785" cy="1216660"/>
                <wp:effectExtent l="2540" t="0" r="3175" b="4445"/>
                <wp:wrapNone/>
                <wp:docPr id="1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8785" cy="1216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92719" w:rsidRDefault="00492719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5716626" wp14:editId="1A68B12C">
                                  <wp:extent cx="1506220" cy="1125220"/>
                                  <wp:effectExtent l="19050" t="0" r="0" b="0"/>
                                  <wp:docPr id="2" name="Image 406" descr="H:\Photo 02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406" descr="H:\Photo 02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6220" cy="11252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29" type="#_x0000_t202" style="position:absolute;left:0;text-align:left;margin-left:334.7pt;margin-top:264.6pt;width:134.55pt;height:95.8pt;z-index:2518394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" stroked="f">
                <v:textbox style="mso-fit-shape-to-text:t">
                  <w:txbxContent>
                    <w:p w:rsidR="00492719" w:rsidRDefault="00492719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5716626" wp14:editId="1A68B12C">
                            <wp:extent cx="1506220" cy="1125220"/>
                            <wp:effectExtent l="19050" t="0" r="0" b="0"/>
                            <wp:docPr id="2" name="Image 406" descr="H:\Photo 02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 406" descr="H:\Photo 020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06220" cy="11252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D63492" w:rsidRPr="007E4B2F" w:rsidRDefault="00D63492" w:rsidP="00E45454">
      <w:pPr>
        <w:jc w:val="center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D63492" w:rsidRPr="007E4B2F" w:rsidRDefault="00D63492" w:rsidP="00E45454">
      <w:pPr>
        <w:jc w:val="center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D63492" w:rsidRPr="007E4B2F" w:rsidRDefault="00D63492" w:rsidP="00E45454">
      <w:pPr>
        <w:jc w:val="center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D63492" w:rsidRPr="007E4B2F" w:rsidRDefault="00D63492" w:rsidP="00E45454">
      <w:pPr>
        <w:jc w:val="center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2073FE" w:rsidRPr="007E4B2F" w:rsidRDefault="002073FE" w:rsidP="002073FE">
      <w:pPr>
        <w:pStyle w:val="ListParagraph"/>
        <w:spacing w:after="200" w:line="276" w:lineRule="auto"/>
        <w:ind w:left="360"/>
        <w:contextualSpacing/>
        <w:rPr>
          <w:rFonts w:asciiTheme="minorHAnsi" w:hAnsiTheme="minorHAnsi" w:cstheme="minorHAnsi"/>
          <w:b/>
        </w:rPr>
      </w:pPr>
      <w:r w:rsidRPr="007E4B2F">
        <w:rPr>
          <w:rFonts w:asciiTheme="minorHAnsi" w:hAnsiTheme="minorHAnsi" w:cstheme="minorHAnsi"/>
          <w:b/>
        </w:rPr>
        <w:t>Nous avons pour obligation d’achever les taches 1 à 3 ci-dessous au plus tard vendredi 10 Février 2012</w:t>
      </w:r>
    </w:p>
    <w:p w:rsidR="00D63492" w:rsidRPr="007E4B2F" w:rsidRDefault="00D63492" w:rsidP="002073FE">
      <w:pPr>
        <w:pStyle w:val="ListParagraph"/>
        <w:spacing w:after="200" w:line="276" w:lineRule="auto"/>
        <w:ind w:left="360"/>
        <w:contextualSpacing/>
        <w:rPr>
          <w:rFonts w:asciiTheme="minorHAnsi" w:hAnsiTheme="minorHAnsi" w:cstheme="minorHAnsi"/>
          <w:b/>
        </w:rPr>
      </w:pPr>
    </w:p>
    <w:p w:rsidR="002B02A0" w:rsidRPr="007E4B2F" w:rsidRDefault="002B02A0" w:rsidP="0041315E">
      <w:pPr>
        <w:pStyle w:val="ListParagraph"/>
        <w:numPr>
          <w:ilvl w:val="0"/>
          <w:numId w:val="13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Projet réaménagement Architecture Poste TOGO</w:t>
      </w:r>
      <w:r w:rsidR="00714B36" w:rsidRPr="007E4B2F">
        <w:rPr>
          <w:rFonts w:asciiTheme="minorHAnsi" w:hAnsiTheme="minorHAnsi" w:cstheme="minorHAnsi"/>
        </w:rPr>
        <w:t xml:space="preserve"> (Bob + Thierry)</w:t>
      </w:r>
    </w:p>
    <w:p w:rsidR="007049D0" w:rsidRPr="007E4B2F" w:rsidRDefault="007049D0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Bob &amp; Thierry explique</w:t>
      </w:r>
      <w:r w:rsidR="00024093" w:rsidRPr="007E4B2F">
        <w:rPr>
          <w:rFonts w:asciiTheme="minorHAnsi" w:hAnsiTheme="minorHAnsi" w:cstheme="minorHAnsi"/>
        </w:rPr>
        <w:t>nt</w:t>
      </w:r>
      <w:r w:rsidRPr="007E4B2F">
        <w:rPr>
          <w:rFonts w:asciiTheme="minorHAnsi" w:hAnsiTheme="minorHAnsi" w:cstheme="minorHAnsi"/>
        </w:rPr>
        <w:t xml:space="preserve"> le contenu du document technique au client </w:t>
      </w:r>
      <w:r w:rsidR="00024093" w:rsidRPr="007E4B2F">
        <w:rPr>
          <w:rFonts w:asciiTheme="minorHAnsi" w:hAnsiTheme="minorHAnsi" w:cstheme="minorHAnsi"/>
        </w:rPr>
        <w:t>(</w:t>
      </w:r>
      <w:proofErr w:type="spellStart"/>
      <w:r w:rsidR="00024093" w:rsidRPr="007E4B2F">
        <w:rPr>
          <w:rFonts w:asciiTheme="minorHAnsi" w:hAnsiTheme="minorHAnsi" w:cstheme="minorHAnsi"/>
        </w:rPr>
        <w:t>tranfert</w:t>
      </w:r>
      <w:proofErr w:type="spellEnd"/>
      <w:r w:rsidR="00024093" w:rsidRPr="007E4B2F">
        <w:rPr>
          <w:rFonts w:asciiTheme="minorHAnsi" w:hAnsiTheme="minorHAnsi" w:cstheme="minorHAnsi"/>
        </w:rPr>
        <w:t xml:space="preserve"> de compétence)</w:t>
      </w:r>
    </w:p>
    <w:p w:rsidR="002B02A0" w:rsidRPr="007E4B2F" w:rsidRDefault="002B02A0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Obtenir le PV de réception</w:t>
      </w:r>
    </w:p>
    <w:p w:rsidR="002B02A0" w:rsidRPr="007E4B2F" w:rsidRDefault="002B02A0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Déposer la facture</w:t>
      </w:r>
      <w:r w:rsidR="00024093" w:rsidRPr="007E4B2F">
        <w:rPr>
          <w:rFonts w:asciiTheme="minorHAnsi" w:hAnsiTheme="minorHAnsi" w:cstheme="minorHAnsi"/>
        </w:rPr>
        <w:t xml:space="preserve"> (Rosalie) avant la fin de la semaine du 7 Février</w:t>
      </w:r>
    </w:p>
    <w:p w:rsidR="00C32B20" w:rsidRPr="007E4B2F" w:rsidRDefault="00C32B20" w:rsidP="0041315E">
      <w:pPr>
        <w:pStyle w:val="ListParagraph"/>
        <w:numPr>
          <w:ilvl w:val="0"/>
          <w:numId w:val="13"/>
        </w:numPr>
        <w:spacing w:after="200" w:line="276" w:lineRule="auto"/>
        <w:contextualSpacing/>
        <w:rPr>
          <w:rFonts w:asciiTheme="minorHAnsi" w:hAnsiTheme="minorHAnsi" w:cstheme="minorHAnsi"/>
          <w:lang w:val="en-US"/>
        </w:rPr>
      </w:pPr>
      <w:r w:rsidRPr="007E4B2F">
        <w:rPr>
          <w:rFonts w:asciiTheme="minorHAnsi" w:hAnsiTheme="minorHAnsi" w:cstheme="minorHAnsi"/>
          <w:lang w:val="en-US"/>
        </w:rPr>
        <w:t>WAN backup LONATO</w:t>
      </w:r>
      <w:r w:rsidR="00714B36" w:rsidRPr="007E4B2F">
        <w:rPr>
          <w:rFonts w:asciiTheme="minorHAnsi" w:hAnsiTheme="minorHAnsi" w:cstheme="minorHAnsi"/>
          <w:lang w:val="en-US"/>
        </w:rPr>
        <w:t xml:space="preserve"> (Bob + Alex)</w:t>
      </w:r>
    </w:p>
    <w:p w:rsidR="00C32B20" w:rsidRPr="007E4B2F" w:rsidRDefault="00C32B20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Le document de déploiement de la solution est disponible depuis le 15 Septembre 2011 ;</w:t>
      </w:r>
    </w:p>
    <w:p w:rsidR="00C32B20" w:rsidRPr="007E4B2F" w:rsidRDefault="00C32B20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Si l’équipe chargée du déploiement de la solution communique bien avec Pawou, on ne devrait pas passer plus de deux jours pour achever ce travail</w:t>
      </w:r>
    </w:p>
    <w:p w:rsidR="009D797D" w:rsidRPr="007E4B2F" w:rsidRDefault="009D797D" w:rsidP="0041315E">
      <w:pPr>
        <w:pStyle w:val="ListParagraph"/>
        <w:numPr>
          <w:ilvl w:val="0"/>
          <w:numId w:val="13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 xml:space="preserve">Installation </w:t>
      </w:r>
      <w:proofErr w:type="spellStart"/>
      <w:r w:rsidRPr="007E4B2F">
        <w:rPr>
          <w:rFonts w:asciiTheme="minorHAnsi" w:hAnsiTheme="minorHAnsi" w:cstheme="minorHAnsi"/>
        </w:rPr>
        <w:t>cisco</w:t>
      </w:r>
      <w:proofErr w:type="spellEnd"/>
      <w:r w:rsidRPr="007E4B2F">
        <w:rPr>
          <w:rFonts w:asciiTheme="minorHAnsi" w:hAnsiTheme="minorHAnsi" w:cstheme="minorHAnsi"/>
        </w:rPr>
        <w:t xml:space="preserve"> ASA5505, PORT AUTONOME DE LOME</w:t>
      </w:r>
      <w:r w:rsidR="00714B36" w:rsidRPr="007E4B2F">
        <w:rPr>
          <w:rFonts w:asciiTheme="minorHAnsi" w:hAnsiTheme="minorHAnsi" w:cstheme="minorHAnsi"/>
        </w:rPr>
        <w:t xml:space="preserve"> (Bob + Alex)</w:t>
      </w:r>
    </w:p>
    <w:p w:rsidR="009D797D" w:rsidRPr="007E4B2F" w:rsidRDefault="009D797D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 xml:space="preserve">Il s’agit </w:t>
      </w:r>
      <w:r w:rsidR="00714B36" w:rsidRPr="007E4B2F">
        <w:rPr>
          <w:rFonts w:asciiTheme="minorHAnsi" w:hAnsiTheme="minorHAnsi" w:cstheme="minorHAnsi"/>
        </w:rPr>
        <w:t xml:space="preserve">essentiellement </w:t>
      </w:r>
      <w:r w:rsidRPr="007E4B2F">
        <w:rPr>
          <w:rFonts w:asciiTheme="minorHAnsi" w:hAnsiTheme="minorHAnsi" w:cstheme="minorHAnsi"/>
        </w:rPr>
        <w:t xml:space="preserve">de comprendre deux commandes des firewalls CISCO ASA: </w:t>
      </w:r>
      <w:proofErr w:type="spellStart"/>
      <w:r w:rsidRPr="007E4B2F">
        <w:rPr>
          <w:rFonts w:asciiTheme="minorHAnsi" w:hAnsiTheme="minorHAnsi" w:cstheme="minorHAnsi"/>
          <w:i/>
        </w:rPr>
        <w:t>static</w:t>
      </w:r>
      <w:proofErr w:type="spellEnd"/>
      <w:r w:rsidRPr="007E4B2F">
        <w:rPr>
          <w:rFonts w:asciiTheme="minorHAnsi" w:hAnsiTheme="minorHAnsi" w:cstheme="minorHAnsi"/>
          <w:i/>
        </w:rPr>
        <w:t xml:space="preserve"> et </w:t>
      </w:r>
      <w:proofErr w:type="spellStart"/>
      <w:r w:rsidRPr="007E4B2F">
        <w:rPr>
          <w:rFonts w:asciiTheme="minorHAnsi" w:hAnsiTheme="minorHAnsi" w:cstheme="minorHAnsi"/>
          <w:i/>
        </w:rPr>
        <w:t>access-list</w:t>
      </w:r>
      <w:proofErr w:type="spellEnd"/>
      <w:r w:rsidRPr="007E4B2F">
        <w:rPr>
          <w:rFonts w:asciiTheme="minorHAnsi" w:hAnsiTheme="minorHAnsi" w:cstheme="minorHAnsi"/>
        </w:rPr>
        <w:t xml:space="preserve">, comprendre les services qu’héberge chaque serveur derrière le firewall </w:t>
      </w:r>
      <w:proofErr w:type="spellStart"/>
      <w:r w:rsidRPr="007E4B2F">
        <w:rPr>
          <w:rFonts w:asciiTheme="minorHAnsi" w:hAnsiTheme="minorHAnsi" w:cstheme="minorHAnsi"/>
        </w:rPr>
        <w:t>cisco</w:t>
      </w:r>
      <w:proofErr w:type="spellEnd"/>
      <w:r w:rsidRPr="007E4B2F">
        <w:rPr>
          <w:rFonts w:asciiTheme="minorHAnsi" w:hAnsiTheme="minorHAnsi" w:cstheme="minorHAnsi"/>
        </w:rPr>
        <w:t xml:space="preserve"> ASA5505</w:t>
      </w:r>
      <w:r w:rsidR="00F6578F" w:rsidRPr="007E4B2F">
        <w:rPr>
          <w:rFonts w:asciiTheme="minorHAnsi" w:hAnsiTheme="minorHAnsi" w:cstheme="minorHAnsi"/>
        </w:rPr>
        <w:t xml:space="preserve"> et enfin, avec l’aide du client indiquer clairement par écrit ce qui est autorisé/interdit  de l’extérieur  (Internet) vers ces serveurs en transitant par l’ASA 5505</w:t>
      </w:r>
      <w:r w:rsidR="00714B36" w:rsidRPr="007E4B2F">
        <w:rPr>
          <w:rFonts w:asciiTheme="minorHAnsi" w:hAnsiTheme="minorHAnsi" w:cstheme="minorHAnsi"/>
        </w:rPr>
        <w:t> ;</w:t>
      </w:r>
    </w:p>
    <w:p w:rsidR="00F6578F" w:rsidRPr="007E4B2F" w:rsidRDefault="00F6578F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Theme="minorHAnsi" w:hAnsiTheme="minorHAnsi" w:cstheme="minorHAnsi"/>
        </w:rPr>
      </w:pPr>
      <w:r w:rsidRPr="007E4B2F">
        <w:rPr>
          <w:rFonts w:asciiTheme="minorHAnsi" w:hAnsiTheme="minorHAnsi" w:cstheme="minorHAnsi"/>
        </w:rPr>
        <w:t>Il faut document le travail et l’archiver</w:t>
      </w:r>
    </w:p>
    <w:p w:rsidR="00AB000E" w:rsidRPr="007E4B2F" w:rsidRDefault="00AB000E" w:rsidP="00AB000E">
      <w:pPr>
        <w:pStyle w:val="ListParagraph"/>
        <w:spacing w:after="200" w:line="276" w:lineRule="auto"/>
        <w:ind w:left="1440"/>
        <w:contextualSpacing/>
        <w:rPr>
          <w:rFonts w:asciiTheme="minorHAnsi" w:hAnsiTheme="minorHAnsi" w:cstheme="minorHAnsi"/>
        </w:rPr>
      </w:pPr>
    </w:p>
    <w:p w:rsidR="00CC3966" w:rsidRPr="007E4B2F" w:rsidRDefault="00CC3966" w:rsidP="00CC3966">
      <w:pPr>
        <w:spacing w:after="200" w:line="276" w:lineRule="auto"/>
        <w:contextualSpacing/>
        <w:rPr>
          <w:rFonts w:asciiTheme="minorHAnsi" w:hAnsiTheme="minorHAnsi" w:cstheme="minorHAnsi"/>
        </w:rPr>
        <w:sectPr w:rsidR="00CC3966" w:rsidRPr="007E4B2F" w:rsidSect="00406743">
          <w:headerReference w:type="default" r:id="rId21"/>
          <w:type w:val="continuous"/>
          <w:pgSz w:w="11907" w:h="16839" w:code="9"/>
          <w:pgMar w:top="720" w:right="720" w:bottom="720" w:left="720" w:header="720" w:footer="284" w:gutter="0"/>
          <w:cols w:space="720"/>
          <w:noEndnote/>
          <w:docGrid w:linePitch="326"/>
        </w:sectPr>
      </w:pPr>
    </w:p>
    <w:p w:rsidR="000E5717" w:rsidRPr="007E4B2F" w:rsidRDefault="000E5717" w:rsidP="00E45454">
      <w:pPr>
        <w:jc w:val="center"/>
        <w:rPr>
          <w:rFonts w:asciiTheme="minorHAnsi" w:hAnsiTheme="minorHAnsi" w:cstheme="minorHAnsi"/>
          <w:b/>
          <w:sz w:val="32"/>
          <w:szCs w:val="32"/>
          <w:u w:val="single"/>
        </w:rPr>
        <w:sectPr w:rsidR="000E5717" w:rsidRPr="007E4B2F" w:rsidSect="00406743">
          <w:type w:val="continuous"/>
          <w:pgSz w:w="11907" w:h="16839" w:code="9"/>
          <w:pgMar w:top="720" w:right="720" w:bottom="720" w:left="720" w:header="720" w:footer="284" w:gutter="0"/>
          <w:cols w:space="720"/>
          <w:noEndnote/>
          <w:docGrid w:linePitch="326"/>
        </w:sectPr>
      </w:pPr>
    </w:p>
    <w:p w:rsidR="00B56D2B" w:rsidRDefault="00DC2AE1" w:rsidP="00A45635">
      <w:pPr>
        <w:pStyle w:val="Heading1"/>
        <w:numPr>
          <w:ilvl w:val="0"/>
          <w:numId w:val="42"/>
        </w:numPr>
        <w:rPr>
          <w:rStyle w:val="SubtleReference"/>
          <w:rFonts w:asciiTheme="minorHAnsi" w:hAnsiTheme="minorHAnsi" w:cstheme="minorHAnsi"/>
        </w:rPr>
      </w:pPr>
      <w:r>
        <w:rPr>
          <w:rStyle w:val="SubtleReference"/>
          <w:rFonts w:asciiTheme="minorHAnsi" w:hAnsiTheme="minorHAnsi" w:cstheme="minorHAnsi"/>
        </w:rPr>
        <w:lastRenderedPageBreak/>
        <w:t xml:space="preserve"> </w:t>
      </w:r>
      <w:r w:rsidR="007231DD" w:rsidRPr="007E4B2F">
        <w:rPr>
          <w:rStyle w:val="SubtleReference"/>
          <w:rFonts w:asciiTheme="minorHAnsi" w:hAnsiTheme="minorHAnsi" w:cstheme="minorHAnsi"/>
        </w:rPr>
        <w:t>ARCHITECTURE</w:t>
      </w:r>
    </w:p>
    <w:p w:rsidR="00A45635" w:rsidRPr="00A45635" w:rsidRDefault="00A45635" w:rsidP="00A45635"/>
    <w:p w:rsidR="00A45635" w:rsidRDefault="00A45635" w:rsidP="00A45635">
      <w:pPr>
        <w:rPr>
          <w:rFonts w:eastAsiaTheme="majorEastAsia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-403860</wp:posOffset>
                </wp:positionH>
                <wp:positionV relativeFrom="paragraph">
                  <wp:posOffset>27283</wp:posOffset>
                </wp:positionV>
                <wp:extent cx="4792345" cy="1651182"/>
                <wp:effectExtent l="57150" t="19050" r="84455" b="101600"/>
                <wp:wrapNone/>
                <wp:docPr id="47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92345" cy="165118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1001">
                          <a:schemeClr val="dk2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5635" w:rsidRDefault="00A45635" w:rsidP="00A45635">
                            <w:pPr>
                              <w:pStyle w:val="Heading2"/>
                              <w:rPr>
                                <w:rFonts w:eastAsiaTheme="majorEastAsia"/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rFonts w:eastAsiaTheme="majorEastAsia"/>
                                <w:color w:val="FFFF00"/>
                                <w:lang w:val="en-US"/>
                              </w:rPr>
                              <w:t>PC – All in one</w:t>
                            </w:r>
                          </w:p>
                          <w:p w:rsidR="00A45635" w:rsidRPr="00A45635" w:rsidRDefault="00A45635" w:rsidP="00A45635">
                            <w:pPr>
                              <w:pStyle w:val="Heading4"/>
                              <w:keepLines w:val="0"/>
                              <w:numPr>
                                <w:ilvl w:val="0"/>
                                <w:numId w:val="44"/>
                              </w:numPr>
                              <w:spacing w:before="0"/>
                              <w:ind w:left="360"/>
                              <w:rPr>
                                <w:color w:val="FFFFFF" w:themeColor="background1"/>
                              </w:rPr>
                            </w:pPr>
                            <w:proofErr w:type="gramStart"/>
                            <w:r w:rsidRPr="00A45635">
                              <w:rPr>
                                <w:color w:val="FFFFFF" w:themeColor="background1"/>
                              </w:rPr>
                              <w:t>iSchool</w:t>
                            </w:r>
                            <w:proofErr w:type="gramEnd"/>
                            <w:r w:rsidRPr="00A45635">
                              <w:rPr>
                                <w:color w:val="FFFFFF" w:themeColor="background1"/>
                              </w:rPr>
                              <w:t xml:space="preserve"> installé sur un PC </w:t>
                            </w:r>
                          </w:p>
                          <w:p w:rsidR="00A45635" w:rsidRPr="00A45635" w:rsidRDefault="00A45635" w:rsidP="00A45635">
                            <w:pPr>
                              <w:pStyle w:val="Heading4"/>
                              <w:keepLines w:val="0"/>
                              <w:numPr>
                                <w:ilvl w:val="0"/>
                                <w:numId w:val="44"/>
                              </w:numPr>
                              <w:spacing w:before="0"/>
                              <w:ind w:left="360"/>
                              <w:rPr>
                                <w:color w:val="FFFFFF" w:themeColor="background1"/>
                              </w:rPr>
                            </w:pPr>
                            <w:r w:rsidRPr="00A45635">
                              <w:rPr>
                                <w:color w:val="FFFFFF" w:themeColor="background1"/>
                              </w:rPr>
                              <w:t>Adaptée pour les écoles à faible budget</w:t>
                            </w:r>
                          </w:p>
                          <w:p w:rsidR="00A45635" w:rsidRPr="00A45635" w:rsidRDefault="00A45635" w:rsidP="00A45635">
                            <w:pPr>
                              <w:pStyle w:val="Heading4"/>
                              <w:keepLines w:val="0"/>
                              <w:numPr>
                                <w:ilvl w:val="0"/>
                                <w:numId w:val="44"/>
                              </w:numPr>
                              <w:spacing w:before="0"/>
                              <w:ind w:left="360"/>
                              <w:rPr>
                                <w:color w:val="FFFFFF" w:themeColor="background1"/>
                              </w:rPr>
                            </w:pPr>
                            <w:r w:rsidRPr="00A45635">
                              <w:rPr>
                                <w:color w:val="FFFFFF" w:themeColor="background1"/>
                              </w:rPr>
                              <w:t xml:space="preserve">Permet une utilisation minimale des capacités </w:t>
                            </w:r>
                            <w:proofErr w:type="gramStart"/>
                            <w:r w:rsidRPr="00A45635">
                              <w:rPr>
                                <w:color w:val="FFFFFF" w:themeColor="background1"/>
                              </w:rPr>
                              <w:t>de iSchool</w:t>
                            </w:r>
                            <w:proofErr w:type="gramEnd"/>
                            <w:r w:rsidRPr="00A45635">
                              <w:rPr>
                                <w:color w:val="FFFFFF" w:themeColor="background1"/>
                              </w:rPr>
                              <w:t> : impression des bulletins, saisie des payements, impression des reçus, etc.</w:t>
                            </w:r>
                          </w:p>
                          <w:p w:rsidR="00A45635" w:rsidRPr="00A45635" w:rsidRDefault="00A45635" w:rsidP="00A45635">
                            <w:pPr>
                              <w:pStyle w:val="Heading4"/>
                              <w:keepLines w:val="0"/>
                              <w:numPr>
                                <w:ilvl w:val="0"/>
                                <w:numId w:val="44"/>
                              </w:numPr>
                              <w:spacing w:before="0"/>
                              <w:ind w:left="360"/>
                              <w:rPr>
                                <w:color w:val="FFFFFF" w:themeColor="background1"/>
                              </w:rPr>
                            </w:pPr>
                            <w:r w:rsidRPr="00A45635">
                              <w:rPr>
                                <w:color w:val="FFFFFF" w:themeColor="background1"/>
                              </w:rPr>
                              <w:t xml:space="preserve">Interaction  limitée </w:t>
                            </w:r>
                          </w:p>
                          <w:p w:rsidR="00A45635" w:rsidRDefault="00A45635" w:rsidP="00A45635">
                            <w:pPr>
                              <w:rPr>
                                <w:rFonts w:eastAsiaTheme="majorEastAsia"/>
                              </w:rPr>
                            </w:pPr>
                          </w:p>
                          <w:p w:rsidR="00A45635" w:rsidRDefault="00A45635" w:rsidP="00A45635">
                            <w:pPr>
                              <w:rPr>
                                <w:rFonts w:eastAsiaTheme="majorEastAsia"/>
                              </w:rPr>
                            </w:pPr>
                          </w:p>
                          <w:p w:rsidR="00A45635" w:rsidRDefault="00A45635" w:rsidP="00A4563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" o:spid="_x0000_s1030" type="#_x0000_t202" style="position:absolute;margin-left:-31.8pt;margin-top:2.15pt;width:377.35pt;height:130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" fillcolor="#1f497d [3202]" strokecolor="#94b64e [3046]">
                <v:shadow on="t" color="black" opacity="22937f" origin=",.5" offset="0,.63889mm"/>
                <v:path arrowok="t"/>
                <v:textbox>
                  <w:txbxContent>
                    <w:p w:rsidR="00A45635" w:rsidRDefault="00A45635" w:rsidP="00A45635">
                      <w:pPr>
                        <w:pStyle w:val="Heading2"/>
                        <w:rPr>
                          <w:rFonts w:eastAsiaTheme="majorEastAsia"/>
                          <w:color w:val="FFFF00"/>
                          <w:lang w:val="en-US"/>
                        </w:rPr>
                      </w:pPr>
                      <w:r>
                        <w:rPr>
                          <w:rFonts w:eastAsiaTheme="majorEastAsia"/>
                          <w:color w:val="FFFF00"/>
                          <w:lang w:val="en-US"/>
                        </w:rPr>
                        <w:t>PC – All in one</w:t>
                      </w:r>
                    </w:p>
                    <w:p w:rsidR="00A45635" w:rsidRPr="00A45635" w:rsidRDefault="00A45635" w:rsidP="00A45635">
                      <w:pPr>
                        <w:pStyle w:val="Heading4"/>
                        <w:keepLines w:val="0"/>
                        <w:numPr>
                          <w:ilvl w:val="0"/>
                          <w:numId w:val="44"/>
                        </w:numPr>
                        <w:spacing w:before="0"/>
                        <w:ind w:left="360"/>
                        <w:rPr>
                          <w:color w:val="FFFFFF" w:themeColor="background1"/>
                        </w:rPr>
                      </w:pPr>
                      <w:proofErr w:type="gramStart"/>
                      <w:r w:rsidRPr="00A45635">
                        <w:rPr>
                          <w:color w:val="FFFFFF" w:themeColor="background1"/>
                        </w:rPr>
                        <w:t>iSchool</w:t>
                      </w:r>
                      <w:proofErr w:type="gramEnd"/>
                      <w:r w:rsidRPr="00A45635">
                        <w:rPr>
                          <w:color w:val="FFFFFF" w:themeColor="background1"/>
                        </w:rPr>
                        <w:t xml:space="preserve"> installé sur un PC </w:t>
                      </w:r>
                    </w:p>
                    <w:p w:rsidR="00A45635" w:rsidRPr="00A45635" w:rsidRDefault="00A45635" w:rsidP="00A45635">
                      <w:pPr>
                        <w:pStyle w:val="Heading4"/>
                        <w:keepLines w:val="0"/>
                        <w:numPr>
                          <w:ilvl w:val="0"/>
                          <w:numId w:val="44"/>
                        </w:numPr>
                        <w:spacing w:before="0"/>
                        <w:ind w:left="360"/>
                        <w:rPr>
                          <w:color w:val="FFFFFF" w:themeColor="background1"/>
                        </w:rPr>
                      </w:pPr>
                      <w:r w:rsidRPr="00A45635">
                        <w:rPr>
                          <w:color w:val="FFFFFF" w:themeColor="background1"/>
                        </w:rPr>
                        <w:t>Adaptée pour les écoles à faible budget</w:t>
                      </w:r>
                    </w:p>
                    <w:p w:rsidR="00A45635" w:rsidRPr="00A45635" w:rsidRDefault="00A45635" w:rsidP="00A45635">
                      <w:pPr>
                        <w:pStyle w:val="Heading4"/>
                        <w:keepLines w:val="0"/>
                        <w:numPr>
                          <w:ilvl w:val="0"/>
                          <w:numId w:val="44"/>
                        </w:numPr>
                        <w:spacing w:before="0"/>
                        <w:ind w:left="360"/>
                        <w:rPr>
                          <w:color w:val="FFFFFF" w:themeColor="background1"/>
                        </w:rPr>
                      </w:pPr>
                      <w:r w:rsidRPr="00A45635">
                        <w:rPr>
                          <w:color w:val="FFFFFF" w:themeColor="background1"/>
                        </w:rPr>
                        <w:t xml:space="preserve">Permet une utilisation minimale des capacités </w:t>
                      </w:r>
                      <w:proofErr w:type="gramStart"/>
                      <w:r w:rsidRPr="00A45635">
                        <w:rPr>
                          <w:color w:val="FFFFFF" w:themeColor="background1"/>
                        </w:rPr>
                        <w:t>de iSchool</w:t>
                      </w:r>
                      <w:proofErr w:type="gramEnd"/>
                      <w:r w:rsidRPr="00A45635">
                        <w:rPr>
                          <w:color w:val="FFFFFF" w:themeColor="background1"/>
                        </w:rPr>
                        <w:t> : impression des bulletins, saisie des payements, impression des reçus, etc.</w:t>
                      </w:r>
                    </w:p>
                    <w:p w:rsidR="00A45635" w:rsidRPr="00A45635" w:rsidRDefault="00A45635" w:rsidP="00A45635">
                      <w:pPr>
                        <w:pStyle w:val="Heading4"/>
                        <w:keepLines w:val="0"/>
                        <w:numPr>
                          <w:ilvl w:val="0"/>
                          <w:numId w:val="44"/>
                        </w:numPr>
                        <w:spacing w:before="0"/>
                        <w:ind w:left="360"/>
                        <w:rPr>
                          <w:color w:val="FFFFFF" w:themeColor="background1"/>
                        </w:rPr>
                      </w:pPr>
                      <w:r w:rsidRPr="00A45635">
                        <w:rPr>
                          <w:color w:val="FFFFFF" w:themeColor="background1"/>
                        </w:rPr>
                        <w:t xml:space="preserve">Interaction  limitée </w:t>
                      </w:r>
                    </w:p>
                    <w:p w:rsidR="00A45635" w:rsidRDefault="00A45635" w:rsidP="00A45635">
                      <w:pPr>
                        <w:rPr>
                          <w:rFonts w:eastAsiaTheme="majorEastAsia"/>
                        </w:rPr>
                      </w:pPr>
                    </w:p>
                    <w:p w:rsidR="00A45635" w:rsidRDefault="00A45635" w:rsidP="00A45635">
                      <w:pPr>
                        <w:rPr>
                          <w:rFonts w:eastAsiaTheme="majorEastAsia"/>
                        </w:rPr>
                      </w:pPr>
                    </w:p>
                    <w:p w:rsidR="00A45635" w:rsidRDefault="00A45635" w:rsidP="00A45635"/>
                  </w:txbxContent>
                </v:textbox>
              </v:shape>
            </w:pict>
          </mc:Fallback>
        </mc:AlternateContent>
      </w:r>
    </w:p>
    <w:p w:rsidR="00A45635" w:rsidRDefault="00A45635" w:rsidP="00A45635">
      <w:pPr>
        <w:rPr>
          <w:rFonts w:eastAsiaTheme="majorEastAsia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856896" behindDoc="0" locked="0" layoutInCell="1" allowOverlap="1">
            <wp:simplePos x="0" y="0"/>
            <wp:positionH relativeFrom="column">
              <wp:posOffset>-67945</wp:posOffset>
            </wp:positionH>
            <wp:positionV relativeFrom="paragraph">
              <wp:posOffset>-132080</wp:posOffset>
            </wp:positionV>
            <wp:extent cx="2023745" cy="1688465"/>
            <wp:effectExtent l="171450" t="171450" r="376555" b="254635"/>
            <wp:wrapSquare wrapText="bothSides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655" cy="1210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1659890</wp:posOffset>
                </wp:positionH>
                <wp:positionV relativeFrom="paragraph">
                  <wp:posOffset>163195</wp:posOffset>
                </wp:positionV>
                <wp:extent cx="880110" cy="330200"/>
                <wp:effectExtent l="0" t="19050" r="0" b="31750"/>
                <wp:wrapNone/>
                <wp:docPr id="46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230101">
                          <a:off x="0" y="0"/>
                          <a:ext cx="880110" cy="330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5635" w:rsidRDefault="00A45635" w:rsidP="00A45635">
                            <w:pPr>
                              <w:rPr>
                                <w:b/>
                                <w:color w:val="FFFFFF" w:themeColor="background1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color w:val="FFFFFF" w:themeColor="background1"/>
                              </w:rPr>
                              <w:t>iSchooool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" o:spid="_x0000_s1031" type="#_x0000_t202" style="position:absolute;margin-left:130.7pt;margin-top:12.85pt;width:69.3pt;height:26pt;rotation:251332fd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" filled="f" stroked="f" strokeweight="0">
                <v:path arrowok="t"/>
                <v:textbox>
                  <w:txbxContent>
                    <w:p w:rsidR="00A45635" w:rsidRDefault="00A45635" w:rsidP="00A45635">
                      <w:pPr>
                        <w:rPr>
                          <w:b/>
                          <w:color w:val="FFFFFF" w:themeColor="background1"/>
                        </w:rPr>
                      </w:pPr>
                      <w:proofErr w:type="gramStart"/>
                      <w:r>
                        <w:rPr>
                          <w:b/>
                          <w:color w:val="FFFFFF" w:themeColor="background1"/>
                        </w:rPr>
                        <w:t>iSchooool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A45635" w:rsidRDefault="00A45635" w:rsidP="00A45635">
      <w:pPr>
        <w:rPr>
          <w:rFonts w:eastAsiaTheme="majorEastAsia"/>
          <w:lang w:val="en-US"/>
        </w:rPr>
      </w:pPr>
    </w:p>
    <w:p w:rsidR="00A45635" w:rsidRDefault="00A45635" w:rsidP="00A45635">
      <w:pPr>
        <w:rPr>
          <w:rFonts w:eastAsiaTheme="majorEastAsia"/>
          <w:lang w:val="en-US"/>
        </w:rPr>
      </w:pPr>
    </w:p>
    <w:p w:rsidR="00A45635" w:rsidRDefault="00A45635" w:rsidP="00A45635">
      <w:pPr>
        <w:rPr>
          <w:rFonts w:eastAsiaTheme="majorEastAsia"/>
          <w:lang w:val="en-US"/>
        </w:rPr>
      </w:pPr>
    </w:p>
    <w:p w:rsidR="00A45635" w:rsidRDefault="00A45635" w:rsidP="00A45635">
      <w:pPr>
        <w:rPr>
          <w:rFonts w:eastAsiaTheme="majorEastAsia"/>
          <w:lang w:val="en-US"/>
        </w:rPr>
      </w:pPr>
    </w:p>
    <w:p w:rsidR="00A45635" w:rsidRDefault="00A45635" w:rsidP="00A45635">
      <w:pPr>
        <w:rPr>
          <w:rFonts w:eastAsiaTheme="majorEastAsia"/>
          <w:lang w:val="en-US"/>
        </w:rPr>
      </w:pPr>
    </w:p>
    <w:p w:rsidR="00A45635" w:rsidRDefault="00A45635" w:rsidP="00A45635">
      <w:pPr>
        <w:rPr>
          <w:rFonts w:eastAsiaTheme="majorEastAsia"/>
          <w:lang w:val="en-US"/>
        </w:rPr>
      </w:pPr>
    </w:p>
    <w:p w:rsidR="00A45635" w:rsidRPr="00A45635" w:rsidRDefault="00A45635" w:rsidP="00A45635"/>
    <w:p w:rsidR="00A45635" w:rsidRDefault="00A45635" w:rsidP="00A45635">
      <w:pPr>
        <w:pStyle w:val="Heading1"/>
        <w:ind w:left="360"/>
        <w:rPr>
          <w:rStyle w:val="SubtleReference"/>
          <w:rFonts w:asciiTheme="minorHAnsi" w:hAnsiTheme="minorHAnsi" w:cstheme="minorHAnsi"/>
        </w:rPr>
      </w:pPr>
    </w:p>
    <w:p w:rsidR="00BA336D" w:rsidRPr="007E4B2F" w:rsidRDefault="00BA336D" w:rsidP="0089554D">
      <w:pPr>
        <w:pStyle w:val="Heading1"/>
        <w:numPr>
          <w:ilvl w:val="0"/>
          <w:numId w:val="42"/>
        </w:numPr>
        <w:rPr>
          <w:rStyle w:val="SubtleReference"/>
          <w:rFonts w:asciiTheme="minorHAnsi" w:hAnsiTheme="minorHAnsi" w:cstheme="minorHAnsi"/>
        </w:rPr>
      </w:pPr>
      <w:r w:rsidRPr="007E4B2F">
        <w:rPr>
          <w:rStyle w:val="SubtleReference"/>
          <w:rFonts w:asciiTheme="minorHAnsi" w:hAnsiTheme="minorHAnsi" w:cstheme="minorHAnsi"/>
        </w:rPr>
        <w:t>Configuration logicielle</w:t>
      </w:r>
    </w:p>
    <w:p w:rsidR="00BA336D" w:rsidRPr="007E4B2F" w:rsidRDefault="00BA336D" w:rsidP="00BA336D">
      <w:pPr>
        <w:pStyle w:val="BodyTextIndent"/>
        <w:contextualSpacing/>
        <w:rPr>
          <w:rFonts w:asciiTheme="minorHAnsi" w:hAnsiTheme="minorHAnsi" w:cstheme="minorHAnsi"/>
          <w:sz w:val="22"/>
          <w:szCs w:val="22"/>
        </w:rPr>
      </w:pPr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3047"/>
        <w:gridCol w:w="2276"/>
        <w:gridCol w:w="1864"/>
        <w:gridCol w:w="1904"/>
      </w:tblGrid>
      <w:tr w:rsidR="00BA336D" w:rsidRPr="007E4B2F" w:rsidTr="00EC484D">
        <w:tc>
          <w:tcPr>
            <w:tcW w:w="3047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b/>
                <w:sz w:val="22"/>
                <w:szCs w:val="22"/>
              </w:rPr>
              <w:t>Catégorie</w:t>
            </w:r>
          </w:p>
        </w:tc>
        <w:tc>
          <w:tcPr>
            <w:tcW w:w="2276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b/>
                <w:sz w:val="22"/>
                <w:szCs w:val="22"/>
              </w:rPr>
              <w:t>Composant</w:t>
            </w:r>
          </w:p>
        </w:tc>
        <w:tc>
          <w:tcPr>
            <w:tcW w:w="1864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b/>
                <w:sz w:val="22"/>
                <w:szCs w:val="22"/>
              </w:rPr>
              <w:t>Version</w:t>
            </w:r>
          </w:p>
        </w:tc>
        <w:tc>
          <w:tcPr>
            <w:tcW w:w="1904" w:type="dxa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b/>
                <w:sz w:val="22"/>
                <w:szCs w:val="22"/>
              </w:rPr>
              <w:t>Commentaire</w:t>
            </w:r>
          </w:p>
        </w:tc>
      </w:tr>
      <w:tr w:rsidR="00BA336D" w:rsidRPr="007E4B2F" w:rsidTr="00EC484D">
        <w:tc>
          <w:tcPr>
            <w:tcW w:w="9091" w:type="dxa"/>
            <w:gridSpan w:val="4"/>
            <w:shd w:val="clear" w:color="auto" w:fill="C6D9F1" w:themeFill="text2" w:themeFillTint="33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b/>
                <w:sz w:val="22"/>
                <w:szCs w:val="22"/>
              </w:rPr>
              <w:t>Serveur</w:t>
            </w:r>
          </w:p>
        </w:tc>
      </w:tr>
      <w:tr w:rsidR="00BA336D" w:rsidRPr="007E4B2F" w:rsidTr="00EC484D">
        <w:tc>
          <w:tcPr>
            <w:tcW w:w="3047" w:type="dxa"/>
            <w:vMerge w:val="restart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Systèmes d’exploitation</w:t>
            </w:r>
          </w:p>
        </w:tc>
        <w:tc>
          <w:tcPr>
            <w:tcW w:w="2276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Redhat Linux </w:t>
            </w:r>
          </w:p>
        </w:tc>
        <w:tc>
          <w:tcPr>
            <w:tcW w:w="1864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RHEL 5 ou plus récent</w:t>
            </w:r>
          </w:p>
        </w:tc>
        <w:tc>
          <w:tcPr>
            <w:tcW w:w="1904" w:type="dxa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Gratuit</w:t>
            </w:r>
          </w:p>
        </w:tc>
      </w:tr>
      <w:tr w:rsidR="0089554D" w:rsidRPr="007E4B2F" w:rsidTr="0089554D">
        <w:trPr>
          <w:trHeight w:val="206"/>
        </w:trPr>
        <w:tc>
          <w:tcPr>
            <w:tcW w:w="3047" w:type="dxa"/>
            <w:vMerge/>
            <w:vAlign w:val="center"/>
          </w:tcPr>
          <w:p w:rsidR="0089554D" w:rsidRPr="007E4B2F" w:rsidRDefault="0089554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6044" w:type="dxa"/>
            <w:gridSpan w:val="3"/>
            <w:vAlign w:val="center"/>
          </w:tcPr>
          <w:p w:rsidR="0089554D" w:rsidRPr="007E4B2F" w:rsidRDefault="0089554D" w:rsidP="0089554D">
            <w:pPr>
              <w:pStyle w:val="BodyTextIndent"/>
              <w:ind w:left="0"/>
              <w:contextualSpacing/>
              <w:jc w:val="center"/>
              <w:rPr>
                <w:rFonts w:asciiTheme="minorHAnsi" w:hAnsiTheme="minorHAnsi" w:cstheme="minorHAnsi"/>
                <w:sz w:val="22"/>
                <w:szCs w:val="22"/>
                <w:u w:val="single"/>
              </w:rPr>
            </w:pPr>
            <w:r w:rsidRPr="007E4B2F">
              <w:rPr>
                <w:rFonts w:asciiTheme="minorHAnsi" w:hAnsiTheme="minorHAnsi" w:cstheme="minorHAnsi"/>
                <w:color w:val="FF0000"/>
                <w:sz w:val="22"/>
                <w:szCs w:val="22"/>
                <w:u w:val="single"/>
              </w:rPr>
              <w:t>OU</w:t>
            </w:r>
          </w:p>
        </w:tc>
      </w:tr>
      <w:tr w:rsidR="00BA336D" w:rsidRPr="007E4B2F" w:rsidTr="00EC484D">
        <w:tc>
          <w:tcPr>
            <w:tcW w:w="3047" w:type="dxa"/>
            <w:vMerge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276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Microsoft Windows</w:t>
            </w:r>
          </w:p>
        </w:tc>
        <w:tc>
          <w:tcPr>
            <w:tcW w:w="1864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Win 2008 Server </w:t>
            </w:r>
          </w:p>
        </w:tc>
        <w:tc>
          <w:tcPr>
            <w:tcW w:w="1904" w:type="dxa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Cout additionnel</w:t>
            </w:r>
          </w:p>
        </w:tc>
      </w:tr>
      <w:tr w:rsidR="00BA336D" w:rsidRPr="007E4B2F" w:rsidTr="00EC484D">
        <w:tc>
          <w:tcPr>
            <w:tcW w:w="3047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Base de données</w:t>
            </w:r>
          </w:p>
        </w:tc>
        <w:tc>
          <w:tcPr>
            <w:tcW w:w="2276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MySQL</w:t>
            </w:r>
          </w:p>
        </w:tc>
        <w:tc>
          <w:tcPr>
            <w:tcW w:w="1864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5.1 ou plus récent</w:t>
            </w:r>
          </w:p>
        </w:tc>
        <w:tc>
          <w:tcPr>
            <w:tcW w:w="1904" w:type="dxa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Gratuit</w:t>
            </w:r>
          </w:p>
        </w:tc>
      </w:tr>
      <w:tr w:rsidR="00BA336D" w:rsidRPr="007E4B2F" w:rsidTr="00EC484D">
        <w:tc>
          <w:tcPr>
            <w:tcW w:w="3047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Serveur d’application</w:t>
            </w:r>
          </w:p>
        </w:tc>
        <w:tc>
          <w:tcPr>
            <w:tcW w:w="2276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Tomcat </w:t>
            </w:r>
          </w:p>
        </w:tc>
        <w:tc>
          <w:tcPr>
            <w:tcW w:w="1864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7 ou plus récent</w:t>
            </w:r>
          </w:p>
        </w:tc>
        <w:tc>
          <w:tcPr>
            <w:tcW w:w="1904" w:type="dxa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Gratuit</w:t>
            </w:r>
          </w:p>
        </w:tc>
      </w:tr>
      <w:tr w:rsidR="00BA336D" w:rsidRPr="007E4B2F" w:rsidTr="00EC484D">
        <w:tc>
          <w:tcPr>
            <w:tcW w:w="3047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Machine virtuelle</w:t>
            </w:r>
          </w:p>
        </w:tc>
        <w:tc>
          <w:tcPr>
            <w:tcW w:w="2276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Sun JDK </w:t>
            </w:r>
          </w:p>
        </w:tc>
        <w:tc>
          <w:tcPr>
            <w:tcW w:w="1864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7</w:t>
            </w:r>
          </w:p>
        </w:tc>
        <w:tc>
          <w:tcPr>
            <w:tcW w:w="1904" w:type="dxa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Gratuit</w:t>
            </w:r>
          </w:p>
        </w:tc>
      </w:tr>
      <w:tr w:rsidR="00BA336D" w:rsidRPr="007E4B2F" w:rsidTr="00EC484D">
        <w:tc>
          <w:tcPr>
            <w:tcW w:w="9091" w:type="dxa"/>
            <w:gridSpan w:val="4"/>
            <w:shd w:val="clear" w:color="auto" w:fill="C6D9F1" w:themeFill="text2" w:themeFillTint="33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b/>
                <w:sz w:val="22"/>
                <w:szCs w:val="22"/>
              </w:rPr>
              <w:t>Client</w:t>
            </w:r>
          </w:p>
        </w:tc>
      </w:tr>
      <w:tr w:rsidR="00BA336D" w:rsidRPr="007E4B2F" w:rsidTr="00EC484D">
        <w:trPr>
          <w:trHeight w:val="377"/>
        </w:trPr>
        <w:tc>
          <w:tcPr>
            <w:tcW w:w="3047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Système d’exploitation</w:t>
            </w:r>
          </w:p>
        </w:tc>
        <w:tc>
          <w:tcPr>
            <w:tcW w:w="2276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Tout système d’exploitation supportant les navigateurs recommandés</w:t>
            </w:r>
          </w:p>
        </w:tc>
        <w:tc>
          <w:tcPr>
            <w:tcW w:w="1864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 Windows 7, Mac OS X, etc.</w:t>
            </w:r>
          </w:p>
        </w:tc>
        <w:tc>
          <w:tcPr>
            <w:tcW w:w="1904" w:type="dxa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Cout additionnel</w:t>
            </w:r>
          </w:p>
        </w:tc>
      </w:tr>
      <w:tr w:rsidR="00BA336D" w:rsidRPr="007E4B2F" w:rsidTr="00EC484D">
        <w:tc>
          <w:tcPr>
            <w:tcW w:w="3047" w:type="dxa"/>
            <w:vMerge w:val="restart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Navigateurs</w:t>
            </w:r>
          </w:p>
        </w:tc>
        <w:tc>
          <w:tcPr>
            <w:tcW w:w="2276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Firefox</w:t>
            </w:r>
          </w:p>
        </w:tc>
        <w:tc>
          <w:tcPr>
            <w:tcW w:w="1864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8 ou plus récente</w:t>
            </w:r>
          </w:p>
        </w:tc>
        <w:tc>
          <w:tcPr>
            <w:tcW w:w="1904" w:type="dxa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Gratuit</w:t>
            </w:r>
          </w:p>
        </w:tc>
      </w:tr>
      <w:tr w:rsidR="00BA336D" w:rsidRPr="007E4B2F" w:rsidTr="00EC484D">
        <w:tc>
          <w:tcPr>
            <w:tcW w:w="3047" w:type="dxa"/>
            <w:vMerge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276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Google Chrome</w:t>
            </w:r>
          </w:p>
        </w:tc>
        <w:tc>
          <w:tcPr>
            <w:tcW w:w="1864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16.0.912.63 ou plus récente</w:t>
            </w:r>
          </w:p>
        </w:tc>
        <w:tc>
          <w:tcPr>
            <w:tcW w:w="1904" w:type="dxa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Gratuit</w:t>
            </w:r>
          </w:p>
        </w:tc>
      </w:tr>
      <w:tr w:rsidR="00BA336D" w:rsidRPr="007E4B2F" w:rsidTr="00EC484D">
        <w:tc>
          <w:tcPr>
            <w:tcW w:w="3047" w:type="dxa"/>
            <w:vMerge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276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Internet Explorer</w:t>
            </w:r>
          </w:p>
        </w:tc>
        <w:tc>
          <w:tcPr>
            <w:tcW w:w="1864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8 ou plus récente</w:t>
            </w:r>
          </w:p>
        </w:tc>
        <w:tc>
          <w:tcPr>
            <w:tcW w:w="1904" w:type="dxa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Inclus dans Windows</w:t>
            </w:r>
          </w:p>
        </w:tc>
      </w:tr>
      <w:tr w:rsidR="00BA336D" w:rsidRPr="007E4B2F" w:rsidTr="00EC484D">
        <w:tc>
          <w:tcPr>
            <w:tcW w:w="9091" w:type="dxa"/>
            <w:gridSpan w:val="4"/>
            <w:shd w:val="clear" w:color="auto" w:fill="C6D9F1" w:themeFill="text2" w:themeFillTint="33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b/>
                <w:sz w:val="22"/>
                <w:szCs w:val="22"/>
              </w:rPr>
              <w:t>Développent</w:t>
            </w:r>
          </w:p>
        </w:tc>
      </w:tr>
      <w:tr w:rsidR="00BA336D" w:rsidRPr="007E4B2F" w:rsidTr="00EC484D">
        <w:trPr>
          <w:trHeight w:val="377"/>
        </w:trPr>
        <w:tc>
          <w:tcPr>
            <w:tcW w:w="3047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Etats (en cas de développement d’état additionnel par le client)</w:t>
            </w:r>
          </w:p>
        </w:tc>
        <w:tc>
          <w:tcPr>
            <w:tcW w:w="2276" w:type="dxa"/>
            <w:vAlign w:val="center"/>
          </w:tcPr>
          <w:p w:rsidR="00BA336D" w:rsidRPr="007E4B2F" w:rsidRDefault="00222047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i</w:t>
            </w:r>
            <w:r w:rsidR="00BA336D" w:rsidRPr="007E4B2F">
              <w:rPr>
                <w:rFonts w:asciiTheme="minorHAnsi" w:hAnsiTheme="minorHAnsi" w:cstheme="minorHAnsi"/>
                <w:sz w:val="22"/>
                <w:szCs w:val="22"/>
              </w:rPr>
              <w:t>Report</w:t>
            </w:r>
          </w:p>
        </w:tc>
        <w:tc>
          <w:tcPr>
            <w:tcW w:w="1864" w:type="dxa"/>
            <w:vAlign w:val="center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 3.7.6</w:t>
            </w:r>
          </w:p>
        </w:tc>
        <w:tc>
          <w:tcPr>
            <w:tcW w:w="1904" w:type="dxa"/>
          </w:tcPr>
          <w:p w:rsidR="00BA336D" w:rsidRPr="007E4B2F" w:rsidRDefault="00BA336D" w:rsidP="00492719">
            <w:pPr>
              <w:pStyle w:val="BodyTextIndent"/>
              <w:ind w:left="0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Gratuit</w:t>
            </w:r>
          </w:p>
        </w:tc>
      </w:tr>
    </w:tbl>
    <w:p w:rsidR="00BA336D" w:rsidRDefault="00BA336D" w:rsidP="00BA336D">
      <w:pPr>
        <w:pStyle w:val="BodyTextIndent"/>
        <w:contextualSpacing/>
        <w:rPr>
          <w:rFonts w:asciiTheme="minorHAnsi" w:hAnsiTheme="minorHAnsi" w:cstheme="minorHAnsi"/>
          <w:sz w:val="22"/>
          <w:szCs w:val="22"/>
        </w:rPr>
      </w:pPr>
    </w:p>
    <w:p w:rsidR="00DC2AE1" w:rsidRDefault="00DC2AE1" w:rsidP="00BA336D">
      <w:pPr>
        <w:pStyle w:val="BodyTextIndent"/>
        <w:contextualSpacing/>
        <w:rPr>
          <w:rFonts w:asciiTheme="minorHAnsi" w:hAnsiTheme="minorHAnsi" w:cstheme="minorHAnsi"/>
          <w:sz w:val="22"/>
          <w:szCs w:val="22"/>
        </w:rPr>
      </w:pPr>
    </w:p>
    <w:p w:rsidR="00DC2AE1" w:rsidRDefault="00DC2AE1" w:rsidP="00BA336D">
      <w:pPr>
        <w:pStyle w:val="BodyTextIndent"/>
        <w:contextualSpacing/>
        <w:rPr>
          <w:rFonts w:asciiTheme="minorHAnsi" w:hAnsiTheme="minorHAnsi" w:cstheme="minorHAnsi"/>
          <w:sz w:val="22"/>
          <w:szCs w:val="22"/>
        </w:rPr>
      </w:pPr>
    </w:p>
    <w:p w:rsidR="00DC2AE1" w:rsidRDefault="00DC2AE1" w:rsidP="00BA336D">
      <w:pPr>
        <w:pStyle w:val="BodyTextIndent"/>
        <w:contextualSpacing/>
        <w:rPr>
          <w:rFonts w:asciiTheme="minorHAnsi" w:hAnsiTheme="minorHAnsi" w:cstheme="minorHAnsi"/>
          <w:sz w:val="22"/>
          <w:szCs w:val="22"/>
        </w:rPr>
      </w:pPr>
    </w:p>
    <w:p w:rsidR="003B49E2" w:rsidRDefault="003B49E2" w:rsidP="00BA336D">
      <w:pPr>
        <w:pStyle w:val="BodyTextIndent"/>
        <w:contextualSpacing/>
        <w:rPr>
          <w:rFonts w:asciiTheme="minorHAnsi" w:hAnsiTheme="minorHAnsi" w:cstheme="minorHAnsi"/>
          <w:sz w:val="22"/>
          <w:szCs w:val="22"/>
        </w:rPr>
      </w:pPr>
    </w:p>
    <w:p w:rsidR="003B49E2" w:rsidRPr="007E4B2F" w:rsidRDefault="003B49E2" w:rsidP="00BA336D">
      <w:pPr>
        <w:pStyle w:val="BodyTextIndent"/>
        <w:contextualSpacing/>
        <w:rPr>
          <w:rFonts w:asciiTheme="minorHAnsi" w:hAnsiTheme="minorHAnsi" w:cstheme="minorHAnsi"/>
          <w:sz w:val="22"/>
          <w:szCs w:val="22"/>
        </w:rPr>
      </w:pPr>
    </w:p>
    <w:p w:rsidR="00BA336D" w:rsidRPr="007E4B2F" w:rsidRDefault="00BA336D" w:rsidP="00A86B47">
      <w:pPr>
        <w:pStyle w:val="Heading1"/>
        <w:numPr>
          <w:ilvl w:val="0"/>
          <w:numId w:val="42"/>
        </w:numPr>
        <w:rPr>
          <w:rStyle w:val="SubtleReference"/>
          <w:rFonts w:asciiTheme="minorHAnsi" w:hAnsiTheme="minorHAnsi" w:cstheme="minorHAnsi"/>
        </w:rPr>
      </w:pPr>
      <w:r w:rsidRPr="007E4B2F">
        <w:rPr>
          <w:rStyle w:val="SubtleReference"/>
          <w:rFonts w:asciiTheme="minorHAnsi" w:hAnsiTheme="minorHAnsi" w:cstheme="minorHAnsi"/>
        </w:rPr>
        <w:lastRenderedPageBreak/>
        <w:t>Configuration Matérielle</w:t>
      </w:r>
    </w:p>
    <w:p w:rsidR="00BA336D" w:rsidRPr="007E4B2F" w:rsidRDefault="00BA336D" w:rsidP="00BA336D">
      <w:pPr>
        <w:rPr>
          <w:rFonts w:asciiTheme="minorHAnsi" w:hAnsiTheme="minorHAnsi" w:cstheme="minorHAnsi"/>
        </w:rPr>
      </w:pPr>
    </w:p>
    <w:p w:rsidR="00BA336D" w:rsidRPr="007E4B2F" w:rsidRDefault="00A86B47" w:rsidP="00BA336D">
      <w:pPr>
        <w:pStyle w:val="ListParagraph"/>
        <w:numPr>
          <w:ilvl w:val="1"/>
          <w:numId w:val="29"/>
        </w:numPr>
        <w:contextualSpacing/>
        <w:rPr>
          <w:rFonts w:asciiTheme="minorHAnsi" w:eastAsiaTheme="majorEastAsia" w:hAnsiTheme="minorHAnsi" w:cstheme="minorHAnsi"/>
          <w:b/>
          <w:i/>
          <w:smallCaps/>
          <w:u w:val="single"/>
        </w:rPr>
      </w:pPr>
      <w:r w:rsidRPr="007E4B2F">
        <w:rPr>
          <w:rFonts w:asciiTheme="minorHAnsi" w:eastAsiaTheme="majorEastAsia" w:hAnsiTheme="minorHAnsi" w:cstheme="minorHAnsi"/>
          <w:b/>
          <w:i/>
          <w:u w:val="single"/>
        </w:rPr>
        <w:t>Serveur local</w:t>
      </w:r>
    </w:p>
    <w:p w:rsidR="00BA336D" w:rsidRPr="007E4B2F" w:rsidRDefault="00BA336D" w:rsidP="00BA336D">
      <w:pPr>
        <w:pStyle w:val="ListParagraph"/>
        <w:numPr>
          <w:ilvl w:val="2"/>
          <w:numId w:val="30"/>
        </w:numPr>
        <w:contextualSpacing/>
        <w:rPr>
          <w:rFonts w:asciiTheme="minorHAnsi" w:eastAsiaTheme="majorEastAsia" w:hAnsiTheme="minorHAnsi" w:cstheme="minorHAnsi"/>
        </w:rPr>
      </w:pPr>
      <w:r w:rsidRPr="007E4B2F">
        <w:rPr>
          <w:rFonts w:asciiTheme="minorHAnsi" w:eastAsiaTheme="majorEastAsia" w:hAnsiTheme="minorHAnsi" w:cstheme="minorHAnsi"/>
        </w:rPr>
        <w:t xml:space="preserve">CPU : Dual core 1.5 GHz </w:t>
      </w:r>
    </w:p>
    <w:p w:rsidR="00BA336D" w:rsidRPr="007E4B2F" w:rsidRDefault="00BA336D" w:rsidP="00BA336D">
      <w:pPr>
        <w:pStyle w:val="ListParagraph"/>
        <w:numPr>
          <w:ilvl w:val="2"/>
          <w:numId w:val="30"/>
        </w:numPr>
        <w:contextualSpacing/>
        <w:rPr>
          <w:rFonts w:asciiTheme="minorHAnsi" w:eastAsiaTheme="majorEastAsia" w:hAnsiTheme="minorHAnsi" w:cstheme="minorHAnsi"/>
        </w:rPr>
      </w:pPr>
      <w:r w:rsidRPr="007E4B2F">
        <w:rPr>
          <w:rFonts w:asciiTheme="minorHAnsi" w:eastAsiaTheme="majorEastAsia" w:hAnsiTheme="minorHAnsi" w:cstheme="minorHAnsi"/>
        </w:rPr>
        <w:t xml:space="preserve">Mémoire RAM : </w:t>
      </w:r>
      <w:r w:rsidR="008F0F90" w:rsidRPr="007E4B2F">
        <w:rPr>
          <w:rFonts w:asciiTheme="minorHAnsi" w:eastAsiaTheme="majorEastAsia" w:hAnsiTheme="minorHAnsi" w:cstheme="minorHAnsi"/>
        </w:rPr>
        <w:t>2</w:t>
      </w:r>
      <w:r w:rsidRPr="007E4B2F">
        <w:rPr>
          <w:rFonts w:asciiTheme="minorHAnsi" w:eastAsiaTheme="majorEastAsia" w:hAnsiTheme="minorHAnsi" w:cstheme="minorHAnsi"/>
        </w:rPr>
        <w:t>GB</w:t>
      </w:r>
    </w:p>
    <w:p w:rsidR="00BA336D" w:rsidRPr="007E4B2F" w:rsidRDefault="00BA336D" w:rsidP="00BA336D">
      <w:pPr>
        <w:pStyle w:val="ListParagraph"/>
        <w:numPr>
          <w:ilvl w:val="2"/>
          <w:numId w:val="30"/>
        </w:numPr>
        <w:contextualSpacing/>
        <w:rPr>
          <w:rFonts w:asciiTheme="minorHAnsi" w:eastAsiaTheme="majorEastAsia" w:hAnsiTheme="minorHAnsi" w:cstheme="minorHAnsi"/>
        </w:rPr>
      </w:pPr>
      <w:r w:rsidRPr="007E4B2F">
        <w:rPr>
          <w:rFonts w:asciiTheme="minorHAnsi" w:eastAsiaTheme="majorEastAsia" w:hAnsiTheme="minorHAnsi" w:cstheme="minorHAnsi"/>
        </w:rPr>
        <w:t>Disque dur : 100GB utilisable.</w:t>
      </w:r>
    </w:p>
    <w:p w:rsidR="002074C3" w:rsidRPr="007E4B2F" w:rsidRDefault="00BA336D" w:rsidP="00BA336D">
      <w:pPr>
        <w:pStyle w:val="ListParagraph"/>
        <w:numPr>
          <w:ilvl w:val="2"/>
          <w:numId w:val="30"/>
        </w:numPr>
        <w:contextualSpacing/>
        <w:rPr>
          <w:rFonts w:asciiTheme="minorHAnsi" w:eastAsiaTheme="majorEastAsia" w:hAnsiTheme="minorHAnsi" w:cstheme="minorHAnsi"/>
        </w:rPr>
      </w:pPr>
      <w:r w:rsidRPr="007E4B2F">
        <w:rPr>
          <w:rFonts w:asciiTheme="minorHAnsi" w:eastAsiaTheme="majorEastAsia" w:hAnsiTheme="minorHAnsi" w:cstheme="minorHAnsi"/>
        </w:rPr>
        <w:t>Stockage externe pour backup</w:t>
      </w:r>
    </w:p>
    <w:p w:rsidR="00BA336D" w:rsidRPr="007E4B2F" w:rsidRDefault="002074C3" w:rsidP="00BA336D">
      <w:pPr>
        <w:pStyle w:val="ListParagraph"/>
        <w:numPr>
          <w:ilvl w:val="2"/>
          <w:numId w:val="30"/>
        </w:numPr>
        <w:contextualSpacing/>
        <w:rPr>
          <w:rFonts w:asciiTheme="minorHAnsi" w:eastAsiaTheme="majorEastAsia" w:hAnsiTheme="minorHAnsi" w:cstheme="minorHAnsi"/>
          <w:i/>
        </w:rPr>
      </w:pPr>
      <w:r w:rsidRPr="007E4B2F">
        <w:rPr>
          <w:rFonts w:asciiTheme="minorHAnsi" w:eastAsiaTheme="majorEastAsia" w:hAnsiTheme="minorHAnsi" w:cstheme="minorHAnsi"/>
        </w:rPr>
        <w:t xml:space="preserve">Nous </w:t>
      </w:r>
      <w:r w:rsidR="008F0F90" w:rsidRPr="007E4B2F">
        <w:rPr>
          <w:rFonts w:asciiTheme="minorHAnsi" w:eastAsiaTheme="majorEastAsia" w:hAnsiTheme="minorHAnsi" w:cstheme="minorHAnsi"/>
        </w:rPr>
        <w:t>recommandons</w:t>
      </w:r>
      <w:r w:rsidRPr="007E4B2F">
        <w:rPr>
          <w:rFonts w:asciiTheme="minorHAnsi" w:eastAsiaTheme="majorEastAsia" w:hAnsiTheme="minorHAnsi" w:cstheme="minorHAnsi"/>
        </w:rPr>
        <w:t xml:space="preserve"> le  </w:t>
      </w:r>
      <w:r w:rsidRPr="007E4B2F">
        <w:rPr>
          <w:rFonts w:asciiTheme="minorHAnsi" w:eastAsiaTheme="majorEastAsia" w:hAnsiTheme="minorHAnsi" w:cstheme="minorHAnsi"/>
          <w:i/>
        </w:rPr>
        <w:t xml:space="preserve">HP ProLiant N40L 1P 2GB-U </w:t>
      </w:r>
      <w:proofErr w:type="spellStart"/>
      <w:r w:rsidRPr="007E4B2F">
        <w:rPr>
          <w:rFonts w:asciiTheme="minorHAnsi" w:eastAsiaTheme="majorEastAsia" w:hAnsiTheme="minorHAnsi" w:cstheme="minorHAnsi"/>
          <w:i/>
        </w:rPr>
        <w:t>Emb</w:t>
      </w:r>
      <w:proofErr w:type="spellEnd"/>
      <w:r w:rsidRPr="007E4B2F">
        <w:rPr>
          <w:rFonts w:asciiTheme="minorHAnsi" w:eastAsiaTheme="majorEastAsia" w:hAnsiTheme="minorHAnsi" w:cstheme="minorHAnsi"/>
          <w:i/>
        </w:rPr>
        <w:t xml:space="preserve"> SATA NHP 250GB LFF 150W PS </w:t>
      </w:r>
      <w:proofErr w:type="spellStart"/>
      <w:r w:rsidRPr="007E4B2F">
        <w:rPr>
          <w:rFonts w:asciiTheme="minorHAnsi" w:eastAsiaTheme="majorEastAsia" w:hAnsiTheme="minorHAnsi" w:cstheme="minorHAnsi"/>
          <w:i/>
        </w:rPr>
        <w:t>MicroServer</w:t>
      </w:r>
      <w:proofErr w:type="spellEnd"/>
      <w:r w:rsidRPr="007E4B2F">
        <w:rPr>
          <w:rFonts w:asciiTheme="minorHAnsi" w:eastAsiaTheme="majorEastAsia" w:hAnsiTheme="minorHAnsi" w:cstheme="minorHAnsi"/>
          <w:i/>
        </w:rPr>
        <w:t xml:space="preserve">. </w:t>
      </w:r>
    </w:p>
    <w:p w:rsidR="001B0312" w:rsidRPr="007E4B2F" w:rsidRDefault="001B0312" w:rsidP="00BA336D">
      <w:pPr>
        <w:pStyle w:val="ListParagraph"/>
        <w:numPr>
          <w:ilvl w:val="2"/>
          <w:numId w:val="30"/>
        </w:numPr>
        <w:contextualSpacing/>
        <w:rPr>
          <w:rFonts w:asciiTheme="minorHAnsi" w:eastAsiaTheme="majorEastAsia" w:hAnsiTheme="minorHAnsi" w:cstheme="minorHAnsi"/>
        </w:rPr>
      </w:pPr>
      <w:r w:rsidRPr="007E4B2F">
        <w:rPr>
          <w:rFonts w:asciiTheme="minorHAnsi" w:eastAsiaTheme="majorEastAsia" w:hAnsiTheme="minorHAnsi" w:cstheme="minorHAnsi"/>
        </w:rPr>
        <w:t xml:space="preserve">Serveur fourni par le client ou par </w:t>
      </w:r>
      <w:proofErr w:type="spellStart"/>
      <w:r w:rsidRPr="007E4B2F">
        <w:rPr>
          <w:rFonts w:asciiTheme="minorHAnsi" w:eastAsiaTheme="majorEastAsia" w:hAnsiTheme="minorHAnsi" w:cstheme="minorHAnsi"/>
        </w:rPr>
        <w:t>iPnet</w:t>
      </w:r>
      <w:proofErr w:type="spellEnd"/>
    </w:p>
    <w:p w:rsidR="00BA336D" w:rsidRPr="00F43DAC" w:rsidRDefault="002074C3" w:rsidP="00F43DAC">
      <w:pPr>
        <w:pStyle w:val="ListParagraph"/>
        <w:numPr>
          <w:ilvl w:val="2"/>
          <w:numId w:val="30"/>
        </w:numPr>
        <w:contextualSpacing/>
        <w:rPr>
          <w:rFonts w:asciiTheme="minorHAnsi" w:eastAsiaTheme="majorEastAsia" w:hAnsiTheme="minorHAnsi" w:cstheme="minorHAnsi"/>
        </w:rPr>
      </w:pPr>
      <w:r w:rsidRPr="007E4B2F">
        <w:rPr>
          <w:rFonts w:asciiTheme="minorHAnsi" w:eastAsiaTheme="majorEastAsia" w:hAnsiTheme="minorHAnsi" w:cstheme="minorHAnsi"/>
        </w:rPr>
        <w:t>Cout estimé : 350 000 CFA</w:t>
      </w:r>
      <w:r w:rsidR="00222047" w:rsidRPr="00F43DAC">
        <w:rPr>
          <w:rFonts w:asciiTheme="minorHAnsi" w:eastAsiaTheme="majorEastAsia" w:hAnsiTheme="minorHAnsi" w:cstheme="minorHAnsi"/>
        </w:rPr>
        <w:br/>
      </w:r>
    </w:p>
    <w:p w:rsidR="00D46570" w:rsidRPr="007E4B2F" w:rsidRDefault="00D46570" w:rsidP="00D46570">
      <w:pPr>
        <w:pStyle w:val="ListParagraph"/>
        <w:numPr>
          <w:ilvl w:val="0"/>
          <w:numId w:val="32"/>
        </w:numPr>
        <w:contextualSpacing/>
        <w:rPr>
          <w:rFonts w:asciiTheme="minorHAnsi" w:eastAsiaTheme="majorEastAsia" w:hAnsiTheme="minorHAnsi" w:cstheme="minorHAnsi"/>
          <w:b/>
          <w:i/>
          <w:smallCaps/>
          <w:u w:val="single"/>
        </w:rPr>
      </w:pPr>
      <w:r w:rsidRPr="007E4B2F">
        <w:rPr>
          <w:rFonts w:asciiTheme="minorHAnsi" w:eastAsiaTheme="majorEastAsia" w:hAnsiTheme="minorHAnsi" w:cstheme="minorHAnsi"/>
          <w:b/>
          <w:i/>
          <w:u w:val="single"/>
        </w:rPr>
        <w:t>Machine cliente</w:t>
      </w:r>
    </w:p>
    <w:p w:rsidR="00BA336D" w:rsidRPr="007E4B2F" w:rsidRDefault="00BA336D" w:rsidP="00222047">
      <w:pPr>
        <w:pStyle w:val="ListParagraph"/>
        <w:numPr>
          <w:ilvl w:val="1"/>
          <w:numId w:val="32"/>
        </w:numPr>
        <w:contextualSpacing/>
        <w:rPr>
          <w:rFonts w:asciiTheme="minorHAnsi" w:eastAsiaTheme="majorEastAsia" w:hAnsiTheme="minorHAnsi" w:cstheme="minorHAnsi"/>
        </w:rPr>
      </w:pPr>
      <w:r w:rsidRPr="007E4B2F">
        <w:rPr>
          <w:rFonts w:asciiTheme="minorHAnsi" w:eastAsiaTheme="majorEastAsia" w:hAnsiTheme="minorHAnsi" w:cstheme="minorHAnsi"/>
        </w:rPr>
        <w:t>Tout Laptop ou Desktop pouvant exécuter les navigateurs cites dans la section configuration logicielle</w:t>
      </w:r>
    </w:p>
    <w:p w:rsidR="002074C3" w:rsidRPr="007E4B2F" w:rsidRDefault="002074C3" w:rsidP="00222047">
      <w:pPr>
        <w:pStyle w:val="ListParagraph"/>
        <w:numPr>
          <w:ilvl w:val="1"/>
          <w:numId w:val="32"/>
        </w:numPr>
        <w:contextualSpacing/>
        <w:rPr>
          <w:rFonts w:asciiTheme="minorHAnsi" w:eastAsiaTheme="majorEastAsia" w:hAnsiTheme="minorHAnsi" w:cstheme="minorHAnsi"/>
        </w:rPr>
      </w:pPr>
      <w:r w:rsidRPr="007E4B2F">
        <w:rPr>
          <w:rFonts w:asciiTheme="minorHAnsi" w:eastAsiaTheme="majorEastAsia" w:hAnsiTheme="minorHAnsi" w:cstheme="minorHAnsi"/>
        </w:rPr>
        <w:t xml:space="preserve">Nous supportons également les </w:t>
      </w:r>
      <w:proofErr w:type="spellStart"/>
      <w:r w:rsidRPr="007E4B2F">
        <w:rPr>
          <w:rFonts w:asciiTheme="minorHAnsi" w:eastAsiaTheme="majorEastAsia" w:hAnsiTheme="minorHAnsi" w:cstheme="minorHAnsi"/>
        </w:rPr>
        <w:t>PDAs</w:t>
      </w:r>
      <w:proofErr w:type="spellEnd"/>
      <w:r w:rsidRPr="007E4B2F">
        <w:rPr>
          <w:rFonts w:asciiTheme="minorHAnsi" w:eastAsiaTheme="majorEastAsia" w:hAnsiTheme="minorHAnsi" w:cstheme="minorHAnsi"/>
        </w:rPr>
        <w:t xml:space="preserve"> (iPhone, </w:t>
      </w:r>
      <w:proofErr w:type="spellStart"/>
      <w:r w:rsidRPr="007E4B2F">
        <w:rPr>
          <w:rFonts w:asciiTheme="minorHAnsi" w:eastAsiaTheme="majorEastAsia" w:hAnsiTheme="minorHAnsi" w:cstheme="minorHAnsi"/>
        </w:rPr>
        <w:t>iPad</w:t>
      </w:r>
      <w:proofErr w:type="spellEnd"/>
      <w:r w:rsidRPr="007E4B2F">
        <w:rPr>
          <w:rFonts w:asciiTheme="minorHAnsi" w:eastAsiaTheme="majorEastAsia" w:hAnsiTheme="minorHAnsi" w:cstheme="minorHAnsi"/>
        </w:rPr>
        <w:t>, etc.)</w:t>
      </w:r>
    </w:p>
    <w:p w:rsidR="00BA336D" w:rsidRPr="007E4B2F" w:rsidRDefault="00BA336D" w:rsidP="00BA336D">
      <w:pPr>
        <w:pStyle w:val="BodyTextIndent"/>
        <w:contextualSpacing/>
        <w:rPr>
          <w:rFonts w:asciiTheme="minorHAnsi" w:hAnsiTheme="minorHAnsi" w:cstheme="minorHAnsi"/>
          <w:sz w:val="22"/>
          <w:szCs w:val="22"/>
        </w:rPr>
      </w:pPr>
    </w:p>
    <w:p w:rsidR="00BC7575" w:rsidRPr="007E4B2F" w:rsidRDefault="00BC7575" w:rsidP="007D247F">
      <w:pPr>
        <w:pStyle w:val="ListParagraph"/>
        <w:spacing w:after="200"/>
        <w:ind w:left="1440"/>
        <w:contextualSpacing/>
        <w:rPr>
          <w:rFonts w:asciiTheme="minorHAnsi" w:hAnsiTheme="minorHAnsi" w:cstheme="minorHAnsi"/>
          <w:sz w:val="20"/>
          <w:szCs w:val="20"/>
        </w:rPr>
      </w:pPr>
    </w:p>
    <w:p w:rsidR="005A3F95" w:rsidRPr="007E4B2F" w:rsidRDefault="005A3F95" w:rsidP="007D247F">
      <w:pPr>
        <w:pStyle w:val="ListParagraph"/>
        <w:spacing w:after="200"/>
        <w:ind w:left="1440"/>
        <w:contextualSpacing/>
        <w:rPr>
          <w:rFonts w:asciiTheme="minorHAnsi" w:hAnsiTheme="minorHAnsi" w:cstheme="minorHAnsi"/>
          <w:sz w:val="20"/>
          <w:szCs w:val="20"/>
        </w:rPr>
      </w:pPr>
    </w:p>
    <w:p w:rsidR="005A3F95" w:rsidRPr="007E4B2F" w:rsidRDefault="005A3F95" w:rsidP="007D247F">
      <w:pPr>
        <w:pStyle w:val="ListParagraph"/>
        <w:spacing w:after="200"/>
        <w:ind w:left="1440"/>
        <w:contextualSpacing/>
        <w:rPr>
          <w:rFonts w:asciiTheme="minorHAnsi" w:hAnsiTheme="minorHAnsi" w:cstheme="minorHAnsi"/>
          <w:sz w:val="20"/>
          <w:szCs w:val="20"/>
        </w:rPr>
      </w:pPr>
    </w:p>
    <w:p w:rsidR="005A3F95" w:rsidRPr="007E4B2F" w:rsidRDefault="005A3F95" w:rsidP="007D247F">
      <w:pPr>
        <w:pStyle w:val="ListParagraph"/>
        <w:spacing w:after="200"/>
        <w:ind w:left="1440"/>
        <w:contextualSpacing/>
        <w:rPr>
          <w:rFonts w:asciiTheme="minorHAnsi" w:hAnsiTheme="minorHAnsi" w:cstheme="minorHAnsi"/>
          <w:sz w:val="20"/>
          <w:szCs w:val="20"/>
        </w:rPr>
      </w:pPr>
    </w:p>
    <w:p w:rsidR="005A3F95" w:rsidRPr="007E4B2F" w:rsidRDefault="005A3F95" w:rsidP="007D247F">
      <w:pPr>
        <w:pStyle w:val="ListParagraph"/>
        <w:spacing w:after="200"/>
        <w:ind w:left="1440"/>
        <w:contextualSpacing/>
        <w:rPr>
          <w:rFonts w:asciiTheme="minorHAnsi" w:hAnsiTheme="minorHAnsi" w:cstheme="minorHAnsi"/>
          <w:sz w:val="20"/>
          <w:szCs w:val="20"/>
        </w:rPr>
      </w:pPr>
    </w:p>
    <w:p w:rsidR="005A3F95" w:rsidRPr="007E4B2F" w:rsidRDefault="005A3F95" w:rsidP="007D247F">
      <w:pPr>
        <w:pStyle w:val="ListParagraph"/>
        <w:spacing w:after="200"/>
        <w:ind w:left="1440"/>
        <w:contextualSpacing/>
        <w:rPr>
          <w:rFonts w:asciiTheme="minorHAnsi" w:hAnsiTheme="minorHAnsi" w:cstheme="minorHAnsi"/>
          <w:sz w:val="20"/>
          <w:szCs w:val="20"/>
        </w:rPr>
      </w:pPr>
    </w:p>
    <w:p w:rsidR="005A3F95" w:rsidRPr="007E4B2F" w:rsidRDefault="005A3F95" w:rsidP="007D247F">
      <w:pPr>
        <w:pStyle w:val="ListParagraph"/>
        <w:spacing w:after="200"/>
        <w:ind w:left="1440"/>
        <w:contextualSpacing/>
        <w:rPr>
          <w:rFonts w:asciiTheme="minorHAnsi" w:hAnsiTheme="minorHAnsi" w:cstheme="minorHAnsi"/>
          <w:sz w:val="20"/>
          <w:szCs w:val="20"/>
        </w:rPr>
      </w:pPr>
    </w:p>
    <w:p w:rsidR="005A3F95" w:rsidRPr="007E4B2F" w:rsidRDefault="005A3F95" w:rsidP="007D247F">
      <w:pPr>
        <w:pStyle w:val="ListParagraph"/>
        <w:spacing w:after="200"/>
        <w:ind w:left="1440"/>
        <w:contextualSpacing/>
        <w:rPr>
          <w:rFonts w:asciiTheme="minorHAnsi" w:hAnsiTheme="minorHAnsi" w:cstheme="minorHAnsi"/>
          <w:sz w:val="20"/>
          <w:szCs w:val="20"/>
        </w:rPr>
      </w:pPr>
    </w:p>
    <w:p w:rsidR="005A3F95" w:rsidRPr="007E4B2F" w:rsidRDefault="005A3F95" w:rsidP="007D247F">
      <w:pPr>
        <w:pStyle w:val="ListParagraph"/>
        <w:spacing w:after="200"/>
        <w:ind w:left="1440"/>
        <w:contextualSpacing/>
        <w:rPr>
          <w:rFonts w:asciiTheme="minorHAnsi" w:hAnsiTheme="minorHAnsi" w:cstheme="minorHAnsi"/>
          <w:sz w:val="20"/>
          <w:szCs w:val="20"/>
        </w:rPr>
      </w:pPr>
    </w:p>
    <w:p w:rsidR="005A3F95" w:rsidRPr="007E4B2F" w:rsidRDefault="005A3F95" w:rsidP="007D247F">
      <w:pPr>
        <w:pStyle w:val="ListParagraph"/>
        <w:spacing w:after="200"/>
        <w:ind w:left="1440"/>
        <w:contextualSpacing/>
        <w:rPr>
          <w:rFonts w:asciiTheme="minorHAnsi" w:hAnsiTheme="minorHAnsi" w:cstheme="minorHAnsi"/>
          <w:sz w:val="20"/>
          <w:szCs w:val="20"/>
        </w:rPr>
      </w:pPr>
    </w:p>
    <w:p w:rsidR="00677E5E" w:rsidRPr="007E4B2F" w:rsidRDefault="00677E5E" w:rsidP="007D247F">
      <w:pPr>
        <w:pStyle w:val="ListParagraph"/>
        <w:spacing w:after="200"/>
        <w:ind w:left="1440"/>
        <w:contextualSpacing/>
        <w:rPr>
          <w:rFonts w:asciiTheme="minorHAnsi" w:hAnsiTheme="minorHAnsi" w:cstheme="minorHAnsi"/>
          <w:sz w:val="20"/>
          <w:szCs w:val="20"/>
        </w:rPr>
        <w:sectPr w:rsidR="00677E5E" w:rsidRPr="007E4B2F" w:rsidSect="00BC7575">
          <w:pgSz w:w="11907" w:h="16839" w:code="9"/>
          <w:pgMar w:top="720" w:right="720" w:bottom="720" w:left="720" w:header="708" w:footer="288" w:gutter="0"/>
          <w:cols w:space="708"/>
          <w:titlePg/>
          <w:docGrid w:linePitch="360"/>
        </w:sectPr>
      </w:pPr>
    </w:p>
    <w:p w:rsidR="00E5717D" w:rsidRPr="00B56D2B" w:rsidRDefault="00EB04C0" w:rsidP="00A20234">
      <w:pPr>
        <w:ind w:left="6096"/>
        <w:rPr>
          <w:rFonts w:asciiTheme="minorHAnsi" w:hAnsiTheme="minorHAnsi" w:cstheme="minorHAnsi"/>
          <w:b/>
          <w:sz w:val="22"/>
          <w:szCs w:val="22"/>
        </w:rPr>
      </w:pPr>
      <w:r w:rsidRPr="00B56D2B">
        <w:rPr>
          <w:rFonts w:asciiTheme="minorHAnsi" w:hAnsiTheme="minorHAnsi" w:cstheme="minorHAnsi"/>
          <w:b/>
          <w:sz w:val="22"/>
          <w:szCs w:val="22"/>
        </w:rPr>
        <w:lastRenderedPageBreak/>
        <w:t>&lt;NOM ECOLE&gt;</w:t>
      </w:r>
    </w:p>
    <w:p w:rsidR="00112234" w:rsidRPr="00B56D2B" w:rsidRDefault="00112234" w:rsidP="00A20234">
      <w:pPr>
        <w:ind w:left="6096"/>
        <w:rPr>
          <w:rFonts w:asciiTheme="minorHAnsi" w:hAnsiTheme="minorHAnsi" w:cstheme="minorHAnsi"/>
          <w:b/>
          <w:sz w:val="22"/>
          <w:szCs w:val="22"/>
        </w:rPr>
      </w:pPr>
      <w:r w:rsidRPr="00B56D2B">
        <w:rPr>
          <w:rFonts w:asciiTheme="minorHAnsi" w:hAnsiTheme="minorHAnsi" w:cstheme="minorHAnsi"/>
          <w:b/>
          <w:sz w:val="22"/>
          <w:szCs w:val="22"/>
        </w:rPr>
        <w:t>Tel: +228</w:t>
      </w:r>
    </w:p>
    <w:p w:rsidR="00112234" w:rsidRPr="00B56D2B" w:rsidRDefault="00112234" w:rsidP="00A20234">
      <w:pPr>
        <w:ind w:left="6096"/>
        <w:rPr>
          <w:rFonts w:asciiTheme="minorHAnsi" w:hAnsiTheme="minorHAnsi" w:cstheme="minorHAnsi"/>
          <w:b/>
          <w:sz w:val="22"/>
          <w:szCs w:val="22"/>
        </w:rPr>
      </w:pPr>
      <w:r w:rsidRPr="00B56D2B">
        <w:rPr>
          <w:rFonts w:asciiTheme="minorHAnsi" w:hAnsiTheme="minorHAnsi" w:cstheme="minorHAnsi"/>
          <w:b/>
          <w:sz w:val="22"/>
          <w:szCs w:val="22"/>
        </w:rPr>
        <w:t>Fax: +228</w:t>
      </w:r>
    </w:p>
    <w:p w:rsidR="00112234" w:rsidRPr="007E4B2F" w:rsidRDefault="00112234" w:rsidP="00A20234">
      <w:pPr>
        <w:ind w:left="6096"/>
        <w:rPr>
          <w:rFonts w:asciiTheme="minorHAnsi" w:hAnsiTheme="minorHAnsi" w:cstheme="minorHAnsi"/>
          <w:b/>
          <w:sz w:val="22"/>
          <w:szCs w:val="22"/>
        </w:rPr>
      </w:pPr>
      <w:r w:rsidRPr="007E4B2F">
        <w:rPr>
          <w:rFonts w:asciiTheme="minorHAnsi" w:hAnsiTheme="minorHAnsi" w:cstheme="minorHAnsi"/>
          <w:b/>
          <w:sz w:val="22"/>
          <w:szCs w:val="22"/>
        </w:rPr>
        <w:t xml:space="preserve">E-Mail: </w:t>
      </w:r>
    </w:p>
    <w:p w:rsidR="00E5717D" w:rsidRPr="007E4B2F" w:rsidRDefault="00EB04C0" w:rsidP="00A20234">
      <w:pPr>
        <w:ind w:left="6096"/>
        <w:rPr>
          <w:rFonts w:asciiTheme="minorHAnsi" w:hAnsiTheme="minorHAnsi" w:cstheme="minorHAnsi"/>
          <w:b/>
          <w:sz w:val="22"/>
          <w:szCs w:val="22"/>
        </w:rPr>
      </w:pPr>
      <w:r w:rsidRPr="007E4B2F">
        <w:rPr>
          <w:rFonts w:asciiTheme="minorHAnsi" w:hAnsiTheme="minorHAnsi" w:cstheme="minorHAnsi"/>
          <w:b/>
          <w:sz w:val="22"/>
          <w:szCs w:val="22"/>
        </w:rPr>
        <w:t>&lt;VILLE&gt;</w:t>
      </w:r>
      <w:r w:rsidR="00201256" w:rsidRPr="007E4B2F">
        <w:rPr>
          <w:rFonts w:asciiTheme="minorHAnsi" w:hAnsiTheme="minorHAnsi" w:cstheme="minorHAnsi"/>
          <w:b/>
          <w:sz w:val="22"/>
          <w:szCs w:val="22"/>
        </w:rPr>
        <w:t xml:space="preserve">, </w:t>
      </w:r>
      <w:r w:rsidRPr="007E4B2F">
        <w:rPr>
          <w:rFonts w:asciiTheme="minorHAnsi" w:hAnsiTheme="minorHAnsi" w:cstheme="minorHAnsi"/>
          <w:b/>
          <w:sz w:val="22"/>
          <w:szCs w:val="22"/>
        </w:rPr>
        <w:t>&lt;PAYS&gt;</w:t>
      </w:r>
    </w:p>
    <w:p w:rsidR="00A20234" w:rsidRPr="007E4B2F" w:rsidRDefault="00A20234" w:rsidP="00A20234">
      <w:pPr>
        <w:rPr>
          <w:rFonts w:asciiTheme="minorHAnsi" w:hAnsiTheme="minorHAnsi" w:cstheme="minorHAnsi"/>
          <w:b/>
          <w:sz w:val="22"/>
          <w:szCs w:val="22"/>
          <w:u w:val="single"/>
        </w:rPr>
      </w:pPr>
    </w:p>
    <w:p w:rsidR="00A20234" w:rsidRPr="007E4B2F" w:rsidRDefault="00A20234" w:rsidP="00A20234">
      <w:pPr>
        <w:rPr>
          <w:rFonts w:asciiTheme="minorHAnsi" w:hAnsiTheme="minorHAnsi" w:cstheme="minorHAnsi"/>
          <w:b/>
          <w:sz w:val="22"/>
          <w:szCs w:val="22"/>
          <w:u w:val="single"/>
        </w:rPr>
      </w:pPr>
      <w:r w:rsidRPr="007E4B2F">
        <w:rPr>
          <w:rFonts w:asciiTheme="minorHAnsi" w:hAnsiTheme="minorHAnsi" w:cstheme="minorHAnsi"/>
          <w:b/>
          <w:sz w:val="22"/>
          <w:szCs w:val="22"/>
          <w:u w:val="single"/>
        </w:rPr>
        <w:t>FACTURE PROFORMA : </w:t>
      </w:r>
      <w:r w:rsidR="00595BDC" w:rsidRPr="007E4B2F">
        <w:rPr>
          <w:rFonts w:asciiTheme="minorHAnsi" w:hAnsiTheme="minorHAnsi" w:cstheme="minorHAnsi"/>
          <w:b/>
          <w:sz w:val="22"/>
          <w:szCs w:val="22"/>
          <w:u w:val="single"/>
        </w:rPr>
        <w:t>LOGICIEL iSchool</w:t>
      </w:r>
    </w:p>
    <w:p w:rsidR="00A20234" w:rsidRPr="007E4B2F" w:rsidRDefault="00A20234" w:rsidP="00A20234">
      <w:pPr>
        <w:rPr>
          <w:rFonts w:asciiTheme="minorHAnsi" w:hAnsiTheme="minorHAnsi" w:cstheme="minorHAnsi"/>
          <w:sz w:val="10"/>
          <w:szCs w:val="10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3"/>
        <w:gridCol w:w="2120"/>
        <w:gridCol w:w="1991"/>
      </w:tblGrid>
      <w:tr w:rsidR="00A20234" w:rsidRPr="007E4B2F" w:rsidTr="00B716AC">
        <w:trPr>
          <w:trHeight w:val="397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20234" w:rsidRPr="007E4B2F" w:rsidRDefault="00A20234" w:rsidP="00B716AC">
            <w:p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sz w:val="18"/>
                <w:szCs w:val="18"/>
              </w:rPr>
              <w:t>NUMERO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20234" w:rsidRPr="007E4B2F" w:rsidRDefault="00A20234" w:rsidP="00B716AC">
            <w:p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sz w:val="18"/>
                <w:szCs w:val="18"/>
              </w:rPr>
              <w:t>DATE</w:t>
            </w:r>
          </w:p>
        </w:tc>
        <w:tc>
          <w:tcPr>
            <w:tcW w:w="1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20234" w:rsidRPr="007E4B2F" w:rsidRDefault="00A20234" w:rsidP="00B716AC">
            <w:p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sz w:val="18"/>
                <w:szCs w:val="18"/>
              </w:rPr>
              <w:t>REFERENCE</w:t>
            </w:r>
          </w:p>
        </w:tc>
      </w:tr>
      <w:tr w:rsidR="00A20234" w:rsidRPr="007E4B2F" w:rsidTr="00B716AC">
        <w:trPr>
          <w:trHeight w:val="397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0234" w:rsidRPr="007E4B2F" w:rsidRDefault="001B3575" w:rsidP="00B716AC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E4B2F">
              <w:rPr>
                <w:rFonts w:asciiTheme="minorHAnsi" w:hAnsiTheme="minorHAnsi" w:cstheme="minorHAnsi"/>
                <w:sz w:val="18"/>
                <w:szCs w:val="18"/>
              </w:rPr>
              <w:t>&lt;NUMERO&gt;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0234" w:rsidRPr="007E4B2F" w:rsidRDefault="00F603D2" w:rsidP="00B716AC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E4B2F">
              <w:rPr>
                <w:rFonts w:asciiTheme="minorHAnsi" w:hAnsiTheme="minorHAnsi" w:cstheme="minorHAnsi"/>
                <w:sz w:val="18"/>
                <w:szCs w:val="18"/>
              </w:rPr>
              <w:t>&lt;DATE&gt;</w:t>
            </w:r>
          </w:p>
        </w:tc>
        <w:tc>
          <w:tcPr>
            <w:tcW w:w="1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0234" w:rsidRPr="007E4B2F" w:rsidRDefault="00094961" w:rsidP="00B716AC">
            <w:pPr>
              <w:jc w:val="center"/>
              <w:rPr>
                <w:rFonts w:asciiTheme="minorHAnsi" w:hAnsiTheme="minorHAnsi" w:cstheme="minorHAnsi"/>
                <w:sz w:val="18"/>
                <w:szCs w:val="18"/>
                <w:lang w:val="pt-PT"/>
              </w:rPr>
            </w:pPr>
            <w:r w:rsidRPr="007E4B2F">
              <w:rPr>
                <w:rFonts w:asciiTheme="minorHAnsi" w:hAnsiTheme="minorHAnsi" w:cstheme="minorHAnsi"/>
                <w:sz w:val="18"/>
                <w:szCs w:val="18"/>
                <w:lang w:val="pt-PT"/>
              </w:rPr>
              <w:t>&lt;REFERENCE&gt;</w:t>
            </w:r>
          </w:p>
        </w:tc>
      </w:tr>
    </w:tbl>
    <w:p w:rsidR="00A20234" w:rsidRPr="007E4B2F" w:rsidRDefault="00A20234" w:rsidP="00A20234">
      <w:pPr>
        <w:rPr>
          <w:rFonts w:asciiTheme="minorHAnsi" w:hAnsiTheme="minorHAnsi" w:cstheme="minorHAnsi"/>
          <w:sz w:val="18"/>
          <w:szCs w:val="18"/>
        </w:rPr>
      </w:pPr>
    </w:p>
    <w:tbl>
      <w:tblPr>
        <w:tblW w:w="10492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3"/>
        <w:gridCol w:w="5105"/>
        <w:gridCol w:w="7"/>
        <w:gridCol w:w="1410"/>
        <w:gridCol w:w="567"/>
        <w:gridCol w:w="1560"/>
      </w:tblGrid>
      <w:tr w:rsidR="00A20234" w:rsidRPr="007E4B2F" w:rsidTr="00B716AC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A20234" w:rsidRPr="007E4B2F" w:rsidRDefault="00A20234" w:rsidP="00B716AC">
            <w:pPr>
              <w:spacing w:before="60" w:after="60"/>
              <w:jc w:val="center"/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  <w:t>REFERENCE</w:t>
            </w:r>
          </w:p>
        </w:tc>
        <w:tc>
          <w:tcPr>
            <w:tcW w:w="51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A20234" w:rsidRPr="007E4B2F" w:rsidRDefault="00A20234" w:rsidP="00B716AC">
            <w:pPr>
              <w:spacing w:before="60" w:after="60"/>
              <w:jc w:val="center"/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  <w:t>DESIGNATION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A20234" w:rsidRPr="007E4B2F" w:rsidRDefault="00A20234" w:rsidP="00B716AC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  <w:t>PRIX UNIT.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A20234" w:rsidRPr="007E4B2F" w:rsidRDefault="00A20234" w:rsidP="00B716AC">
            <w:pPr>
              <w:spacing w:before="60" w:after="60"/>
              <w:jc w:val="center"/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  <w:t>QTE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:rsidR="00A20234" w:rsidRPr="007E4B2F" w:rsidRDefault="00A20234" w:rsidP="00B716AC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</w:pPr>
            <w:r w:rsidRPr="007E4B2F">
              <w:rPr>
                <w:rFonts w:asciiTheme="minorHAnsi" w:hAnsiTheme="minorHAnsi" w:cstheme="minorHAnsi"/>
                <w:b/>
                <w:bCs/>
                <w:sz w:val="20"/>
                <w:szCs w:val="18"/>
              </w:rPr>
              <w:t xml:space="preserve">MONTANT </w:t>
            </w:r>
          </w:p>
        </w:tc>
      </w:tr>
      <w:tr w:rsidR="000C614D" w:rsidRPr="007E4B2F" w:rsidTr="00F603D2">
        <w:trPr>
          <w:cantSplit/>
          <w:trHeight w:hRule="exact" w:val="3169"/>
        </w:trPr>
        <w:tc>
          <w:tcPr>
            <w:tcW w:w="184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:rsidR="000C614D" w:rsidRPr="007E4B2F" w:rsidRDefault="000C614D" w:rsidP="000C614D">
            <w:pPr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  <w:p w:rsidR="000C614D" w:rsidRPr="007E4B2F" w:rsidRDefault="000C614D" w:rsidP="000C614D">
            <w:pPr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  <w:p w:rsidR="000C614D" w:rsidRPr="007E4B2F" w:rsidRDefault="000C614D" w:rsidP="000C614D">
            <w:pPr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  <w:p w:rsidR="000C614D" w:rsidRPr="007E4B2F" w:rsidRDefault="000C614D" w:rsidP="000C614D">
            <w:pPr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  <w:p w:rsidR="000C614D" w:rsidRPr="007E4B2F" w:rsidRDefault="000C614D" w:rsidP="000C614D">
            <w:pPr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  <w:p w:rsidR="000C614D" w:rsidRPr="007E4B2F" w:rsidRDefault="000C614D" w:rsidP="000C614D">
            <w:pPr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  <w:p w:rsidR="000C614D" w:rsidRPr="007E4B2F" w:rsidRDefault="000C614D" w:rsidP="000C614D">
            <w:pPr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  <w:p w:rsidR="000C614D" w:rsidRPr="007E4B2F" w:rsidRDefault="000C614D" w:rsidP="000C614D">
            <w:pPr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  <w:p w:rsidR="000C614D" w:rsidRPr="007E4B2F" w:rsidRDefault="000C614D" w:rsidP="000C614D">
            <w:pPr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</w:tc>
        <w:tc>
          <w:tcPr>
            <w:tcW w:w="5112" w:type="dxa"/>
            <w:gridSpan w:val="2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:rsidR="00894856" w:rsidRPr="007E4B2F" w:rsidRDefault="00894856" w:rsidP="00894856">
            <w:pPr>
              <w:spacing w:after="200" w:line="276" w:lineRule="auto"/>
              <w:contextualSpacing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 w:rsidRPr="007E4B2F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License et </w:t>
            </w:r>
            <w:r w:rsidR="00D653AC" w:rsidRPr="007E4B2F">
              <w:rPr>
                <w:rFonts w:asciiTheme="minorHAnsi" w:hAnsiTheme="minorHAnsi" w:cstheme="minorHAnsi"/>
                <w:b/>
                <w:sz w:val="28"/>
                <w:szCs w:val="28"/>
              </w:rPr>
              <w:t>implémentation</w:t>
            </w:r>
            <w:r w:rsidRPr="007E4B2F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 de </w:t>
            </w:r>
            <w:r w:rsidR="00D653AC" w:rsidRPr="007E4B2F">
              <w:rPr>
                <w:rFonts w:asciiTheme="minorHAnsi" w:hAnsiTheme="minorHAnsi" w:cstheme="minorHAnsi"/>
                <w:b/>
                <w:sz w:val="28"/>
                <w:szCs w:val="28"/>
              </w:rPr>
              <w:t>iSchool</w:t>
            </w:r>
          </w:p>
          <w:p w:rsidR="000C614D" w:rsidRPr="007E4B2F" w:rsidRDefault="000C614D" w:rsidP="000C614D">
            <w:pPr>
              <w:pStyle w:val="ListParagraph"/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Analyse des besoins </w:t>
            </w:r>
          </w:p>
          <w:p w:rsidR="000C614D" w:rsidRPr="007E4B2F" w:rsidRDefault="000C614D" w:rsidP="000C614D">
            <w:pPr>
              <w:pStyle w:val="ListParagraph"/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Personnalisation de l’application au besoin</w:t>
            </w:r>
          </w:p>
          <w:p w:rsidR="000C614D" w:rsidRPr="007E4B2F" w:rsidRDefault="000C614D" w:rsidP="000C614D">
            <w:pPr>
              <w:pStyle w:val="ListParagraph"/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Installation matérielle </w:t>
            </w:r>
          </w:p>
          <w:p w:rsidR="000C614D" w:rsidRPr="007E4B2F" w:rsidRDefault="000C614D" w:rsidP="000C614D">
            <w:pPr>
              <w:pStyle w:val="ListParagraph"/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Installation du système d’exploitation et de </w:t>
            </w:r>
            <w:r w:rsidRPr="007E4B2F">
              <w:rPr>
                <w:rFonts w:asciiTheme="minorHAnsi" w:hAnsiTheme="minorHAnsi" w:cstheme="minorHAnsi"/>
                <w:i/>
                <w:sz w:val="22"/>
                <w:szCs w:val="22"/>
              </w:rPr>
              <w:t>iSchool</w:t>
            </w:r>
          </w:p>
          <w:p w:rsidR="000C614D" w:rsidRPr="007E4B2F" w:rsidRDefault="000C614D" w:rsidP="000C614D">
            <w:pPr>
              <w:pStyle w:val="ListParagraph"/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Configuration de </w:t>
            </w:r>
            <w:r w:rsidRPr="007E4B2F">
              <w:rPr>
                <w:rFonts w:asciiTheme="minorHAnsi" w:hAnsiTheme="minorHAnsi" w:cstheme="minorHAnsi"/>
                <w:i/>
                <w:sz w:val="22"/>
                <w:szCs w:val="22"/>
              </w:rPr>
              <w:t>iSchool</w:t>
            </w: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 et formation du personnel</w:t>
            </w:r>
          </w:p>
          <w:p w:rsidR="000C614D" w:rsidRPr="007E4B2F" w:rsidRDefault="000C614D" w:rsidP="000C614D">
            <w:pPr>
              <w:pStyle w:val="ListParagraph"/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Test de </w:t>
            </w:r>
            <w:r w:rsidRPr="007E4B2F">
              <w:rPr>
                <w:rFonts w:asciiTheme="minorHAnsi" w:hAnsiTheme="minorHAnsi" w:cstheme="minorHAnsi"/>
                <w:i/>
                <w:sz w:val="22"/>
                <w:szCs w:val="22"/>
              </w:rPr>
              <w:t>iSchool</w:t>
            </w:r>
          </w:p>
          <w:p w:rsidR="000C614D" w:rsidRPr="007E4B2F" w:rsidRDefault="000C614D" w:rsidP="000C614D">
            <w:pPr>
              <w:pStyle w:val="ListParagraph"/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 xml:space="preserve">Mise en production </w:t>
            </w:r>
            <w:proofErr w:type="gramStart"/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de iSchool</w:t>
            </w:r>
            <w:proofErr w:type="gramEnd"/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 : Impression et vérification des premiers bulletins de notes</w:t>
            </w:r>
          </w:p>
        </w:tc>
        <w:tc>
          <w:tcPr>
            <w:tcW w:w="141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C614D" w:rsidRPr="007E4B2F" w:rsidRDefault="00D400DB" w:rsidP="00894856">
            <w:pPr>
              <w:jc w:val="righ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5</w:t>
            </w:r>
            <w:r w:rsidR="00894856" w:rsidRPr="007E4B2F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00 000</w:t>
            </w:r>
          </w:p>
        </w:tc>
        <w:tc>
          <w:tcPr>
            <w:tcW w:w="56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C614D" w:rsidRPr="007E4B2F" w:rsidRDefault="00894856" w:rsidP="00894856">
            <w:pPr>
              <w:jc w:val="righ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1</w:t>
            </w:r>
          </w:p>
        </w:tc>
        <w:tc>
          <w:tcPr>
            <w:tcW w:w="156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C614D" w:rsidRPr="007E4B2F" w:rsidRDefault="00D400DB" w:rsidP="00894856">
            <w:pPr>
              <w:jc w:val="right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5</w:t>
            </w:r>
            <w:r w:rsidR="00894856" w:rsidRPr="007E4B2F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00 000</w:t>
            </w:r>
          </w:p>
        </w:tc>
      </w:tr>
      <w:tr w:rsidR="000C614D" w:rsidRPr="007E4B2F" w:rsidTr="00F603D2">
        <w:trPr>
          <w:cantSplit/>
          <w:trHeight w:hRule="exact" w:val="541"/>
        </w:trPr>
        <w:tc>
          <w:tcPr>
            <w:tcW w:w="1843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:rsidR="000C614D" w:rsidRPr="007E4B2F" w:rsidRDefault="000C614D" w:rsidP="000C614D">
            <w:pPr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Support technique</w:t>
            </w:r>
          </w:p>
        </w:tc>
        <w:tc>
          <w:tcPr>
            <w:tcW w:w="5112" w:type="dxa"/>
            <w:gridSpan w:val="2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:rsidR="000C614D" w:rsidRPr="007E4B2F" w:rsidRDefault="000C614D" w:rsidP="000C614D">
            <w:pPr>
              <w:pStyle w:val="ListParagraph"/>
              <w:numPr>
                <w:ilvl w:val="0"/>
                <w:numId w:val="36"/>
              </w:numPr>
              <w:spacing w:after="200" w:line="276" w:lineRule="auto"/>
              <w:contextualSpacing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Support technique annuel renouvelable au besoin.</w:t>
            </w:r>
          </w:p>
        </w:tc>
        <w:tc>
          <w:tcPr>
            <w:tcW w:w="141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C614D" w:rsidRPr="007E4B2F" w:rsidRDefault="009659E5" w:rsidP="00894856">
            <w:pPr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</w:t>
            </w:r>
            <w:r w:rsidR="00D400DB">
              <w:rPr>
                <w:rFonts w:asciiTheme="minorHAnsi" w:hAnsiTheme="minorHAnsi" w:cstheme="minorHAnsi"/>
                <w:sz w:val="22"/>
                <w:szCs w:val="22"/>
              </w:rPr>
              <w:t>5</w:t>
            </w:r>
            <w:r w:rsidR="00894856" w:rsidRPr="007E4B2F">
              <w:rPr>
                <w:rFonts w:asciiTheme="minorHAnsi" w:hAnsiTheme="minorHAnsi" w:cstheme="minorHAnsi"/>
                <w:sz w:val="22"/>
                <w:szCs w:val="22"/>
              </w:rPr>
              <w:t>0 000</w:t>
            </w:r>
          </w:p>
        </w:tc>
        <w:tc>
          <w:tcPr>
            <w:tcW w:w="567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C614D" w:rsidRPr="007E4B2F" w:rsidRDefault="00894856" w:rsidP="00894856">
            <w:pPr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7E4B2F">
              <w:rPr>
                <w:rFonts w:asciiTheme="minorHAnsi" w:hAnsiTheme="minorHAnsi" w:cstheme="minorHAnsi"/>
                <w:sz w:val="22"/>
                <w:szCs w:val="22"/>
              </w:rPr>
              <w:t>1</w:t>
            </w:r>
          </w:p>
        </w:tc>
        <w:tc>
          <w:tcPr>
            <w:tcW w:w="1560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:rsidR="000C614D" w:rsidRPr="007E4B2F" w:rsidRDefault="009659E5" w:rsidP="00894856">
            <w:pPr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</w:t>
            </w:r>
            <w:r w:rsidR="00D400DB">
              <w:rPr>
                <w:rFonts w:asciiTheme="minorHAnsi" w:hAnsiTheme="minorHAnsi" w:cstheme="minorHAnsi"/>
                <w:sz w:val="22"/>
                <w:szCs w:val="22"/>
              </w:rPr>
              <w:t>5</w:t>
            </w:r>
            <w:r w:rsidR="00894856" w:rsidRPr="007E4B2F">
              <w:rPr>
                <w:rFonts w:asciiTheme="minorHAnsi" w:hAnsiTheme="minorHAnsi" w:cstheme="minorHAnsi"/>
                <w:sz w:val="22"/>
                <w:szCs w:val="22"/>
              </w:rPr>
              <w:t>0 000</w:t>
            </w:r>
          </w:p>
        </w:tc>
      </w:tr>
      <w:tr w:rsidR="00A20234" w:rsidRPr="007E4B2F" w:rsidTr="00F603D2">
        <w:trPr>
          <w:cantSplit/>
          <w:trHeight w:hRule="exact" w:val="1882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0234" w:rsidRPr="007E4B2F" w:rsidRDefault="00A20234" w:rsidP="00B716AC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</w:tc>
        <w:tc>
          <w:tcPr>
            <w:tcW w:w="5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0234" w:rsidRPr="007E4B2F" w:rsidRDefault="00A20234" w:rsidP="00B716AC">
            <w:pPr>
              <w:rPr>
                <w:rFonts w:asciiTheme="minorHAnsi" w:eastAsia="Calibr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7E4B2F">
              <w:rPr>
                <w:rFonts w:asciiTheme="minorHAnsi" w:eastAsia="Calibri" w:hAnsiTheme="minorHAnsi" w:cstheme="minorHAnsi"/>
                <w:b/>
                <w:bCs/>
                <w:sz w:val="20"/>
                <w:szCs w:val="20"/>
                <w:u w:val="single"/>
              </w:rPr>
              <w:t xml:space="preserve">CONDITIONS DE VENTE  </w:t>
            </w:r>
          </w:p>
          <w:p w:rsidR="00A20234" w:rsidRPr="007E4B2F" w:rsidRDefault="00A20234" w:rsidP="00A20234">
            <w:pPr>
              <w:numPr>
                <w:ilvl w:val="0"/>
                <w:numId w:val="37"/>
              </w:numPr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</w:pPr>
            <w:r w:rsidRPr="007E4B2F"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  <w:t xml:space="preserve">Délai de livraison : 10 jours ouvrés dès commande </w:t>
            </w:r>
          </w:p>
          <w:p w:rsidR="00A20234" w:rsidRPr="007E4B2F" w:rsidRDefault="00A20234" w:rsidP="00A20234">
            <w:pPr>
              <w:numPr>
                <w:ilvl w:val="0"/>
                <w:numId w:val="37"/>
              </w:numPr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</w:pPr>
            <w:r w:rsidRPr="007E4B2F"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  <w:t>Mode de règlement: virement bancaire sur le compte IPNET EXPERTS N° 322113341004000 ouvert à  UTB CIRCULAIRE</w:t>
            </w:r>
          </w:p>
          <w:p w:rsidR="00A20234" w:rsidRPr="007E4B2F" w:rsidRDefault="00A20234" w:rsidP="00A20234">
            <w:pPr>
              <w:numPr>
                <w:ilvl w:val="1"/>
                <w:numId w:val="38"/>
              </w:numPr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</w:pPr>
            <w:r w:rsidRPr="007E4B2F"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  <w:t>60 % à la commande</w:t>
            </w:r>
          </w:p>
          <w:p w:rsidR="00A20234" w:rsidRPr="007E4B2F" w:rsidRDefault="00A20234" w:rsidP="00A20234">
            <w:pPr>
              <w:numPr>
                <w:ilvl w:val="1"/>
                <w:numId w:val="38"/>
              </w:numPr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</w:pPr>
            <w:r w:rsidRPr="007E4B2F">
              <w:rPr>
                <w:rFonts w:asciiTheme="minorHAnsi" w:eastAsia="Calibri" w:hAnsiTheme="minorHAnsi" w:cstheme="minorHAnsi"/>
                <w:bCs/>
                <w:sz w:val="20"/>
                <w:szCs w:val="20"/>
              </w:rPr>
              <w:t>40 %  à la livraison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0234" w:rsidRPr="007E4B2F" w:rsidRDefault="00A20234" w:rsidP="00B716AC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0234" w:rsidRPr="007E4B2F" w:rsidRDefault="00A20234" w:rsidP="00B716AC">
            <w:pPr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0234" w:rsidRPr="007E4B2F" w:rsidRDefault="00A20234" w:rsidP="00B716AC">
            <w:pPr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</w:p>
        </w:tc>
      </w:tr>
    </w:tbl>
    <w:p w:rsidR="00A20234" w:rsidRPr="007E4B2F" w:rsidRDefault="00A20234" w:rsidP="00A20234">
      <w:pPr>
        <w:rPr>
          <w:rFonts w:asciiTheme="minorHAnsi" w:hAnsiTheme="minorHAnsi" w:cstheme="minorHAnsi"/>
          <w:sz w:val="20"/>
          <w:szCs w:val="20"/>
          <w:lang w:val="en-GB"/>
        </w:rPr>
      </w:pPr>
    </w:p>
    <w:tbl>
      <w:tblPr>
        <w:tblW w:w="6521" w:type="dxa"/>
        <w:tblInd w:w="40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127"/>
        <w:gridCol w:w="2126"/>
      </w:tblGrid>
      <w:tr w:rsidR="00A20234" w:rsidRPr="007E4B2F" w:rsidTr="00B716AC">
        <w:trPr>
          <w:trHeight w:val="356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20234" w:rsidRPr="007E4B2F" w:rsidRDefault="00A20234" w:rsidP="00B716AC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</w:pPr>
            <w:r w:rsidRPr="007E4B2F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t>TOTAL HT F CFA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20234" w:rsidRPr="007E4B2F" w:rsidRDefault="00A20234" w:rsidP="00B716AC">
            <w:pPr>
              <w:jc w:val="center"/>
              <w:rPr>
                <w:rFonts w:asciiTheme="minorHAnsi" w:hAnsiTheme="minorHAnsi" w:cstheme="minorHAnsi"/>
                <w:bCs/>
                <w:sz w:val="20"/>
                <w:szCs w:val="20"/>
                <w:lang w:val="en-GB"/>
              </w:rPr>
            </w:pPr>
            <w:r w:rsidRPr="007E4B2F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t>TVA (18%) F CFA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20234" w:rsidRPr="007E4B2F" w:rsidRDefault="00A20234" w:rsidP="00B716AC">
            <w:pPr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</w:pPr>
            <w:r w:rsidRPr="007E4B2F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t>TOTAL TTC F CFA</w:t>
            </w:r>
          </w:p>
        </w:tc>
      </w:tr>
      <w:tr w:rsidR="00A20234" w:rsidRPr="007E4B2F" w:rsidTr="00B716AC">
        <w:trPr>
          <w:trHeight w:val="360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0234" w:rsidRPr="007E4B2F" w:rsidRDefault="009659E5" w:rsidP="00B716AC">
            <w:pPr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6</w:t>
            </w:r>
            <w:r w:rsidR="00D400DB">
              <w:rPr>
                <w:rFonts w:asciiTheme="minorHAnsi" w:hAnsiTheme="minorHAnsi" w:cstheme="minorHAnsi"/>
                <w:b/>
              </w:rPr>
              <w:t>5</w:t>
            </w:r>
            <w:r w:rsidR="001207B9" w:rsidRPr="007E4B2F">
              <w:rPr>
                <w:rFonts w:asciiTheme="minorHAnsi" w:hAnsiTheme="minorHAnsi" w:cstheme="minorHAnsi"/>
                <w:b/>
              </w:rPr>
              <w:t>0 000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0234" w:rsidRPr="007E4B2F" w:rsidRDefault="009659E5" w:rsidP="00D400DB">
            <w:pPr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117</w:t>
            </w:r>
            <w:r w:rsidR="006910B1" w:rsidRPr="007E4B2F">
              <w:rPr>
                <w:rFonts w:asciiTheme="minorHAnsi" w:hAnsiTheme="minorHAnsi" w:cstheme="minorHAnsi"/>
                <w:b/>
              </w:rPr>
              <w:t xml:space="preserve"> 000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0234" w:rsidRPr="007E4B2F" w:rsidRDefault="009659E5" w:rsidP="00D400DB">
            <w:pPr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767</w:t>
            </w:r>
            <w:r w:rsidR="006910B1" w:rsidRPr="007E4B2F">
              <w:rPr>
                <w:rFonts w:asciiTheme="minorHAnsi" w:hAnsiTheme="minorHAnsi" w:cstheme="minorHAnsi"/>
                <w:b/>
              </w:rPr>
              <w:t xml:space="preserve"> 000</w:t>
            </w:r>
          </w:p>
        </w:tc>
      </w:tr>
    </w:tbl>
    <w:p w:rsidR="00A20234" w:rsidRPr="007E4B2F" w:rsidRDefault="00A20234" w:rsidP="00A20234">
      <w:pPr>
        <w:rPr>
          <w:rFonts w:asciiTheme="minorHAnsi" w:hAnsiTheme="minorHAnsi" w:cstheme="minorHAnsi"/>
          <w:b/>
          <w:sz w:val="20"/>
          <w:szCs w:val="20"/>
        </w:rPr>
      </w:pPr>
    </w:p>
    <w:p w:rsidR="00A20234" w:rsidRPr="007E4B2F" w:rsidRDefault="00A20234" w:rsidP="00A20234">
      <w:pPr>
        <w:rPr>
          <w:rFonts w:asciiTheme="minorHAnsi" w:hAnsiTheme="minorHAnsi" w:cstheme="minorHAnsi"/>
          <w:b/>
          <w:sz w:val="20"/>
          <w:szCs w:val="20"/>
        </w:rPr>
      </w:pPr>
      <w:r w:rsidRPr="007E4B2F">
        <w:rPr>
          <w:rFonts w:asciiTheme="minorHAnsi" w:hAnsiTheme="minorHAnsi" w:cstheme="minorHAnsi"/>
          <w:i/>
          <w:sz w:val="20"/>
          <w:szCs w:val="20"/>
        </w:rPr>
        <w:t xml:space="preserve">Arrêter la présente facture </w:t>
      </w:r>
      <w:r w:rsidR="006910B1" w:rsidRPr="007E4B2F">
        <w:rPr>
          <w:rFonts w:asciiTheme="minorHAnsi" w:hAnsiTheme="minorHAnsi" w:cstheme="minorHAnsi"/>
          <w:i/>
          <w:sz w:val="20"/>
          <w:szCs w:val="20"/>
        </w:rPr>
        <w:t xml:space="preserve">pro forma </w:t>
      </w:r>
      <w:r w:rsidRPr="007E4B2F">
        <w:rPr>
          <w:rFonts w:asciiTheme="minorHAnsi" w:hAnsiTheme="minorHAnsi" w:cstheme="minorHAnsi"/>
          <w:i/>
          <w:sz w:val="20"/>
          <w:szCs w:val="20"/>
        </w:rPr>
        <w:t xml:space="preserve">à la somme de </w:t>
      </w:r>
      <w:r w:rsidR="00A15750">
        <w:rPr>
          <w:rFonts w:asciiTheme="minorHAnsi" w:hAnsiTheme="minorHAnsi" w:cstheme="minorHAnsi"/>
          <w:i/>
          <w:sz w:val="20"/>
          <w:szCs w:val="20"/>
        </w:rPr>
        <w:t xml:space="preserve">Sept cent soixante-sept </w:t>
      </w:r>
      <w:bookmarkStart w:id="0" w:name="_GoBack"/>
      <w:bookmarkEnd w:id="0"/>
      <w:r w:rsidR="006910B1" w:rsidRPr="007E4B2F">
        <w:rPr>
          <w:rFonts w:asciiTheme="minorHAnsi" w:hAnsiTheme="minorHAnsi" w:cstheme="minorHAnsi"/>
          <w:i/>
          <w:sz w:val="20"/>
          <w:szCs w:val="20"/>
        </w:rPr>
        <w:t xml:space="preserve">mille </w:t>
      </w:r>
      <w:r w:rsidRPr="007E4B2F">
        <w:rPr>
          <w:rFonts w:asciiTheme="minorHAnsi" w:hAnsiTheme="minorHAnsi" w:cstheme="minorHAnsi"/>
          <w:i/>
          <w:sz w:val="20"/>
          <w:szCs w:val="20"/>
        </w:rPr>
        <w:t xml:space="preserve"> fra</w:t>
      </w:r>
      <w:r w:rsidRPr="007E4B2F">
        <w:rPr>
          <w:rFonts w:asciiTheme="minorHAnsi" w:hAnsiTheme="minorHAnsi" w:cstheme="minorHAnsi"/>
          <w:sz w:val="20"/>
          <w:szCs w:val="20"/>
        </w:rPr>
        <w:t>ncs CFA TTC</w:t>
      </w:r>
      <w:r w:rsidRPr="007E4B2F">
        <w:rPr>
          <w:rFonts w:asciiTheme="minorHAnsi" w:hAnsiTheme="minorHAnsi" w:cstheme="minorHAnsi"/>
          <w:b/>
          <w:sz w:val="20"/>
          <w:szCs w:val="20"/>
        </w:rPr>
        <w:t>.</w:t>
      </w:r>
    </w:p>
    <w:p w:rsidR="00A20234" w:rsidRPr="007E4B2F" w:rsidRDefault="00A20234" w:rsidP="00A20234">
      <w:pPr>
        <w:pStyle w:val="BodyTextIndent"/>
        <w:ind w:left="6379" w:firstLine="708"/>
        <w:rPr>
          <w:rFonts w:asciiTheme="minorHAnsi" w:hAnsiTheme="minorHAnsi" w:cstheme="minorHAnsi"/>
          <w:sz w:val="20"/>
          <w:szCs w:val="20"/>
        </w:rPr>
      </w:pPr>
    </w:p>
    <w:p w:rsidR="00A20234" w:rsidRPr="007E4B2F" w:rsidRDefault="00A20234" w:rsidP="006910B1">
      <w:pPr>
        <w:pStyle w:val="BodyTextIndent"/>
        <w:ind w:left="5040" w:firstLine="708"/>
        <w:rPr>
          <w:rFonts w:asciiTheme="minorHAnsi" w:hAnsiTheme="minorHAnsi" w:cstheme="minorHAnsi"/>
          <w:sz w:val="20"/>
          <w:szCs w:val="20"/>
        </w:rPr>
      </w:pPr>
      <w:r w:rsidRPr="007E4B2F">
        <w:rPr>
          <w:rFonts w:asciiTheme="minorHAnsi" w:hAnsiTheme="minorHAnsi" w:cstheme="minorHAnsi"/>
          <w:sz w:val="20"/>
          <w:szCs w:val="20"/>
        </w:rPr>
        <w:t xml:space="preserve">Lomé, le </w:t>
      </w:r>
    </w:p>
    <w:p w:rsidR="00A20234" w:rsidRPr="007E4B2F" w:rsidRDefault="00A20234" w:rsidP="006910B1">
      <w:pPr>
        <w:pStyle w:val="BodyTextIndent"/>
        <w:ind w:left="5040" w:firstLine="708"/>
        <w:rPr>
          <w:rFonts w:asciiTheme="minorHAnsi" w:hAnsiTheme="minorHAnsi" w:cstheme="minorHAnsi"/>
          <w:sz w:val="20"/>
          <w:szCs w:val="20"/>
        </w:rPr>
      </w:pPr>
      <w:r w:rsidRPr="007E4B2F">
        <w:rPr>
          <w:rFonts w:asciiTheme="minorHAnsi" w:hAnsiTheme="minorHAnsi" w:cstheme="minorHAnsi"/>
          <w:sz w:val="20"/>
          <w:szCs w:val="20"/>
        </w:rPr>
        <w:t>Le Directeur Général</w:t>
      </w:r>
    </w:p>
    <w:p w:rsidR="00A20234" w:rsidRPr="007E4B2F" w:rsidRDefault="00A20234" w:rsidP="006910B1">
      <w:pPr>
        <w:pStyle w:val="BodyTextIndent"/>
        <w:ind w:left="5040" w:firstLine="708"/>
        <w:rPr>
          <w:rFonts w:asciiTheme="minorHAnsi" w:hAnsiTheme="minorHAnsi" w:cstheme="minorHAnsi"/>
          <w:sz w:val="20"/>
          <w:szCs w:val="20"/>
        </w:rPr>
      </w:pPr>
    </w:p>
    <w:p w:rsidR="00A20234" w:rsidRPr="007E4B2F" w:rsidRDefault="00A20234" w:rsidP="006910B1">
      <w:pPr>
        <w:pStyle w:val="BodyTextIndent"/>
        <w:ind w:left="5040" w:firstLine="708"/>
        <w:rPr>
          <w:rFonts w:asciiTheme="minorHAnsi" w:hAnsiTheme="minorHAnsi" w:cstheme="minorHAnsi"/>
          <w:sz w:val="20"/>
          <w:szCs w:val="20"/>
        </w:rPr>
      </w:pPr>
    </w:p>
    <w:p w:rsidR="00F95EB5" w:rsidRPr="007E4B2F" w:rsidRDefault="00A20234" w:rsidP="00E3503E">
      <w:pPr>
        <w:pStyle w:val="BodyTextIndent"/>
        <w:ind w:left="5040" w:firstLine="708"/>
        <w:rPr>
          <w:rFonts w:asciiTheme="minorHAnsi" w:hAnsiTheme="minorHAnsi" w:cstheme="minorHAnsi"/>
          <w:b/>
          <w:sz w:val="22"/>
          <w:szCs w:val="22"/>
        </w:rPr>
      </w:pPr>
      <w:r w:rsidRPr="007E4B2F">
        <w:rPr>
          <w:rFonts w:asciiTheme="minorHAnsi" w:hAnsiTheme="minorHAnsi" w:cstheme="minorHAnsi"/>
          <w:b/>
          <w:sz w:val="20"/>
          <w:szCs w:val="20"/>
          <w:u w:val="single"/>
        </w:rPr>
        <w:t>Pawou P.  BATANA</w:t>
      </w:r>
      <w:r w:rsidR="006910B1" w:rsidRPr="007E4B2F">
        <w:rPr>
          <w:rFonts w:asciiTheme="minorHAnsi" w:hAnsiTheme="minorHAnsi" w:cstheme="minorHAnsi"/>
          <w:b/>
          <w:sz w:val="20"/>
          <w:szCs w:val="20"/>
          <w:u w:val="single"/>
        </w:rPr>
        <w:t xml:space="preserve"> </w:t>
      </w:r>
    </w:p>
    <w:p w:rsidR="00F95EB5" w:rsidRPr="007E4B2F" w:rsidRDefault="00F95EB5" w:rsidP="00E5717D">
      <w:pPr>
        <w:rPr>
          <w:rFonts w:asciiTheme="minorHAnsi" w:hAnsiTheme="minorHAnsi" w:cstheme="minorHAnsi"/>
          <w:b/>
          <w:sz w:val="22"/>
          <w:szCs w:val="22"/>
        </w:rPr>
      </w:pPr>
    </w:p>
    <w:p w:rsidR="00F95EB5" w:rsidRPr="007E4B2F" w:rsidRDefault="00F95EB5" w:rsidP="00E5717D">
      <w:pPr>
        <w:rPr>
          <w:rFonts w:asciiTheme="minorHAnsi" w:hAnsiTheme="minorHAnsi" w:cstheme="minorHAnsi"/>
          <w:b/>
          <w:sz w:val="22"/>
          <w:szCs w:val="22"/>
        </w:rPr>
      </w:pPr>
    </w:p>
    <w:p w:rsidR="00F95EB5" w:rsidRPr="007E4B2F" w:rsidRDefault="00F95EB5" w:rsidP="00E5717D">
      <w:pPr>
        <w:rPr>
          <w:rFonts w:asciiTheme="minorHAnsi" w:hAnsiTheme="minorHAnsi" w:cstheme="minorHAnsi"/>
          <w:b/>
          <w:sz w:val="22"/>
          <w:szCs w:val="22"/>
        </w:rPr>
      </w:pPr>
    </w:p>
    <w:sectPr w:rsidR="00F95EB5" w:rsidRPr="007E4B2F" w:rsidSect="000E5717">
      <w:headerReference w:type="default" r:id="rId23"/>
      <w:footerReference w:type="even" r:id="rId24"/>
      <w:footerReference w:type="default" r:id="rId25"/>
      <w:pgSz w:w="11907" w:h="16839" w:code="9"/>
      <w:pgMar w:top="720" w:right="720" w:bottom="720" w:left="720" w:header="708" w:footer="2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5427" w:rsidRDefault="001A5427">
      <w:r>
        <w:separator/>
      </w:r>
    </w:p>
  </w:endnote>
  <w:endnote w:type="continuationSeparator" w:id="0">
    <w:p w:rsidR="001A5427" w:rsidRDefault="001A54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Default="0049271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492719" w:rsidRDefault="00492719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98"/>
      <w:gridCol w:w="8979"/>
    </w:tblGrid>
    <w:tr w:rsidR="00492719" w:rsidTr="00492719">
      <w:tc>
        <w:tcPr>
          <w:tcW w:w="500" w:type="pct"/>
          <w:tcBorders>
            <w:top w:val="single" w:sz="4" w:space="0" w:color="943634" w:themeColor="accent2" w:themeShade="BF"/>
          </w:tcBorders>
          <w:shd w:val="clear" w:color="auto" w:fill="943634" w:themeFill="accent2" w:themeFillShade="BF"/>
        </w:tcPr>
        <w:p w:rsidR="00492719" w:rsidRPr="00FB0699" w:rsidRDefault="00492719" w:rsidP="00492719">
          <w:pPr>
            <w:pStyle w:val="Footer"/>
            <w:tabs>
              <w:tab w:val="center" w:pos="348"/>
              <w:tab w:val="left" w:pos="600"/>
              <w:tab w:val="right" w:pos="696"/>
            </w:tabs>
            <w:rPr>
              <w:b w:val="0"/>
              <w:color w:val="FFFFFF" w:themeColor="background1"/>
              <w:sz w:val="18"/>
              <w:szCs w:val="18"/>
            </w:rPr>
          </w:pPr>
          <w:r w:rsidRPr="00FB0699">
            <w:rPr>
              <w:sz w:val="18"/>
              <w:szCs w:val="18"/>
            </w:rPr>
            <w:tab/>
          </w:r>
          <w:r w:rsidRPr="00FB0699">
            <w:rPr>
              <w:sz w:val="18"/>
              <w:szCs w:val="18"/>
            </w:rPr>
            <w:tab/>
          </w:r>
          <w:r>
            <w:rPr>
              <w:sz w:val="18"/>
              <w:szCs w:val="18"/>
            </w:rPr>
            <w:tab/>
          </w:r>
          <w:r w:rsidRPr="00FB0699">
            <w:rPr>
              <w:sz w:val="18"/>
              <w:szCs w:val="18"/>
            </w:rPr>
            <w:fldChar w:fldCharType="begin"/>
          </w:r>
          <w:r w:rsidRPr="00FB0699">
            <w:rPr>
              <w:sz w:val="18"/>
              <w:szCs w:val="18"/>
            </w:rPr>
            <w:instrText xml:space="preserve"> PAGE   \* MERGEFORMAT </w:instrText>
          </w:r>
          <w:r w:rsidRPr="00FB0699">
            <w:rPr>
              <w:sz w:val="18"/>
              <w:szCs w:val="18"/>
            </w:rPr>
            <w:fldChar w:fldCharType="separate"/>
          </w:r>
          <w:r w:rsidRPr="0097520E">
            <w:rPr>
              <w:noProof/>
              <w:color w:val="FFFFFF" w:themeColor="background1"/>
              <w:sz w:val="18"/>
              <w:szCs w:val="18"/>
            </w:rPr>
            <w:t>3</w:t>
          </w:r>
          <w:r w:rsidRPr="00FB0699">
            <w:rPr>
              <w:sz w:val="18"/>
              <w:szCs w:val="18"/>
            </w:rPr>
            <w:fldChar w:fldCharType="end"/>
          </w:r>
        </w:p>
      </w:tc>
      <w:tc>
        <w:tcPr>
          <w:tcW w:w="4500" w:type="pct"/>
          <w:tcBorders>
            <w:top w:val="single" w:sz="4" w:space="0" w:color="auto"/>
          </w:tcBorders>
        </w:tcPr>
        <w:p w:rsidR="00492719" w:rsidRPr="00FB0699" w:rsidRDefault="00492719" w:rsidP="00492719">
          <w:pPr>
            <w:pStyle w:val="Footer"/>
            <w:rPr>
              <w:sz w:val="18"/>
              <w:szCs w:val="18"/>
            </w:rPr>
          </w:pPr>
          <w:r w:rsidRPr="009E26E8">
            <w:rPr>
              <w:sz w:val="16"/>
              <w:szCs w:val="16"/>
            </w:rPr>
            <w:t>MANIFESTATION D’INTERET  - FORMATIO DES  INSPECTEURS ET VEREFICATEURS DE L’INSPECTION GENERALE D’ETAT</w:t>
          </w:r>
        </w:p>
      </w:tc>
    </w:tr>
  </w:tbl>
  <w:p w:rsidR="00492719" w:rsidRDefault="00492719">
    <w:pPr>
      <w:pStyle w:val="Footer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Default="00492719" w:rsidP="000A5D51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492719" w:rsidRDefault="00492719" w:rsidP="000A5D51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Pr="003232F5" w:rsidRDefault="00492719" w:rsidP="003232F5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Default="00492719" w:rsidP="000A5D51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492719" w:rsidRDefault="00492719" w:rsidP="000A5D51">
    <w:pPr>
      <w:pStyle w:val="Footer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Default="00492719" w:rsidP="000A5D51">
    <w:pPr>
      <w:pStyle w:val="Footer"/>
      <w:rPr>
        <w:rStyle w:val="PageNumber"/>
      </w:rPr>
    </w:pPr>
  </w:p>
  <w:p w:rsidR="000B58D2" w:rsidRPr="00AB052C" w:rsidRDefault="000B58D2" w:rsidP="000A5D5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5427" w:rsidRDefault="001A5427">
      <w:r>
        <w:separator/>
      </w:r>
    </w:p>
  </w:footnote>
  <w:footnote w:type="continuationSeparator" w:id="0">
    <w:p w:rsidR="001A5427" w:rsidRDefault="001A542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Pr="00111C57" w:rsidRDefault="00492719">
    <w:pPr>
      <w:pStyle w:val="Header"/>
      <w:rPr>
        <w:lang w:val="en-US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Pr="00841A67" w:rsidRDefault="00492719" w:rsidP="00841A6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0C8EE05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561874"/>
    <w:multiLevelType w:val="hybridMultilevel"/>
    <w:tmpl w:val="EAB6F630"/>
    <w:lvl w:ilvl="0" w:tplc="A746AD26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18"/>
      </w:rPr>
    </w:lvl>
    <w:lvl w:ilvl="1" w:tplc="3E9C6C4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  <w:sz w:val="18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07246A5"/>
    <w:multiLevelType w:val="hybridMultilevel"/>
    <w:tmpl w:val="03CC0BF0"/>
    <w:lvl w:ilvl="0" w:tplc="2FC4FE76">
      <w:start w:val="1"/>
      <w:numFmt w:val="bullet"/>
      <w:pStyle w:val="bullet1"/>
      <w:lvlText w:val=""/>
      <w:lvlJc w:val="left"/>
      <w:pPr>
        <w:tabs>
          <w:tab w:val="num" w:pos="504"/>
        </w:tabs>
        <w:ind w:left="504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0BB3593"/>
    <w:multiLevelType w:val="hybridMultilevel"/>
    <w:tmpl w:val="27A68B74"/>
    <w:lvl w:ilvl="0" w:tplc="3ED6F15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i w:val="0"/>
        <w:sz w:val="26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5570CDA"/>
    <w:multiLevelType w:val="hybridMultilevel"/>
    <w:tmpl w:val="655CE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472523"/>
    <w:multiLevelType w:val="hybridMultilevel"/>
    <w:tmpl w:val="D6889AC6"/>
    <w:lvl w:ilvl="0" w:tplc="3B689688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0C710B58"/>
    <w:multiLevelType w:val="hybridMultilevel"/>
    <w:tmpl w:val="E5F444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D4F4830"/>
    <w:multiLevelType w:val="hybridMultilevel"/>
    <w:tmpl w:val="64F0C4BA"/>
    <w:lvl w:ilvl="0" w:tplc="04090013">
      <w:start w:val="1"/>
      <w:numFmt w:val="upperRoman"/>
      <w:pStyle w:val="Chapter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09E3E3C"/>
    <w:multiLevelType w:val="hybridMultilevel"/>
    <w:tmpl w:val="6C1017BC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502" w:hanging="360"/>
      </w:pPr>
    </w:lvl>
    <w:lvl w:ilvl="2" w:tplc="040C001B">
      <w:start w:val="1"/>
      <w:numFmt w:val="lowerRoman"/>
      <w:lvlText w:val="%3."/>
      <w:lvlJc w:val="right"/>
      <w:pPr>
        <w:ind w:left="1031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12CC448F"/>
    <w:multiLevelType w:val="hybridMultilevel"/>
    <w:tmpl w:val="DA742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B752A2"/>
    <w:multiLevelType w:val="hybridMultilevel"/>
    <w:tmpl w:val="6B3A3218"/>
    <w:lvl w:ilvl="0" w:tplc="F392B8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2"/>
        <w:szCs w:val="22"/>
      </w:rPr>
    </w:lvl>
    <w:lvl w:ilvl="1" w:tplc="040C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29D2EB9A">
      <w:start w:val="3"/>
      <w:numFmt w:val="decimal"/>
      <w:lvlText w:val="%3."/>
      <w:lvlJc w:val="left"/>
      <w:pPr>
        <w:tabs>
          <w:tab w:val="num" w:pos="2700"/>
        </w:tabs>
        <w:ind w:left="2700" w:hanging="360"/>
      </w:pPr>
    </w:lvl>
    <w:lvl w:ilvl="3" w:tplc="040C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C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C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C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C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C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>
    <w:nsid w:val="1A167B2E"/>
    <w:multiLevelType w:val="hybridMultilevel"/>
    <w:tmpl w:val="D0D055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BAC4221"/>
    <w:multiLevelType w:val="hybridMultilevel"/>
    <w:tmpl w:val="5566BF18"/>
    <w:lvl w:ilvl="0" w:tplc="0409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0C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1E2A556E"/>
    <w:multiLevelType w:val="hybridMultilevel"/>
    <w:tmpl w:val="55F29DD4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A746AD26">
      <w:start w:val="1"/>
      <w:numFmt w:val="bullet"/>
      <w:lvlText w:val=""/>
      <w:lvlJc w:val="left"/>
      <w:pPr>
        <w:ind w:left="-206" w:hanging="360"/>
      </w:pPr>
      <w:rPr>
        <w:rFonts w:ascii="Wingdings" w:hAnsi="Wingdings" w:hint="default"/>
        <w:sz w:val="18"/>
      </w:rPr>
    </w:lvl>
    <w:lvl w:ilvl="2" w:tplc="040C001B">
      <w:start w:val="1"/>
      <w:numFmt w:val="lowerRoman"/>
      <w:lvlText w:val="%3."/>
      <w:lvlJc w:val="right"/>
      <w:pPr>
        <w:ind w:left="323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EB7195C"/>
    <w:multiLevelType w:val="hybridMultilevel"/>
    <w:tmpl w:val="21BC9A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F2D2CDB"/>
    <w:multiLevelType w:val="hybridMultilevel"/>
    <w:tmpl w:val="01543F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1002FCE"/>
    <w:multiLevelType w:val="hybridMultilevel"/>
    <w:tmpl w:val="22B0102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7">
    <w:nsid w:val="2B713BF6"/>
    <w:multiLevelType w:val="hybridMultilevel"/>
    <w:tmpl w:val="4576303A"/>
    <w:lvl w:ilvl="0" w:tplc="19C26D60">
      <w:start w:val="1"/>
      <w:numFmt w:val="bullet"/>
      <w:lvlText w:val=""/>
      <w:lvlJc w:val="left"/>
      <w:pPr>
        <w:tabs>
          <w:tab w:val="num" w:pos="207"/>
        </w:tabs>
        <w:ind w:left="207" w:hanging="207"/>
      </w:pPr>
      <w:rPr>
        <w:rFonts w:ascii="Wingdings" w:hAnsi="Wingdings" w:hint="default"/>
        <w:sz w:val="24"/>
        <w:szCs w:val="24"/>
      </w:rPr>
    </w:lvl>
    <w:lvl w:ilvl="1" w:tplc="040C0003">
      <w:start w:val="1"/>
      <w:numFmt w:val="bullet"/>
      <w:lvlText w:val="o"/>
      <w:lvlJc w:val="left"/>
      <w:pPr>
        <w:tabs>
          <w:tab w:val="num" w:pos="645"/>
        </w:tabs>
        <w:ind w:left="645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1365"/>
        </w:tabs>
        <w:ind w:left="1365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085"/>
        </w:tabs>
        <w:ind w:left="2085" w:hanging="360"/>
      </w:pPr>
      <w:rPr>
        <w:rFonts w:ascii="Symbol" w:hAnsi="Symbol" w:hint="default"/>
      </w:rPr>
    </w:lvl>
    <w:lvl w:ilvl="4" w:tplc="040C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E2B52A4"/>
    <w:multiLevelType w:val="hybridMultilevel"/>
    <w:tmpl w:val="44200C66"/>
    <w:lvl w:ilvl="0" w:tplc="A746AD2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sz w:val="18"/>
      </w:rPr>
    </w:lvl>
    <w:lvl w:ilvl="1" w:tplc="A746AD26">
      <w:start w:val="1"/>
      <w:numFmt w:val="bullet"/>
      <w:lvlText w:val=""/>
      <w:lvlJc w:val="left"/>
      <w:pPr>
        <w:ind w:left="-206" w:hanging="360"/>
      </w:pPr>
      <w:rPr>
        <w:rFonts w:ascii="Wingdings" w:hAnsi="Wingdings" w:hint="default"/>
        <w:sz w:val="18"/>
      </w:rPr>
    </w:lvl>
    <w:lvl w:ilvl="2" w:tplc="040C001B">
      <w:start w:val="1"/>
      <w:numFmt w:val="lowerRoman"/>
      <w:lvlText w:val="%3."/>
      <w:lvlJc w:val="right"/>
      <w:pPr>
        <w:ind w:left="323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342E7515"/>
    <w:multiLevelType w:val="hybridMultilevel"/>
    <w:tmpl w:val="7C902A94"/>
    <w:lvl w:ilvl="0" w:tplc="040C000F">
      <w:start w:val="1"/>
      <w:numFmt w:val="bullet"/>
      <w:pStyle w:val="bullet3"/>
      <w:lvlText w:val=""/>
      <w:lvlJc w:val="left"/>
      <w:pPr>
        <w:tabs>
          <w:tab w:val="num" w:pos="1080"/>
        </w:tabs>
        <w:ind w:left="1080" w:hanging="216"/>
      </w:pPr>
      <w:rPr>
        <w:rFonts w:ascii="Wingdings" w:hAnsi="Wingdings" w:hint="default"/>
      </w:rPr>
    </w:lvl>
    <w:lvl w:ilvl="1" w:tplc="040C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9B10549"/>
    <w:multiLevelType w:val="hybridMultilevel"/>
    <w:tmpl w:val="C762AC6E"/>
    <w:lvl w:ilvl="0" w:tplc="6CE65260">
      <w:start w:val="1"/>
      <w:numFmt w:val="upperLetter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41AE69CC"/>
    <w:multiLevelType w:val="hybridMultilevel"/>
    <w:tmpl w:val="E3EC8D60"/>
    <w:lvl w:ilvl="0" w:tplc="19C26D60">
      <w:start w:val="1"/>
      <w:numFmt w:val="bullet"/>
      <w:lvlText w:val=""/>
      <w:lvlJc w:val="left"/>
      <w:pPr>
        <w:tabs>
          <w:tab w:val="num" w:pos="207"/>
        </w:tabs>
        <w:ind w:left="207" w:hanging="207"/>
      </w:pPr>
      <w:rPr>
        <w:rFonts w:ascii="Wingdings" w:hAnsi="Wingdings" w:hint="default"/>
        <w:sz w:val="24"/>
        <w:szCs w:val="24"/>
      </w:rPr>
    </w:lvl>
    <w:lvl w:ilvl="1" w:tplc="DC288596">
      <w:start w:val="1"/>
      <w:numFmt w:val="bullet"/>
      <w:lvlText w:val="-"/>
      <w:lvlJc w:val="left"/>
      <w:pPr>
        <w:tabs>
          <w:tab w:val="num" w:pos="645"/>
        </w:tabs>
        <w:ind w:left="645" w:hanging="360"/>
      </w:pPr>
      <w:rPr>
        <w:rFonts w:ascii="Century Gothic" w:hAnsi="Century Gothic" w:hint="default"/>
        <w:sz w:val="24"/>
        <w:szCs w:val="24"/>
      </w:rPr>
    </w:lvl>
    <w:lvl w:ilvl="2" w:tplc="040C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57438AA"/>
    <w:multiLevelType w:val="hybridMultilevel"/>
    <w:tmpl w:val="759417A6"/>
    <w:lvl w:ilvl="0" w:tplc="C122E4D0">
      <w:start w:val="1"/>
      <w:numFmt w:val="decimal"/>
      <w:pStyle w:val="question"/>
      <w:lvlText w:val="Q%1."/>
      <w:lvlJc w:val="left"/>
      <w:pPr>
        <w:tabs>
          <w:tab w:val="num" w:pos="504"/>
        </w:tabs>
        <w:ind w:left="504" w:hanging="504"/>
      </w:pPr>
      <w:rPr>
        <w:rFonts w:ascii="Arial" w:hAnsi="Arial" w:hint="default"/>
        <w:b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48D13CBD"/>
    <w:multiLevelType w:val="hybridMultilevel"/>
    <w:tmpl w:val="C35AF5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ACF1C67"/>
    <w:multiLevelType w:val="multilevel"/>
    <w:tmpl w:val="AE906502"/>
    <w:lvl w:ilvl="0">
      <w:start w:val="1"/>
      <w:numFmt w:val="decimal"/>
      <w:pStyle w:val="Head1"/>
      <w:lvlText w:val="%1."/>
      <w:lvlJc w:val="left"/>
      <w:pPr>
        <w:tabs>
          <w:tab w:val="num" w:pos="144"/>
        </w:tabs>
        <w:ind w:left="144" w:hanging="144"/>
      </w:pPr>
      <w:rPr>
        <w:rFonts w:ascii="Arial" w:hAnsi="Arial" w:hint="default"/>
        <w:b/>
        <w:i w:val="0"/>
      </w:rPr>
    </w:lvl>
    <w:lvl w:ilvl="1">
      <w:start w:val="1"/>
      <w:numFmt w:val="decimal"/>
      <w:pStyle w:val="Head2"/>
      <w:lvlText w:val="%1.%2."/>
      <w:lvlJc w:val="left"/>
      <w:pPr>
        <w:tabs>
          <w:tab w:val="num" w:pos="144"/>
        </w:tabs>
        <w:ind w:left="0" w:firstLine="0"/>
      </w:pPr>
      <w:rPr>
        <w:rFonts w:ascii="Arial" w:hAnsi="Arial" w:hint="default"/>
        <w:b/>
        <w:i w:val="0"/>
        <w:sz w:val="22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7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480"/>
        </w:tabs>
        <w:ind w:left="4320" w:hanging="1440"/>
      </w:pPr>
      <w:rPr>
        <w:rFonts w:hint="default"/>
      </w:rPr>
    </w:lvl>
  </w:abstractNum>
  <w:abstractNum w:abstractNumId="25">
    <w:nsid w:val="4B8903D2"/>
    <w:multiLevelType w:val="hybridMultilevel"/>
    <w:tmpl w:val="B470D9D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4C470A94"/>
    <w:multiLevelType w:val="hybridMultilevel"/>
    <w:tmpl w:val="E8BAD828"/>
    <w:lvl w:ilvl="0" w:tplc="FFFFFFFF">
      <w:start w:val="1"/>
      <w:numFmt w:val="bullet"/>
      <w:pStyle w:val="bullet2"/>
      <w:lvlText w:val=""/>
      <w:lvlJc w:val="left"/>
      <w:pPr>
        <w:tabs>
          <w:tab w:val="num" w:pos="648"/>
        </w:tabs>
        <w:ind w:left="648" w:hanging="216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4C872D7A"/>
    <w:multiLevelType w:val="hybridMultilevel"/>
    <w:tmpl w:val="CD5AA8BC"/>
    <w:lvl w:ilvl="0" w:tplc="48E84A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  <w:szCs w:val="20"/>
      </w:rPr>
    </w:lvl>
    <w:lvl w:ilvl="1" w:tplc="040C0003">
      <w:start w:val="1"/>
      <w:numFmt w:val="bullet"/>
      <w:lvlText w:val="o"/>
      <w:lvlJc w:val="left"/>
      <w:pPr>
        <w:tabs>
          <w:tab w:val="num" w:pos="1092"/>
        </w:tabs>
        <w:ind w:left="1092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1812"/>
        </w:tabs>
        <w:ind w:left="1812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532"/>
        </w:tabs>
        <w:ind w:left="2532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tabs>
          <w:tab w:val="num" w:pos="3252"/>
        </w:tabs>
        <w:ind w:left="3252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tabs>
          <w:tab w:val="num" w:pos="3972"/>
        </w:tabs>
        <w:ind w:left="3972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tabs>
          <w:tab w:val="num" w:pos="4692"/>
        </w:tabs>
        <w:ind w:left="4692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tabs>
          <w:tab w:val="num" w:pos="5412"/>
        </w:tabs>
        <w:ind w:left="5412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tabs>
          <w:tab w:val="num" w:pos="6132"/>
        </w:tabs>
        <w:ind w:left="6132" w:hanging="360"/>
      </w:pPr>
      <w:rPr>
        <w:rFonts w:ascii="Wingdings" w:hAnsi="Wingdings" w:hint="default"/>
      </w:rPr>
    </w:lvl>
  </w:abstractNum>
  <w:abstractNum w:abstractNumId="28">
    <w:nsid w:val="555C7E29"/>
    <w:multiLevelType w:val="hybridMultilevel"/>
    <w:tmpl w:val="FBF6B0CA"/>
    <w:lvl w:ilvl="0" w:tplc="71288698">
      <w:start w:val="1"/>
      <w:numFmt w:val="lowerLetter"/>
      <w:lvlText w:val="%1."/>
      <w:lvlJc w:val="left"/>
      <w:pPr>
        <w:ind w:left="1440" w:hanging="360"/>
      </w:pPr>
      <w:rPr>
        <w:rFonts w:hint="default"/>
        <w:sz w:val="24"/>
      </w:rPr>
    </w:lvl>
    <w:lvl w:ilvl="1" w:tplc="3E9C6C4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  <w:sz w:val="18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5C5B4AFD"/>
    <w:multiLevelType w:val="hybridMultilevel"/>
    <w:tmpl w:val="B12A46C8"/>
    <w:lvl w:ilvl="0" w:tplc="099C15C0">
      <w:start w:val="1"/>
      <w:numFmt w:val="decimal"/>
      <w:pStyle w:val="table"/>
      <w:lvlText w:val="Table %1. "/>
      <w:lvlJc w:val="left"/>
      <w:pPr>
        <w:tabs>
          <w:tab w:val="num" w:pos="504"/>
        </w:tabs>
        <w:ind w:left="504" w:hanging="360"/>
      </w:pPr>
      <w:rPr>
        <w:rFonts w:ascii="Arial" w:hAnsi="Arial" w:hint="default"/>
        <w:b/>
        <w:i w:val="0"/>
        <w:sz w:val="20"/>
      </w:r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5F0A3ECA"/>
    <w:multiLevelType w:val="hybridMultilevel"/>
    <w:tmpl w:val="4094BA44"/>
    <w:lvl w:ilvl="0" w:tplc="77D244EA">
      <w:start w:val="1"/>
      <w:numFmt w:val="decimal"/>
      <w:pStyle w:val="number2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color w:val="auto"/>
      </w:rPr>
    </w:lvl>
    <w:lvl w:ilvl="1" w:tplc="CA5CA25C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31">
    <w:nsid w:val="61331DA0"/>
    <w:multiLevelType w:val="hybridMultilevel"/>
    <w:tmpl w:val="8EEA1396"/>
    <w:lvl w:ilvl="0" w:tplc="A746AD2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18"/>
      </w:rPr>
    </w:lvl>
    <w:lvl w:ilvl="1" w:tplc="A746AD26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18"/>
      </w:r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2">
    <w:nsid w:val="64C1096D"/>
    <w:multiLevelType w:val="hybridMultilevel"/>
    <w:tmpl w:val="EBB29650"/>
    <w:lvl w:ilvl="0" w:tplc="040C000F">
      <w:start w:val="1"/>
      <w:numFmt w:val="decimal"/>
      <w:pStyle w:val="tablecap"/>
      <w:lvlText w:val="Figure %1."/>
      <w:lvlJc w:val="left"/>
      <w:pPr>
        <w:tabs>
          <w:tab w:val="num" w:pos="288"/>
        </w:tabs>
        <w:ind w:left="792" w:hanging="792"/>
      </w:pPr>
      <w:rPr>
        <w:rFonts w:ascii="Arial" w:hAnsi="Arial" w:hint="default"/>
        <w:b/>
        <w:i w:val="0"/>
        <w:sz w:val="20"/>
      </w:rPr>
    </w:lvl>
    <w:lvl w:ilvl="1" w:tplc="040C0003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65A37CF8"/>
    <w:multiLevelType w:val="hybridMultilevel"/>
    <w:tmpl w:val="F59ACE0A"/>
    <w:lvl w:ilvl="0" w:tplc="A746AD2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E8B13BA"/>
    <w:multiLevelType w:val="hybridMultilevel"/>
    <w:tmpl w:val="D44E6816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5">
    <w:nsid w:val="6F6E2F63"/>
    <w:multiLevelType w:val="hybridMultilevel"/>
    <w:tmpl w:val="708E93C4"/>
    <w:lvl w:ilvl="0" w:tplc="27347C9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 w:val="0"/>
        <w:sz w:val="28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0484F0C"/>
    <w:multiLevelType w:val="hybridMultilevel"/>
    <w:tmpl w:val="93522442"/>
    <w:lvl w:ilvl="0" w:tplc="A746AD26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18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Times New Roman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7">
    <w:nsid w:val="743C0091"/>
    <w:multiLevelType w:val="hybridMultilevel"/>
    <w:tmpl w:val="E1421E0C"/>
    <w:lvl w:ilvl="0" w:tplc="040C0005">
      <w:start w:val="1"/>
      <w:numFmt w:val="bullet"/>
      <w:pStyle w:val="Bullet20"/>
      <w:lvlText w:val=""/>
      <w:lvlJc w:val="left"/>
      <w:pPr>
        <w:tabs>
          <w:tab w:val="num" w:pos="720"/>
        </w:tabs>
        <w:ind w:left="720" w:hanging="288"/>
      </w:pPr>
      <w:rPr>
        <w:rFonts w:ascii="Symbol" w:hAnsi="Symbol" w:hint="default"/>
      </w:rPr>
    </w:lvl>
    <w:lvl w:ilvl="1" w:tplc="099C15C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7D1F697D"/>
    <w:multiLevelType w:val="hybridMultilevel"/>
    <w:tmpl w:val="7318CAF6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7DA325A1"/>
    <w:multiLevelType w:val="hybridMultilevel"/>
    <w:tmpl w:val="CC3C9354"/>
    <w:lvl w:ilvl="0" w:tplc="9B20AB28">
      <w:numFmt w:val="bullet"/>
      <w:lvlText w:val="-"/>
      <w:lvlJc w:val="left"/>
      <w:pPr>
        <w:ind w:left="2220" w:hanging="360"/>
      </w:pPr>
      <w:rPr>
        <w:rFonts w:ascii="Trebuchet MS" w:eastAsia="Times New Roman" w:hAnsi="Trebuchet M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40">
    <w:nsid w:val="7F360B1B"/>
    <w:multiLevelType w:val="hybridMultilevel"/>
    <w:tmpl w:val="6CAEAC1A"/>
    <w:lvl w:ilvl="0" w:tplc="697630A0">
      <w:start w:val="1"/>
      <w:numFmt w:val="decimal"/>
      <w:pStyle w:val="Number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 w:val="0"/>
        <w:i w:val="0"/>
        <w:sz w:val="20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4"/>
  </w:num>
  <w:num w:numId="2">
    <w:abstractNumId w:val="2"/>
  </w:num>
  <w:num w:numId="3">
    <w:abstractNumId w:val="26"/>
  </w:num>
  <w:num w:numId="4">
    <w:abstractNumId w:val="22"/>
  </w:num>
  <w:num w:numId="5">
    <w:abstractNumId w:val="32"/>
  </w:num>
  <w:num w:numId="6">
    <w:abstractNumId w:val="29"/>
  </w:num>
  <w:num w:numId="7">
    <w:abstractNumId w:val="37"/>
  </w:num>
  <w:num w:numId="8">
    <w:abstractNumId w:val="19"/>
  </w:num>
  <w:num w:numId="9">
    <w:abstractNumId w:val="40"/>
  </w:num>
  <w:num w:numId="10">
    <w:abstractNumId w:val="30"/>
  </w:num>
  <w:num w:numId="11">
    <w:abstractNumId w:val="7"/>
  </w:num>
  <w:num w:numId="12">
    <w:abstractNumId w:val="0"/>
  </w:num>
  <w:num w:numId="13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6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3"/>
  </w:num>
  <w:num w:numId="16">
    <w:abstractNumId w:val="5"/>
  </w:num>
  <w:num w:numId="17">
    <w:abstractNumId w:val="35"/>
  </w:num>
  <w:num w:numId="18">
    <w:abstractNumId w:val="1"/>
  </w:num>
  <w:num w:numId="19">
    <w:abstractNumId w:val="38"/>
  </w:num>
  <w:num w:numId="20">
    <w:abstractNumId w:val="28"/>
  </w:num>
  <w:num w:numId="21">
    <w:abstractNumId w:val="3"/>
  </w:num>
  <w:num w:numId="22">
    <w:abstractNumId w:val="17"/>
    <w:lvlOverride w:ilvl="0"/>
    <w:lvlOverride w:ilvl="1"/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9"/>
  </w:num>
  <w:num w:numId="25">
    <w:abstractNumId w:val="8"/>
  </w:num>
  <w:num w:numId="26">
    <w:abstractNumId w:val="11"/>
  </w:num>
  <w:num w:numId="27">
    <w:abstractNumId w:val="4"/>
  </w:num>
  <w:num w:numId="28">
    <w:abstractNumId w:val="16"/>
  </w:num>
  <w:num w:numId="29">
    <w:abstractNumId w:val="9"/>
  </w:num>
  <w:num w:numId="30">
    <w:abstractNumId w:val="6"/>
  </w:num>
  <w:num w:numId="31">
    <w:abstractNumId w:val="14"/>
  </w:num>
  <w:num w:numId="32">
    <w:abstractNumId w:val="25"/>
  </w:num>
  <w:num w:numId="33">
    <w:abstractNumId w:val="23"/>
  </w:num>
  <w:num w:numId="34">
    <w:abstractNumId w:val="15"/>
  </w:num>
  <w:num w:numId="35">
    <w:abstractNumId w:val="13"/>
  </w:num>
  <w:num w:numId="36">
    <w:abstractNumId w:val="18"/>
  </w:num>
  <w:num w:numId="37">
    <w:abstractNumId w:val="17"/>
  </w:num>
  <w:num w:numId="38">
    <w:abstractNumId w:val="21"/>
  </w:num>
  <w:num w:numId="39">
    <w:abstractNumId w:val="31"/>
  </w:num>
  <w:num w:numId="40">
    <w:abstractNumId w:val="27"/>
  </w:num>
  <w:num w:numId="41">
    <w:abstractNumId w:val="10"/>
    <w:lvlOverride w:ilvl="0"/>
    <w:lvlOverride w:ilvl="1"/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0"/>
  </w:num>
  <w:num w:numId="43">
    <w:abstractNumId w:val="27"/>
  </w:num>
  <w:num w:numId="44">
    <w:abstractNumId w:val="2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displayBackgroundShape/>
  <w:activeWritingStyle w:appName="MSWord" w:lang="fr-FR" w:vendorID="64" w:dllVersion="131078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attachedTemplate r:id="rId1"/>
  <w:linkStyle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 fillcolor="#9cf" stroke="f">
      <v:fill color="#9cf"/>
      <v:stroke on="f"/>
      <o:colormru v:ext="edit" colors="#c7d84c,#9cf,silver,#ccf,#6381b1,#c7d2e3,#b0bfd8,#4c5312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453F"/>
    <w:rsid w:val="000005BD"/>
    <w:rsid w:val="000007A7"/>
    <w:rsid w:val="0000165B"/>
    <w:rsid w:val="000018F9"/>
    <w:rsid w:val="000019C0"/>
    <w:rsid w:val="000028AE"/>
    <w:rsid w:val="00002B24"/>
    <w:rsid w:val="00002CD0"/>
    <w:rsid w:val="00002EB2"/>
    <w:rsid w:val="0000385C"/>
    <w:rsid w:val="00003964"/>
    <w:rsid w:val="00003F0F"/>
    <w:rsid w:val="0000401E"/>
    <w:rsid w:val="000042B0"/>
    <w:rsid w:val="000043D8"/>
    <w:rsid w:val="00004604"/>
    <w:rsid w:val="0000558C"/>
    <w:rsid w:val="000055AF"/>
    <w:rsid w:val="000056E3"/>
    <w:rsid w:val="00005935"/>
    <w:rsid w:val="000059C9"/>
    <w:rsid w:val="00007641"/>
    <w:rsid w:val="000106CF"/>
    <w:rsid w:val="000109E6"/>
    <w:rsid w:val="000110E0"/>
    <w:rsid w:val="00011153"/>
    <w:rsid w:val="000113E6"/>
    <w:rsid w:val="00011DED"/>
    <w:rsid w:val="00011FF3"/>
    <w:rsid w:val="00012992"/>
    <w:rsid w:val="00012DAF"/>
    <w:rsid w:val="00012FDC"/>
    <w:rsid w:val="000134E6"/>
    <w:rsid w:val="00013559"/>
    <w:rsid w:val="000138C9"/>
    <w:rsid w:val="0001399F"/>
    <w:rsid w:val="000147C1"/>
    <w:rsid w:val="0001497A"/>
    <w:rsid w:val="00014CCE"/>
    <w:rsid w:val="00015191"/>
    <w:rsid w:val="0001560D"/>
    <w:rsid w:val="00015801"/>
    <w:rsid w:val="000164D1"/>
    <w:rsid w:val="000169E7"/>
    <w:rsid w:val="00016C04"/>
    <w:rsid w:val="000171D2"/>
    <w:rsid w:val="000171D8"/>
    <w:rsid w:val="0001729B"/>
    <w:rsid w:val="00017465"/>
    <w:rsid w:val="000176F1"/>
    <w:rsid w:val="00020409"/>
    <w:rsid w:val="0002047C"/>
    <w:rsid w:val="00020D81"/>
    <w:rsid w:val="000212C1"/>
    <w:rsid w:val="000212F2"/>
    <w:rsid w:val="000216A9"/>
    <w:rsid w:val="00021D34"/>
    <w:rsid w:val="00021E79"/>
    <w:rsid w:val="00022846"/>
    <w:rsid w:val="00022EEA"/>
    <w:rsid w:val="0002313B"/>
    <w:rsid w:val="00023224"/>
    <w:rsid w:val="00023865"/>
    <w:rsid w:val="00023A11"/>
    <w:rsid w:val="00024093"/>
    <w:rsid w:val="00024B28"/>
    <w:rsid w:val="00025937"/>
    <w:rsid w:val="000265E8"/>
    <w:rsid w:val="000276D5"/>
    <w:rsid w:val="00027C29"/>
    <w:rsid w:val="00027ECF"/>
    <w:rsid w:val="00030146"/>
    <w:rsid w:val="00030361"/>
    <w:rsid w:val="00030D5E"/>
    <w:rsid w:val="00030E4A"/>
    <w:rsid w:val="00030FF7"/>
    <w:rsid w:val="0003190F"/>
    <w:rsid w:val="00031A32"/>
    <w:rsid w:val="00031C76"/>
    <w:rsid w:val="00032D55"/>
    <w:rsid w:val="000336C2"/>
    <w:rsid w:val="0003406F"/>
    <w:rsid w:val="00034549"/>
    <w:rsid w:val="000345A5"/>
    <w:rsid w:val="00034614"/>
    <w:rsid w:val="00035C0B"/>
    <w:rsid w:val="000360A6"/>
    <w:rsid w:val="00036FFB"/>
    <w:rsid w:val="000370AE"/>
    <w:rsid w:val="000379CB"/>
    <w:rsid w:val="00037FEC"/>
    <w:rsid w:val="00040366"/>
    <w:rsid w:val="0004058E"/>
    <w:rsid w:val="0004076C"/>
    <w:rsid w:val="00040A8D"/>
    <w:rsid w:val="000414B1"/>
    <w:rsid w:val="00041565"/>
    <w:rsid w:val="00041B5B"/>
    <w:rsid w:val="000424A7"/>
    <w:rsid w:val="0004270E"/>
    <w:rsid w:val="00042997"/>
    <w:rsid w:val="00042A76"/>
    <w:rsid w:val="00042D55"/>
    <w:rsid w:val="0004381F"/>
    <w:rsid w:val="0004384D"/>
    <w:rsid w:val="00043B44"/>
    <w:rsid w:val="00043B56"/>
    <w:rsid w:val="00043BB9"/>
    <w:rsid w:val="00044202"/>
    <w:rsid w:val="0004424D"/>
    <w:rsid w:val="00044381"/>
    <w:rsid w:val="00044389"/>
    <w:rsid w:val="00044648"/>
    <w:rsid w:val="00044FCC"/>
    <w:rsid w:val="00045717"/>
    <w:rsid w:val="00045C68"/>
    <w:rsid w:val="00046359"/>
    <w:rsid w:val="0004679F"/>
    <w:rsid w:val="00047099"/>
    <w:rsid w:val="00047382"/>
    <w:rsid w:val="000473EE"/>
    <w:rsid w:val="000477DB"/>
    <w:rsid w:val="000479BA"/>
    <w:rsid w:val="00047D12"/>
    <w:rsid w:val="00047FE7"/>
    <w:rsid w:val="00051415"/>
    <w:rsid w:val="0005147F"/>
    <w:rsid w:val="00051B11"/>
    <w:rsid w:val="00051C58"/>
    <w:rsid w:val="00052711"/>
    <w:rsid w:val="000529A0"/>
    <w:rsid w:val="00052D51"/>
    <w:rsid w:val="0005312C"/>
    <w:rsid w:val="00053CFE"/>
    <w:rsid w:val="0005535A"/>
    <w:rsid w:val="00055398"/>
    <w:rsid w:val="000554C2"/>
    <w:rsid w:val="000568B1"/>
    <w:rsid w:val="0005770C"/>
    <w:rsid w:val="00057EF6"/>
    <w:rsid w:val="000606C6"/>
    <w:rsid w:val="00060787"/>
    <w:rsid w:val="000612B6"/>
    <w:rsid w:val="000619A8"/>
    <w:rsid w:val="00061D4E"/>
    <w:rsid w:val="000625CC"/>
    <w:rsid w:val="000626C6"/>
    <w:rsid w:val="00062B9F"/>
    <w:rsid w:val="0006362B"/>
    <w:rsid w:val="00063BBA"/>
    <w:rsid w:val="00063D80"/>
    <w:rsid w:val="00064147"/>
    <w:rsid w:val="00064206"/>
    <w:rsid w:val="000647C5"/>
    <w:rsid w:val="00064C08"/>
    <w:rsid w:val="00064C60"/>
    <w:rsid w:val="00064F0F"/>
    <w:rsid w:val="00065043"/>
    <w:rsid w:val="00065450"/>
    <w:rsid w:val="000656EC"/>
    <w:rsid w:val="00065B06"/>
    <w:rsid w:val="00065F6F"/>
    <w:rsid w:val="00065FDD"/>
    <w:rsid w:val="000660FD"/>
    <w:rsid w:val="0006622E"/>
    <w:rsid w:val="000665DE"/>
    <w:rsid w:val="00066CB0"/>
    <w:rsid w:val="00067902"/>
    <w:rsid w:val="00067953"/>
    <w:rsid w:val="000679E4"/>
    <w:rsid w:val="00067AB6"/>
    <w:rsid w:val="00067CEA"/>
    <w:rsid w:val="00067F64"/>
    <w:rsid w:val="0007037E"/>
    <w:rsid w:val="0007049F"/>
    <w:rsid w:val="0007082C"/>
    <w:rsid w:val="00070AE8"/>
    <w:rsid w:val="00070E8A"/>
    <w:rsid w:val="00071356"/>
    <w:rsid w:val="00071B54"/>
    <w:rsid w:val="00072093"/>
    <w:rsid w:val="00072108"/>
    <w:rsid w:val="00072EB5"/>
    <w:rsid w:val="000734B7"/>
    <w:rsid w:val="000737E4"/>
    <w:rsid w:val="00073E5B"/>
    <w:rsid w:val="000744C6"/>
    <w:rsid w:val="00074871"/>
    <w:rsid w:val="00075C4D"/>
    <w:rsid w:val="000763CB"/>
    <w:rsid w:val="000767AA"/>
    <w:rsid w:val="00076BCB"/>
    <w:rsid w:val="00076EF5"/>
    <w:rsid w:val="000771F1"/>
    <w:rsid w:val="00077465"/>
    <w:rsid w:val="000776F6"/>
    <w:rsid w:val="00077A6E"/>
    <w:rsid w:val="00077D04"/>
    <w:rsid w:val="00077DB1"/>
    <w:rsid w:val="000802D3"/>
    <w:rsid w:val="000804FB"/>
    <w:rsid w:val="00081192"/>
    <w:rsid w:val="000813B7"/>
    <w:rsid w:val="00081CC2"/>
    <w:rsid w:val="0008264F"/>
    <w:rsid w:val="00082AF4"/>
    <w:rsid w:val="00083ADE"/>
    <w:rsid w:val="0008402A"/>
    <w:rsid w:val="00084139"/>
    <w:rsid w:val="00084315"/>
    <w:rsid w:val="000847B0"/>
    <w:rsid w:val="000848A2"/>
    <w:rsid w:val="000853F8"/>
    <w:rsid w:val="00085602"/>
    <w:rsid w:val="00085641"/>
    <w:rsid w:val="00085762"/>
    <w:rsid w:val="000858A6"/>
    <w:rsid w:val="00086240"/>
    <w:rsid w:val="00086292"/>
    <w:rsid w:val="000863E2"/>
    <w:rsid w:val="00086402"/>
    <w:rsid w:val="00086C08"/>
    <w:rsid w:val="00086DAE"/>
    <w:rsid w:val="00086DD4"/>
    <w:rsid w:val="000871CC"/>
    <w:rsid w:val="00087558"/>
    <w:rsid w:val="000876DB"/>
    <w:rsid w:val="000904CE"/>
    <w:rsid w:val="00090580"/>
    <w:rsid w:val="00090EA7"/>
    <w:rsid w:val="00091AAC"/>
    <w:rsid w:val="00091B45"/>
    <w:rsid w:val="00091D29"/>
    <w:rsid w:val="0009280C"/>
    <w:rsid w:val="00092CEA"/>
    <w:rsid w:val="00092E51"/>
    <w:rsid w:val="0009344D"/>
    <w:rsid w:val="00093704"/>
    <w:rsid w:val="00093B88"/>
    <w:rsid w:val="0009492C"/>
    <w:rsid w:val="00094961"/>
    <w:rsid w:val="00094B70"/>
    <w:rsid w:val="00094E9B"/>
    <w:rsid w:val="0009512E"/>
    <w:rsid w:val="000951E6"/>
    <w:rsid w:val="000964EF"/>
    <w:rsid w:val="00097C24"/>
    <w:rsid w:val="00097C25"/>
    <w:rsid w:val="00097DFB"/>
    <w:rsid w:val="000A099A"/>
    <w:rsid w:val="000A1526"/>
    <w:rsid w:val="000A15DB"/>
    <w:rsid w:val="000A1AA2"/>
    <w:rsid w:val="000A222E"/>
    <w:rsid w:val="000A269F"/>
    <w:rsid w:val="000A306D"/>
    <w:rsid w:val="000A30E4"/>
    <w:rsid w:val="000A340C"/>
    <w:rsid w:val="000A34C1"/>
    <w:rsid w:val="000A34C4"/>
    <w:rsid w:val="000A3637"/>
    <w:rsid w:val="000A3AB6"/>
    <w:rsid w:val="000A3B4F"/>
    <w:rsid w:val="000A3C68"/>
    <w:rsid w:val="000A3D8B"/>
    <w:rsid w:val="000A4811"/>
    <w:rsid w:val="000A4817"/>
    <w:rsid w:val="000A52FC"/>
    <w:rsid w:val="000A56B2"/>
    <w:rsid w:val="000A573E"/>
    <w:rsid w:val="000A5B74"/>
    <w:rsid w:val="000A5D51"/>
    <w:rsid w:val="000A5F14"/>
    <w:rsid w:val="000A6E02"/>
    <w:rsid w:val="000A6EBF"/>
    <w:rsid w:val="000A7070"/>
    <w:rsid w:val="000A75A5"/>
    <w:rsid w:val="000A7869"/>
    <w:rsid w:val="000A7A22"/>
    <w:rsid w:val="000A7C29"/>
    <w:rsid w:val="000B03B3"/>
    <w:rsid w:val="000B0CD1"/>
    <w:rsid w:val="000B1324"/>
    <w:rsid w:val="000B1C91"/>
    <w:rsid w:val="000B2EE6"/>
    <w:rsid w:val="000B3030"/>
    <w:rsid w:val="000B31B2"/>
    <w:rsid w:val="000B3AC7"/>
    <w:rsid w:val="000B3E0C"/>
    <w:rsid w:val="000B47E8"/>
    <w:rsid w:val="000B4915"/>
    <w:rsid w:val="000B4B00"/>
    <w:rsid w:val="000B4CE2"/>
    <w:rsid w:val="000B4F7E"/>
    <w:rsid w:val="000B502F"/>
    <w:rsid w:val="000B58D2"/>
    <w:rsid w:val="000B5900"/>
    <w:rsid w:val="000B60B5"/>
    <w:rsid w:val="000B6363"/>
    <w:rsid w:val="000B6438"/>
    <w:rsid w:val="000B6509"/>
    <w:rsid w:val="000B65AC"/>
    <w:rsid w:val="000B66AE"/>
    <w:rsid w:val="000B69A1"/>
    <w:rsid w:val="000B6C1A"/>
    <w:rsid w:val="000B7500"/>
    <w:rsid w:val="000B76C5"/>
    <w:rsid w:val="000B79EE"/>
    <w:rsid w:val="000C0668"/>
    <w:rsid w:val="000C0AAB"/>
    <w:rsid w:val="000C0E1C"/>
    <w:rsid w:val="000C1C38"/>
    <w:rsid w:val="000C1C86"/>
    <w:rsid w:val="000C1E30"/>
    <w:rsid w:val="000C2110"/>
    <w:rsid w:val="000C22DF"/>
    <w:rsid w:val="000C3DAB"/>
    <w:rsid w:val="000C414B"/>
    <w:rsid w:val="000C4197"/>
    <w:rsid w:val="000C43D7"/>
    <w:rsid w:val="000C4510"/>
    <w:rsid w:val="000C47D4"/>
    <w:rsid w:val="000C49F2"/>
    <w:rsid w:val="000C4AB8"/>
    <w:rsid w:val="000C4D1A"/>
    <w:rsid w:val="000C4E97"/>
    <w:rsid w:val="000C4F17"/>
    <w:rsid w:val="000C4F43"/>
    <w:rsid w:val="000C614D"/>
    <w:rsid w:val="000C6650"/>
    <w:rsid w:val="000C66B8"/>
    <w:rsid w:val="000C69AF"/>
    <w:rsid w:val="000C7528"/>
    <w:rsid w:val="000D0068"/>
    <w:rsid w:val="000D01B6"/>
    <w:rsid w:val="000D0438"/>
    <w:rsid w:val="000D05B7"/>
    <w:rsid w:val="000D0602"/>
    <w:rsid w:val="000D0793"/>
    <w:rsid w:val="000D0DEA"/>
    <w:rsid w:val="000D12AE"/>
    <w:rsid w:val="000D1AAA"/>
    <w:rsid w:val="000D1F14"/>
    <w:rsid w:val="000D2113"/>
    <w:rsid w:val="000D2D7F"/>
    <w:rsid w:val="000D3A75"/>
    <w:rsid w:val="000D3B26"/>
    <w:rsid w:val="000D3C85"/>
    <w:rsid w:val="000D3EDF"/>
    <w:rsid w:val="000D4481"/>
    <w:rsid w:val="000D4C90"/>
    <w:rsid w:val="000D5194"/>
    <w:rsid w:val="000D531E"/>
    <w:rsid w:val="000D58AF"/>
    <w:rsid w:val="000D5B09"/>
    <w:rsid w:val="000D5E44"/>
    <w:rsid w:val="000D5FEC"/>
    <w:rsid w:val="000D6025"/>
    <w:rsid w:val="000D6FA0"/>
    <w:rsid w:val="000D72CC"/>
    <w:rsid w:val="000D7645"/>
    <w:rsid w:val="000D7ACC"/>
    <w:rsid w:val="000E004E"/>
    <w:rsid w:val="000E026E"/>
    <w:rsid w:val="000E03A1"/>
    <w:rsid w:val="000E08CD"/>
    <w:rsid w:val="000E0CE0"/>
    <w:rsid w:val="000E1AC3"/>
    <w:rsid w:val="000E28E7"/>
    <w:rsid w:val="000E2F21"/>
    <w:rsid w:val="000E3822"/>
    <w:rsid w:val="000E3978"/>
    <w:rsid w:val="000E4DBA"/>
    <w:rsid w:val="000E4EE0"/>
    <w:rsid w:val="000E5683"/>
    <w:rsid w:val="000E5717"/>
    <w:rsid w:val="000E5971"/>
    <w:rsid w:val="000E5DD6"/>
    <w:rsid w:val="000E6C2B"/>
    <w:rsid w:val="000E6D47"/>
    <w:rsid w:val="000E6EE6"/>
    <w:rsid w:val="000E72D6"/>
    <w:rsid w:val="000E7439"/>
    <w:rsid w:val="000E7826"/>
    <w:rsid w:val="000E7967"/>
    <w:rsid w:val="000E7B68"/>
    <w:rsid w:val="000E7C26"/>
    <w:rsid w:val="000F0429"/>
    <w:rsid w:val="000F091C"/>
    <w:rsid w:val="000F0957"/>
    <w:rsid w:val="000F09AA"/>
    <w:rsid w:val="000F11F6"/>
    <w:rsid w:val="000F139E"/>
    <w:rsid w:val="000F1495"/>
    <w:rsid w:val="000F14A7"/>
    <w:rsid w:val="000F198B"/>
    <w:rsid w:val="000F1D8E"/>
    <w:rsid w:val="000F1EBB"/>
    <w:rsid w:val="000F2482"/>
    <w:rsid w:val="000F29EE"/>
    <w:rsid w:val="000F3A76"/>
    <w:rsid w:val="000F4476"/>
    <w:rsid w:val="000F4539"/>
    <w:rsid w:val="000F4638"/>
    <w:rsid w:val="000F47B5"/>
    <w:rsid w:val="000F4955"/>
    <w:rsid w:val="000F4B2F"/>
    <w:rsid w:val="000F4B7B"/>
    <w:rsid w:val="000F4BCF"/>
    <w:rsid w:val="000F4C73"/>
    <w:rsid w:val="000F4EE2"/>
    <w:rsid w:val="000F5313"/>
    <w:rsid w:val="000F5412"/>
    <w:rsid w:val="000F5D2E"/>
    <w:rsid w:val="000F5E9F"/>
    <w:rsid w:val="000F5F59"/>
    <w:rsid w:val="000F6F45"/>
    <w:rsid w:val="000F72D1"/>
    <w:rsid w:val="000F73A4"/>
    <w:rsid w:val="000F748F"/>
    <w:rsid w:val="000F7FCE"/>
    <w:rsid w:val="00100592"/>
    <w:rsid w:val="00100B71"/>
    <w:rsid w:val="00100E60"/>
    <w:rsid w:val="00101903"/>
    <w:rsid w:val="00101A93"/>
    <w:rsid w:val="00101C02"/>
    <w:rsid w:val="00101C29"/>
    <w:rsid w:val="00101C5D"/>
    <w:rsid w:val="001023AB"/>
    <w:rsid w:val="001026AB"/>
    <w:rsid w:val="001026B0"/>
    <w:rsid w:val="00102936"/>
    <w:rsid w:val="0010307D"/>
    <w:rsid w:val="00103081"/>
    <w:rsid w:val="00103472"/>
    <w:rsid w:val="001035A3"/>
    <w:rsid w:val="00103DF5"/>
    <w:rsid w:val="00103F71"/>
    <w:rsid w:val="00103FFC"/>
    <w:rsid w:val="001045A9"/>
    <w:rsid w:val="00104976"/>
    <w:rsid w:val="00104DCD"/>
    <w:rsid w:val="00104E5B"/>
    <w:rsid w:val="00104F25"/>
    <w:rsid w:val="001051BA"/>
    <w:rsid w:val="001057D7"/>
    <w:rsid w:val="00105905"/>
    <w:rsid w:val="00105B7C"/>
    <w:rsid w:val="001072D7"/>
    <w:rsid w:val="00107605"/>
    <w:rsid w:val="00107EFE"/>
    <w:rsid w:val="001100FD"/>
    <w:rsid w:val="00110332"/>
    <w:rsid w:val="00110697"/>
    <w:rsid w:val="00110713"/>
    <w:rsid w:val="001108A1"/>
    <w:rsid w:val="001108E1"/>
    <w:rsid w:val="00111954"/>
    <w:rsid w:val="00112234"/>
    <w:rsid w:val="00112404"/>
    <w:rsid w:val="001127B8"/>
    <w:rsid w:val="00112B4A"/>
    <w:rsid w:val="00112C6C"/>
    <w:rsid w:val="001134B2"/>
    <w:rsid w:val="00113630"/>
    <w:rsid w:val="00113769"/>
    <w:rsid w:val="00113D0A"/>
    <w:rsid w:val="00114312"/>
    <w:rsid w:val="00114409"/>
    <w:rsid w:val="00114471"/>
    <w:rsid w:val="0011475E"/>
    <w:rsid w:val="0011484A"/>
    <w:rsid w:val="001155FC"/>
    <w:rsid w:val="00115C60"/>
    <w:rsid w:val="00115EEF"/>
    <w:rsid w:val="0011693A"/>
    <w:rsid w:val="00116C17"/>
    <w:rsid w:val="0011779E"/>
    <w:rsid w:val="001207B9"/>
    <w:rsid w:val="0012092E"/>
    <w:rsid w:val="00121141"/>
    <w:rsid w:val="00121304"/>
    <w:rsid w:val="0012130A"/>
    <w:rsid w:val="00121C74"/>
    <w:rsid w:val="00121F06"/>
    <w:rsid w:val="001227F0"/>
    <w:rsid w:val="00122D3B"/>
    <w:rsid w:val="00122E00"/>
    <w:rsid w:val="001233A9"/>
    <w:rsid w:val="0012364C"/>
    <w:rsid w:val="00124516"/>
    <w:rsid w:val="0012478F"/>
    <w:rsid w:val="001259DC"/>
    <w:rsid w:val="00125C5F"/>
    <w:rsid w:val="00126017"/>
    <w:rsid w:val="00126573"/>
    <w:rsid w:val="001266FE"/>
    <w:rsid w:val="00126A8C"/>
    <w:rsid w:val="00126CD4"/>
    <w:rsid w:val="001270D5"/>
    <w:rsid w:val="0013038B"/>
    <w:rsid w:val="001306AD"/>
    <w:rsid w:val="001309A7"/>
    <w:rsid w:val="001315CA"/>
    <w:rsid w:val="001327EB"/>
    <w:rsid w:val="00132EE0"/>
    <w:rsid w:val="001330AE"/>
    <w:rsid w:val="001333F2"/>
    <w:rsid w:val="001335C4"/>
    <w:rsid w:val="00134AF3"/>
    <w:rsid w:val="00134B71"/>
    <w:rsid w:val="00135B4C"/>
    <w:rsid w:val="0013600B"/>
    <w:rsid w:val="00136111"/>
    <w:rsid w:val="00136E1D"/>
    <w:rsid w:val="00137C0D"/>
    <w:rsid w:val="00137CBD"/>
    <w:rsid w:val="00137EBE"/>
    <w:rsid w:val="0014076C"/>
    <w:rsid w:val="001408F8"/>
    <w:rsid w:val="00140DE7"/>
    <w:rsid w:val="00141816"/>
    <w:rsid w:val="001418FB"/>
    <w:rsid w:val="00141DDA"/>
    <w:rsid w:val="00141F99"/>
    <w:rsid w:val="0014213B"/>
    <w:rsid w:val="001423F6"/>
    <w:rsid w:val="00142B6F"/>
    <w:rsid w:val="00143A8B"/>
    <w:rsid w:val="00143D9A"/>
    <w:rsid w:val="00144116"/>
    <w:rsid w:val="00144976"/>
    <w:rsid w:val="00144B57"/>
    <w:rsid w:val="00144B59"/>
    <w:rsid w:val="00144CE0"/>
    <w:rsid w:val="00144F4C"/>
    <w:rsid w:val="001457D7"/>
    <w:rsid w:val="001458F5"/>
    <w:rsid w:val="00145BAD"/>
    <w:rsid w:val="00146103"/>
    <w:rsid w:val="0014651E"/>
    <w:rsid w:val="00146EDC"/>
    <w:rsid w:val="001472C4"/>
    <w:rsid w:val="00147436"/>
    <w:rsid w:val="001475E7"/>
    <w:rsid w:val="00147BB3"/>
    <w:rsid w:val="001500DF"/>
    <w:rsid w:val="001501B4"/>
    <w:rsid w:val="00150DB7"/>
    <w:rsid w:val="00151510"/>
    <w:rsid w:val="0015186C"/>
    <w:rsid w:val="00151940"/>
    <w:rsid w:val="00151C32"/>
    <w:rsid w:val="001523BA"/>
    <w:rsid w:val="0015285F"/>
    <w:rsid w:val="00152979"/>
    <w:rsid w:val="00152A23"/>
    <w:rsid w:val="00152AC5"/>
    <w:rsid w:val="00153315"/>
    <w:rsid w:val="0015362A"/>
    <w:rsid w:val="001537B2"/>
    <w:rsid w:val="00153BA3"/>
    <w:rsid w:val="00154080"/>
    <w:rsid w:val="0015486C"/>
    <w:rsid w:val="001550AB"/>
    <w:rsid w:val="00155E51"/>
    <w:rsid w:val="00156719"/>
    <w:rsid w:val="0015694C"/>
    <w:rsid w:val="00156B63"/>
    <w:rsid w:val="00156E04"/>
    <w:rsid w:val="001570F0"/>
    <w:rsid w:val="001579AF"/>
    <w:rsid w:val="001607CF"/>
    <w:rsid w:val="001609D6"/>
    <w:rsid w:val="00160B44"/>
    <w:rsid w:val="00160CA7"/>
    <w:rsid w:val="00161396"/>
    <w:rsid w:val="00161713"/>
    <w:rsid w:val="001617BC"/>
    <w:rsid w:val="00161913"/>
    <w:rsid w:val="00161CF8"/>
    <w:rsid w:val="00161E93"/>
    <w:rsid w:val="00162E8E"/>
    <w:rsid w:val="001630D4"/>
    <w:rsid w:val="00163207"/>
    <w:rsid w:val="00163407"/>
    <w:rsid w:val="001636D3"/>
    <w:rsid w:val="001637BD"/>
    <w:rsid w:val="001637C5"/>
    <w:rsid w:val="001639CE"/>
    <w:rsid w:val="00164695"/>
    <w:rsid w:val="00164D1E"/>
    <w:rsid w:val="00164DF1"/>
    <w:rsid w:val="00164E7D"/>
    <w:rsid w:val="00165336"/>
    <w:rsid w:val="001655C8"/>
    <w:rsid w:val="001658DF"/>
    <w:rsid w:val="00165B2C"/>
    <w:rsid w:val="00165D4F"/>
    <w:rsid w:val="001672C8"/>
    <w:rsid w:val="001678A5"/>
    <w:rsid w:val="00167A53"/>
    <w:rsid w:val="00167C61"/>
    <w:rsid w:val="00170120"/>
    <w:rsid w:val="00170D27"/>
    <w:rsid w:val="00170DD7"/>
    <w:rsid w:val="001710A5"/>
    <w:rsid w:val="001715E3"/>
    <w:rsid w:val="00171682"/>
    <w:rsid w:val="00172576"/>
    <w:rsid w:val="00172FD3"/>
    <w:rsid w:val="00173308"/>
    <w:rsid w:val="00173DE7"/>
    <w:rsid w:val="00173F00"/>
    <w:rsid w:val="00173F71"/>
    <w:rsid w:val="00174326"/>
    <w:rsid w:val="00174544"/>
    <w:rsid w:val="001745FA"/>
    <w:rsid w:val="00174925"/>
    <w:rsid w:val="0017492D"/>
    <w:rsid w:val="0017496C"/>
    <w:rsid w:val="0017586B"/>
    <w:rsid w:val="00176443"/>
    <w:rsid w:val="00176898"/>
    <w:rsid w:val="0017763C"/>
    <w:rsid w:val="00177EB3"/>
    <w:rsid w:val="001800BD"/>
    <w:rsid w:val="001800D1"/>
    <w:rsid w:val="0018013F"/>
    <w:rsid w:val="0018015D"/>
    <w:rsid w:val="001806CA"/>
    <w:rsid w:val="0018084D"/>
    <w:rsid w:val="00180950"/>
    <w:rsid w:val="00180B63"/>
    <w:rsid w:val="00181259"/>
    <w:rsid w:val="00181714"/>
    <w:rsid w:val="00181A3C"/>
    <w:rsid w:val="00183156"/>
    <w:rsid w:val="00183613"/>
    <w:rsid w:val="00183793"/>
    <w:rsid w:val="00183821"/>
    <w:rsid w:val="00183881"/>
    <w:rsid w:val="001838FB"/>
    <w:rsid w:val="00183BE5"/>
    <w:rsid w:val="00183D61"/>
    <w:rsid w:val="00184AE9"/>
    <w:rsid w:val="001852EC"/>
    <w:rsid w:val="001856D4"/>
    <w:rsid w:val="00185F4C"/>
    <w:rsid w:val="001862BE"/>
    <w:rsid w:val="001866E3"/>
    <w:rsid w:val="00186790"/>
    <w:rsid w:val="00186AC3"/>
    <w:rsid w:val="00186B2B"/>
    <w:rsid w:val="00186B54"/>
    <w:rsid w:val="001872BD"/>
    <w:rsid w:val="001878E4"/>
    <w:rsid w:val="001904A3"/>
    <w:rsid w:val="00190CD4"/>
    <w:rsid w:val="00190E81"/>
    <w:rsid w:val="00190EAA"/>
    <w:rsid w:val="0019118A"/>
    <w:rsid w:val="00191194"/>
    <w:rsid w:val="001914B0"/>
    <w:rsid w:val="00191BD2"/>
    <w:rsid w:val="00191D2B"/>
    <w:rsid w:val="00191F8B"/>
    <w:rsid w:val="00191FBB"/>
    <w:rsid w:val="00192004"/>
    <w:rsid w:val="00192055"/>
    <w:rsid w:val="0019205C"/>
    <w:rsid w:val="00192512"/>
    <w:rsid w:val="00192A2C"/>
    <w:rsid w:val="00193366"/>
    <w:rsid w:val="001933CB"/>
    <w:rsid w:val="0019347A"/>
    <w:rsid w:val="001937D8"/>
    <w:rsid w:val="00193884"/>
    <w:rsid w:val="001938C5"/>
    <w:rsid w:val="00193E2E"/>
    <w:rsid w:val="00194A48"/>
    <w:rsid w:val="001958B2"/>
    <w:rsid w:val="0019672E"/>
    <w:rsid w:val="00196C4D"/>
    <w:rsid w:val="001976C4"/>
    <w:rsid w:val="00197BCE"/>
    <w:rsid w:val="001A0223"/>
    <w:rsid w:val="001A0439"/>
    <w:rsid w:val="001A0598"/>
    <w:rsid w:val="001A0D49"/>
    <w:rsid w:val="001A0D9C"/>
    <w:rsid w:val="001A17BD"/>
    <w:rsid w:val="001A1D45"/>
    <w:rsid w:val="001A1F60"/>
    <w:rsid w:val="001A1FDC"/>
    <w:rsid w:val="001A2D7E"/>
    <w:rsid w:val="001A3437"/>
    <w:rsid w:val="001A3551"/>
    <w:rsid w:val="001A35AE"/>
    <w:rsid w:val="001A3CB5"/>
    <w:rsid w:val="001A3CFC"/>
    <w:rsid w:val="001A3FDA"/>
    <w:rsid w:val="001A42E5"/>
    <w:rsid w:val="001A453F"/>
    <w:rsid w:val="001A4D58"/>
    <w:rsid w:val="001A5427"/>
    <w:rsid w:val="001A555A"/>
    <w:rsid w:val="001A60F1"/>
    <w:rsid w:val="001A6917"/>
    <w:rsid w:val="001A692E"/>
    <w:rsid w:val="001A6A28"/>
    <w:rsid w:val="001A6D84"/>
    <w:rsid w:val="001A72E7"/>
    <w:rsid w:val="001A78D3"/>
    <w:rsid w:val="001A7E09"/>
    <w:rsid w:val="001B0312"/>
    <w:rsid w:val="001B081A"/>
    <w:rsid w:val="001B0D0D"/>
    <w:rsid w:val="001B1994"/>
    <w:rsid w:val="001B1A5D"/>
    <w:rsid w:val="001B1B09"/>
    <w:rsid w:val="001B1DCA"/>
    <w:rsid w:val="001B22BB"/>
    <w:rsid w:val="001B2354"/>
    <w:rsid w:val="001B2834"/>
    <w:rsid w:val="001B2BBD"/>
    <w:rsid w:val="001B2D91"/>
    <w:rsid w:val="001B3050"/>
    <w:rsid w:val="001B3123"/>
    <w:rsid w:val="001B3163"/>
    <w:rsid w:val="001B32FD"/>
    <w:rsid w:val="001B3575"/>
    <w:rsid w:val="001B37DE"/>
    <w:rsid w:val="001B3A73"/>
    <w:rsid w:val="001B3A93"/>
    <w:rsid w:val="001B3CC5"/>
    <w:rsid w:val="001B4747"/>
    <w:rsid w:val="001B4BC4"/>
    <w:rsid w:val="001B524C"/>
    <w:rsid w:val="001B5842"/>
    <w:rsid w:val="001B5D84"/>
    <w:rsid w:val="001B5E4F"/>
    <w:rsid w:val="001B6103"/>
    <w:rsid w:val="001B7A5B"/>
    <w:rsid w:val="001C08A8"/>
    <w:rsid w:val="001C1103"/>
    <w:rsid w:val="001C2587"/>
    <w:rsid w:val="001C258E"/>
    <w:rsid w:val="001C2855"/>
    <w:rsid w:val="001C2DD3"/>
    <w:rsid w:val="001C33A3"/>
    <w:rsid w:val="001C33C0"/>
    <w:rsid w:val="001C3406"/>
    <w:rsid w:val="001C3868"/>
    <w:rsid w:val="001C3AA5"/>
    <w:rsid w:val="001C3B2D"/>
    <w:rsid w:val="001C3FAC"/>
    <w:rsid w:val="001C48FD"/>
    <w:rsid w:val="001C4A7A"/>
    <w:rsid w:val="001C517D"/>
    <w:rsid w:val="001C53F2"/>
    <w:rsid w:val="001C54A4"/>
    <w:rsid w:val="001C5DA5"/>
    <w:rsid w:val="001C5E32"/>
    <w:rsid w:val="001C70B2"/>
    <w:rsid w:val="001C712C"/>
    <w:rsid w:val="001C75E1"/>
    <w:rsid w:val="001C786B"/>
    <w:rsid w:val="001C7905"/>
    <w:rsid w:val="001C7E79"/>
    <w:rsid w:val="001D08D6"/>
    <w:rsid w:val="001D0A1D"/>
    <w:rsid w:val="001D0DAC"/>
    <w:rsid w:val="001D14E7"/>
    <w:rsid w:val="001D16A8"/>
    <w:rsid w:val="001D17AE"/>
    <w:rsid w:val="001D1A2A"/>
    <w:rsid w:val="001D1AEC"/>
    <w:rsid w:val="001D21B7"/>
    <w:rsid w:val="001D2309"/>
    <w:rsid w:val="001D2348"/>
    <w:rsid w:val="001D29B5"/>
    <w:rsid w:val="001D30A3"/>
    <w:rsid w:val="001D32C2"/>
    <w:rsid w:val="001D39A1"/>
    <w:rsid w:val="001D3A67"/>
    <w:rsid w:val="001D3CF7"/>
    <w:rsid w:val="001D3D87"/>
    <w:rsid w:val="001D42BE"/>
    <w:rsid w:val="001D44DD"/>
    <w:rsid w:val="001D4998"/>
    <w:rsid w:val="001D4D64"/>
    <w:rsid w:val="001D4E81"/>
    <w:rsid w:val="001D5979"/>
    <w:rsid w:val="001D5D6D"/>
    <w:rsid w:val="001D61F2"/>
    <w:rsid w:val="001D6AAE"/>
    <w:rsid w:val="001D7767"/>
    <w:rsid w:val="001D795C"/>
    <w:rsid w:val="001E00A3"/>
    <w:rsid w:val="001E0293"/>
    <w:rsid w:val="001E0361"/>
    <w:rsid w:val="001E0F15"/>
    <w:rsid w:val="001E0F8F"/>
    <w:rsid w:val="001E12A7"/>
    <w:rsid w:val="001E1791"/>
    <w:rsid w:val="001E202D"/>
    <w:rsid w:val="001E2C9E"/>
    <w:rsid w:val="001E2F11"/>
    <w:rsid w:val="001E2FFB"/>
    <w:rsid w:val="001E384E"/>
    <w:rsid w:val="001E3BCB"/>
    <w:rsid w:val="001E47D1"/>
    <w:rsid w:val="001E51B7"/>
    <w:rsid w:val="001E54D4"/>
    <w:rsid w:val="001E61B1"/>
    <w:rsid w:val="001E629A"/>
    <w:rsid w:val="001E69E3"/>
    <w:rsid w:val="001E6A8E"/>
    <w:rsid w:val="001E6A9A"/>
    <w:rsid w:val="001E6BB0"/>
    <w:rsid w:val="001E7210"/>
    <w:rsid w:val="001E7224"/>
    <w:rsid w:val="001E74D4"/>
    <w:rsid w:val="001E758B"/>
    <w:rsid w:val="001F0561"/>
    <w:rsid w:val="001F0FC0"/>
    <w:rsid w:val="001F13F6"/>
    <w:rsid w:val="001F1593"/>
    <w:rsid w:val="001F1785"/>
    <w:rsid w:val="001F1932"/>
    <w:rsid w:val="001F1F3A"/>
    <w:rsid w:val="001F1F5C"/>
    <w:rsid w:val="001F3542"/>
    <w:rsid w:val="001F3B00"/>
    <w:rsid w:val="001F3BB7"/>
    <w:rsid w:val="001F40F7"/>
    <w:rsid w:val="001F4DB9"/>
    <w:rsid w:val="001F509F"/>
    <w:rsid w:val="001F5121"/>
    <w:rsid w:val="001F5992"/>
    <w:rsid w:val="001F5C39"/>
    <w:rsid w:val="001F5CEF"/>
    <w:rsid w:val="001F5E79"/>
    <w:rsid w:val="001F5E93"/>
    <w:rsid w:val="001F5EB4"/>
    <w:rsid w:val="001F5FCE"/>
    <w:rsid w:val="001F63AE"/>
    <w:rsid w:val="001F6C6D"/>
    <w:rsid w:val="001F70FA"/>
    <w:rsid w:val="001F760B"/>
    <w:rsid w:val="001F7DD5"/>
    <w:rsid w:val="001F7EB9"/>
    <w:rsid w:val="001F7EE7"/>
    <w:rsid w:val="00200D5A"/>
    <w:rsid w:val="00201256"/>
    <w:rsid w:val="00201679"/>
    <w:rsid w:val="00201E34"/>
    <w:rsid w:val="002021F4"/>
    <w:rsid w:val="002025A0"/>
    <w:rsid w:val="002025B9"/>
    <w:rsid w:val="0020273D"/>
    <w:rsid w:val="00202847"/>
    <w:rsid w:val="002028CC"/>
    <w:rsid w:val="002033D5"/>
    <w:rsid w:val="00203974"/>
    <w:rsid w:val="00203FC0"/>
    <w:rsid w:val="00204192"/>
    <w:rsid w:val="00204195"/>
    <w:rsid w:val="00204E2A"/>
    <w:rsid w:val="002051AB"/>
    <w:rsid w:val="002054BF"/>
    <w:rsid w:val="00205CF3"/>
    <w:rsid w:val="00205E2E"/>
    <w:rsid w:val="00205F9F"/>
    <w:rsid w:val="0020695F"/>
    <w:rsid w:val="0020699F"/>
    <w:rsid w:val="002073FE"/>
    <w:rsid w:val="002074C3"/>
    <w:rsid w:val="002075EE"/>
    <w:rsid w:val="0020777E"/>
    <w:rsid w:val="00207A5A"/>
    <w:rsid w:val="00207B32"/>
    <w:rsid w:val="00210283"/>
    <w:rsid w:val="00210451"/>
    <w:rsid w:val="002110A8"/>
    <w:rsid w:val="00211216"/>
    <w:rsid w:val="002115D4"/>
    <w:rsid w:val="002118D7"/>
    <w:rsid w:val="002119F4"/>
    <w:rsid w:val="002128B8"/>
    <w:rsid w:val="002131FD"/>
    <w:rsid w:val="00213BBF"/>
    <w:rsid w:val="002144E3"/>
    <w:rsid w:val="002159EE"/>
    <w:rsid w:val="00215A37"/>
    <w:rsid w:val="00215D57"/>
    <w:rsid w:val="00216146"/>
    <w:rsid w:val="00216AD5"/>
    <w:rsid w:val="00216E51"/>
    <w:rsid w:val="00217074"/>
    <w:rsid w:val="0021742E"/>
    <w:rsid w:val="002179DB"/>
    <w:rsid w:val="00217AC7"/>
    <w:rsid w:val="00217EE4"/>
    <w:rsid w:val="0022046C"/>
    <w:rsid w:val="00220502"/>
    <w:rsid w:val="002206D2"/>
    <w:rsid w:val="00221501"/>
    <w:rsid w:val="00221E0F"/>
    <w:rsid w:val="00222047"/>
    <w:rsid w:val="0022264B"/>
    <w:rsid w:val="002228C1"/>
    <w:rsid w:val="00222EAE"/>
    <w:rsid w:val="00222EE2"/>
    <w:rsid w:val="00222F33"/>
    <w:rsid w:val="00223615"/>
    <w:rsid w:val="00223A60"/>
    <w:rsid w:val="00224737"/>
    <w:rsid w:val="00225442"/>
    <w:rsid w:val="00225C9F"/>
    <w:rsid w:val="00226176"/>
    <w:rsid w:val="002263DC"/>
    <w:rsid w:val="0022682B"/>
    <w:rsid w:val="00226EA6"/>
    <w:rsid w:val="00226ED3"/>
    <w:rsid w:val="002274FB"/>
    <w:rsid w:val="00227558"/>
    <w:rsid w:val="00227F14"/>
    <w:rsid w:val="0023092C"/>
    <w:rsid w:val="00230CCA"/>
    <w:rsid w:val="00230F89"/>
    <w:rsid w:val="00231181"/>
    <w:rsid w:val="00231A79"/>
    <w:rsid w:val="00231D43"/>
    <w:rsid w:val="0023278B"/>
    <w:rsid w:val="002331D2"/>
    <w:rsid w:val="002334A6"/>
    <w:rsid w:val="00233A8F"/>
    <w:rsid w:val="00234044"/>
    <w:rsid w:val="00234462"/>
    <w:rsid w:val="00235652"/>
    <w:rsid w:val="00235EA2"/>
    <w:rsid w:val="00236F2E"/>
    <w:rsid w:val="002374C1"/>
    <w:rsid w:val="00237F8E"/>
    <w:rsid w:val="00237FB2"/>
    <w:rsid w:val="00240590"/>
    <w:rsid w:val="002413D6"/>
    <w:rsid w:val="00242213"/>
    <w:rsid w:val="0024231F"/>
    <w:rsid w:val="00242851"/>
    <w:rsid w:val="00242EDF"/>
    <w:rsid w:val="00243238"/>
    <w:rsid w:val="0024437A"/>
    <w:rsid w:val="002451E7"/>
    <w:rsid w:val="002452F0"/>
    <w:rsid w:val="0024537A"/>
    <w:rsid w:val="002453DF"/>
    <w:rsid w:val="00245820"/>
    <w:rsid w:val="00245F8A"/>
    <w:rsid w:val="00245FF2"/>
    <w:rsid w:val="002467C1"/>
    <w:rsid w:val="00247066"/>
    <w:rsid w:val="0024747B"/>
    <w:rsid w:val="002479EF"/>
    <w:rsid w:val="00247DB0"/>
    <w:rsid w:val="00250070"/>
    <w:rsid w:val="002503AA"/>
    <w:rsid w:val="00250B44"/>
    <w:rsid w:val="00250CBF"/>
    <w:rsid w:val="00251CFD"/>
    <w:rsid w:val="00252244"/>
    <w:rsid w:val="002523B8"/>
    <w:rsid w:val="00252575"/>
    <w:rsid w:val="002525F5"/>
    <w:rsid w:val="00252AD5"/>
    <w:rsid w:val="00252B4D"/>
    <w:rsid w:val="00252F98"/>
    <w:rsid w:val="0025336C"/>
    <w:rsid w:val="00253AFE"/>
    <w:rsid w:val="00253EDA"/>
    <w:rsid w:val="00254068"/>
    <w:rsid w:val="002540DB"/>
    <w:rsid w:val="00254549"/>
    <w:rsid w:val="002552D4"/>
    <w:rsid w:val="0025545C"/>
    <w:rsid w:val="002556CD"/>
    <w:rsid w:val="00255ABD"/>
    <w:rsid w:val="00256292"/>
    <w:rsid w:val="002562B7"/>
    <w:rsid w:val="002564CB"/>
    <w:rsid w:val="00256E1C"/>
    <w:rsid w:val="00256FAA"/>
    <w:rsid w:val="002577F7"/>
    <w:rsid w:val="00257D02"/>
    <w:rsid w:val="00260501"/>
    <w:rsid w:val="002607C3"/>
    <w:rsid w:val="00260AF9"/>
    <w:rsid w:val="00260C3D"/>
    <w:rsid w:val="00260C78"/>
    <w:rsid w:val="00260DB6"/>
    <w:rsid w:val="002617AD"/>
    <w:rsid w:val="00261885"/>
    <w:rsid w:val="00261C7F"/>
    <w:rsid w:val="00261C97"/>
    <w:rsid w:val="002621C9"/>
    <w:rsid w:val="00262DE2"/>
    <w:rsid w:val="00262EAA"/>
    <w:rsid w:val="0026304D"/>
    <w:rsid w:val="002633A5"/>
    <w:rsid w:val="0026341A"/>
    <w:rsid w:val="00263BE2"/>
    <w:rsid w:val="002645F5"/>
    <w:rsid w:val="002649CC"/>
    <w:rsid w:val="00264F52"/>
    <w:rsid w:val="0026512D"/>
    <w:rsid w:val="002653D9"/>
    <w:rsid w:val="00265970"/>
    <w:rsid w:val="00265D0B"/>
    <w:rsid w:val="00265EB7"/>
    <w:rsid w:val="0026786E"/>
    <w:rsid w:val="00267AA5"/>
    <w:rsid w:val="00267E50"/>
    <w:rsid w:val="00270767"/>
    <w:rsid w:val="002708F1"/>
    <w:rsid w:val="00270CA3"/>
    <w:rsid w:val="00271C3F"/>
    <w:rsid w:val="00271D5A"/>
    <w:rsid w:val="00272A0A"/>
    <w:rsid w:val="00272AD5"/>
    <w:rsid w:val="00272F7F"/>
    <w:rsid w:val="00273127"/>
    <w:rsid w:val="00273C85"/>
    <w:rsid w:val="00274037"/>
    <w:rsid w:val="0027413E"/>
    <w:rsid w:val="002747BB"/>
    <w:rsid w:val="00275050"/>
    <w:rsid w:val="0027513F"/>
    <w:rsid w:val="002753ED"/>
    <w:rsid w:val="00275B99"/>
    <w:rsid w:val="00275FFB"/>
    <w:rsid w:val="002762A5"/>
    <w:rsid w:val="0027658C"/>
    <w:rsid w:val="0027696C"/>
    <w:rsid w:val="00276FC0"/>
    <w:rsid w:val="002772EE"/>
    <w:rsid w:val="00277CC4"/>
    <w:rsid w:val="00277D73"/>
    <w:rsid w:val="00277E2C"/>
    <w:rsid w:val="002806A8"/>
    <w:rsid w:val="00280825"/>
    <w:rsid w:val="0028086C"/>
    <w:rsid w:val="00280FCC"/>
    <w:rsid w:val="0028120E"/>
    <w:rsid w:val="002816F4"/>
    <w:rsid w:val="00281DF4"/>
    <w:rsid w:val="00281EE0"/>
    <w:rsid w:val="002828EA"/>
    <w:rsid w:val="00282AD1"/>
    <w:rsid w:val="00282D1F"/>
    <w:rsid w:val="00282E9C"/>
    <w:rsid w:val="00282F63"/>
    <w:rsid w:val="002831E0"/>
    <w:rsid w:val="002833CA"/>
    <w:rsid w:val="00283783"/>
    <w:rsid w:val="002843FA"/>
    <w:rsid w:val="002844D0"/>
    <w:rsid w:val="0028500C"/>
    <w:rsid w:val="002856C8"/>
    <w:rsid w:val="002856CF"/>
    <w:rsid w:val="002859B3"/>
    <w:rsid w:val="00285AB8"/>
    <w:rsid w:val="00285E11"/>
    <w:rsid w:val="00285F17"/>
    <w:rsid w:val="00285FCA"/>
    <w:rsid w:val="002866E4"/>
    <w:rsid w:val="00286B12"/>
    <w:rsid w:val="00287138"/>
    <w:rsid w:val="00287662"/>
    <w:rsid w:val="00290139"/>
    <w:rsid w:val="0029032E"/>
    <w:rsid w:val="0029052D"/>
    <w:rsid w:val="00290B37"/>
    <w:rsid w:val="0029155B"/>
    <w:rsid w:val="00291A9E"/>
    <w:rsid w:val="00291CC0"/>
    <w:rsid w:val="002925E6"/>
    <w:rsid w:val="00292896"/>
    <w:rsid w:val="00292CB8"/>
    <w:rsid w:val="00293412"/>
    <w:rsid w:val="00293883"/>
    <w:rsid w:val="00294BA6"/>
    <w:rsid w:val="00294BB6"/>
    <w:rsid w:val="0029571C"/>
    <w:rsid w:val="0029597A"/>
    <w:rsid w:val="00296612"/>
    <w:rsid w:val="002973B6"/>
    <w:rsid w:val="00297674"/>
    <w:rsid w:val="00297757"/>
    <w:rsid w:val="00297CF9"/>
    <w:rsid w:val="002A0E51"/>
    <w:rsid w:val="002A143E"/>
    <w:rsid w:val="002A1841"/>
    <w:rsid w:val="002A19CB"/>
    <w:rsid w:val="002A1C20"/>
    <w:rsid w:val="002A2311"/>
    <w:rsid w:val="002A2FEC"/>
    <w:rsid w:val="002A35DC"/>
    <w:rsid w:val="002A3988"/>
    <w:rsid w:val="002A3DE9"/>
    <w:rsid w:val="002A4AC2"/>
    <w:rsid w:val="002A4E64"/>
    <w:rsid w:val="002A5BF8"/>
    <w:rsid w:val="002A60C1"/>
    <w:rsid w:val="002A6185"/>
    <w:rsid w:val="002A6507"/>
    <w:rsid w:val="002A6CAA"/>
    <w:rsid w:val="002A6D56"/>
    <w:rsid w:val="002A737C"/>
    <w:rsid w:val="002A7436"/>
    <w:rsid w:val="002A7992"/>
    <w:rsid w:val="002B02A0"/>
    <w:rsid w:val="002B048A"/>
    <w:rsid w:val="002B09E5"/>
    <w:rsid w:val="002B0BD5"/>
    <w:rsid w:val="002B1852"/>
    <w:rsid w:val="002B1A17"/>
    <w:rsid w:val="002B21CC"/>
    <w:rsid w:val="002B2390"/>
    <w:rsid w:val="002B2774"/>
    <w:rsid w:val="002B2B34"/>
    <w:rsid w:val="002B36E9"/>
    <w:rsid w:val="002B3C49"/>
    <w:rsid w:val="002B453B"/>
    <w:rsid w:val="002B48D5"/>
    <w:rsid w:val="002B48E9"/>
    <w:rsid w:val="002B530C"/>
    <w:rsid w:val="002B564F"/>
    <w:rsid w:val="002B5CAE"/>
    <w:rsid w:val="002B618C"/>
    <w:rsid w:val="002B626C"/>
    <w:rsid w:val="002B6374"/>
    <w:rsid w:val="002B6C13"/>
    <w:rsid w:val="002B6E9B"/>
    <w:rsid w:val="002B6FEA"/>
    <w:rsid w:val="002B7175"/>
    <w:rsid w:val="002B7460"/>
    <w:rsid w:val="002B77A1"/>
    <w:rsid w:val="002C0178"/>
    <w:rsid w:val="002C1072"/>
    <w:rsid w:val="002C1078"/>
    <w:rsid w:val="002C151B"/>
    <w:rsid w:val="002C1832"/>
    <w:rsid w:val="002C1BAC"/>
    <w:rsid w:val="002C2543"/>
    <w:rsid w:val="002C2666"/>
    <w:rsid w:val="002C2D6B"/>
    <w:rsid w:val="002C2F99"/>
    <w:rsid w:val="002C3C81"/>
    <w:rsid w:val="002C487A"/>
    <w:rsid w:val="002C48B4"/>
    <w:rsid w:val="002C49B9"/>
    <w:rsid w:val="002C4F3C"/>
    <w:rsid w:val="002C5742"/>
    <w:rsid w:val="002C5893"/>
    <w:rsid w:val="002C6B71"/>
    <w:rsid w:val="002C6BB6"/>
    <w:rsid w:val="002C7CCB"/>
    <w:rsid w:val="002D017E"/>
    <w:rsid w:val="002D069B"/>
    <w:rsid w:val="002D0958"/>
    <w:rsid w:val="002D0F75"/>
    <w:rsid w:val="002D11BD"/>
    <w:rsid w:val="002D1422"/>
    <w:rsid w:val="002D1C6A"/>
    <w:rsid w:val="002D1F55"/>
    <w:rsid w:val="002D2545"/>
    <w:rsid w:val="002D255B"/>
    <w:rsid w:val="002D39B4"/>
    <w:rsid w:val="002D3E54"/>
    <w:rsid w:val="002D40F5"/>
    <w:rsid w:val="002D439E"/>
    <w:rsid w:val="002D4564"/>
    <w:rsid w:val="002D46EB"/>
    <w:rsid w:val="002D49B1"/>
    <w:rsid w:val="002D4C78"/>
    <w:rsid w:val="002D5543"/>
    <w:rsid w:val="002D56DA"/>
    <w:rsid w:val="002D588F"/>
    <w:rsid w:val="002D5980"/>
    <w:rsid w:val="002D6854"/>
    <w:rsid w:val="002D69DD"/>
    <w:rsid w:val="002D6FCC"/>
    <w:rsid w:val="002D71E2"/>
    <w:rsid w:val="002D73CF"/>
    <w:rsid w:val="002D764B"/>
    <w:rsid w:val="002D7972"/>
    <w:rsid w:val="002D79A6"/>
    <w:rsid w:val="002D7FD2"/>
    <w:rsid w:val="002E007C"/>
    <w:rsid w:val="002E02F6"/>
    <w:rsid w:val="002E0C2F"/>
    <w:rsid w:val="002E1860"/>
    <w:rsid w:val="002E1AB9"/>
    <w:rsid w:val="002E1D9D"/>
    <w:rsid w:val="002E1DAA"/>
    <w:rsid w:val="002E2305"/>
    <w:rsid w:val="002E25C6"/>
    <w:rsid w:val="002E2D11"/>
    <w:rsid w:val="002E2F28"/>
    <w:rsid w:val="002E3250"/>
    <w:rsid w:val="002E3CB2"/>
    <w:rsid w:val="002E45EE"/>
    <w:rsid w:val="002E4AA7"/>
    <w:rsid w:val="002E4BAA"/>
    <w:rsid w:val="002E4EC7"/>
    <w:rsid w:val="002E56F4"/>
    <w:rsid w:val="002E57E9"/>
    <w:rsid w:val="002E5877"/>
    <w:rsid w:val="002E58B9"/>
    <w:rsid w:val="002E5F93"/>
    <w:rsid w:val="002E6183"/>
    <w:rsid w:val="002E6533"/>
    <w:rsid w:val="002E6E72"/>
    <w:rsid w:val="002E733F"/>
    <w:rsid w:val="002E74D7"/>
    <w:rsid w:val="002E7A5F"/>
    <w:rsid w:val="002E7D6E"/>
    <w:rsid w:val="002E7EB8"/>
    <w:rsid w:val="002F0A0E"/>
    <w:rsid w:val="002F0F3F"/>
    <w:rsid w:val="002F1193"/>
    <w:rsid w:val="002F1424"/>
    <w:rsid w:val="002F1694"/>
    <w:rsid w:val="002F169B"/>
    <w:rsid w:val="002F17C8"/>
    <w:rsid w:val="002F1AF6"/>
    <w:rsid w:val="002F1B34"/>
    <w:rsid w:val="002F1BE7"/>
    <w:rsid w:val="002F1D41"/>
    <w:rsid w:val="002F1E80"/>
    <w:rsid w:val="002F1EF1"/>
    <w:rsid w:val="002F2816"/>
    <w:rsid w:val="002F2AAE"/>
    <w:rsid w:val="002F2F7F"/>
    <w:rsid w:val="002F3A3C"/>
    <w:rsid w:val="002F4773"/>
    <w:rsid w:val="002F4EA4"/>
    <w:rsid w:val="002F591E"/>
    <w:rsid w:val="002F6116"/>
    <w:rsid w:val="002F6301"/>
    <w:rsid w:val="002F67DF"/>
    <w:rsid w:val="002F6AA8"/>
    <w:rsid w:val="002F6E87"/>
    <w:rsid w:val="002F754F"/>
    <w:rsid w:val="002F78AB"/>
    <w:rsid w:val="002F7BF2"/>
    <w:rsid w:val="003005FB"/>
    <w:rsid w:val="00300909"/>
    <w:rsid w:val="00301FCB"/>
    <w:rsid w:val="003022E2"/>
    <w:rsid w:val="0030239D"/>
    <w:rsid w:val="003028BA"/>
    <w:rsid w:val="003029DC"/>
    <w:rsid w:val="00302F4C"/>
    <w:rsid w:val="00303339"/>
    <w:rsid w:val="00303596"/>
    <w:rsid w:val="0030420D"/>
    <w:rsid w:val="00304292"/>
    <w:rsid w:val="0030462E"/>
    <w:rsid w:val="003049FC"/>
    <w:rsid w:val="00304CFE"/>
    <w:rsid w:val="00304DB1"/>
    <w:rsid w:val="00304EFD"/>
    <w:rsid w:val="003059E5"/>
    <w:rsid w:val="00305C3A"/>
    <w:rsid w:val="00305D4C"/>
    <w:rsid w:val="003065B5"/>
    <w:rsid w:val="00306BC8"/>
    <w:rsid w:val="003073B4"/>
    <w:rsid w:val="00307BEF"/>
    <w:rsid w:val="00307E38"/>
    <w:rsid w:val="0031010F"/>
    <w:rsid w:val="0031046D"/>
    <w:rsid w:val="00310773"/>
    <w:rsid w:val="003108C3"/>
    <w:rsid w:val="00310C22"/>
    <w:rsid w:val="00311689"/>
    <w:rsid w:val="00311999"/>
    <w:rsid w:val="00311D14"/>
    <w:rsid w:val="003124D9"/>
    <w:rsid w:val="003125CF"/>
    <w:rsid w:val="00312E7C"/>
    <w:rsid w:val="00312EE6"/>
    <w:rsid w:val="0031326E"/>
    <w:rsid w:val="003134E3"/>
    <w:rsid w:val="0031370B"/>
    <w:rsid w:val="0031387E"/>
    <w:rsid w:val="00313C0C"/>
    <w:rsid w:val="00313F06"/>
    <w:rsid w:val="003146DC"/>
    <w:rsid w:val="00314848"/>
    <w:rsid w:val="003149A1"/>
    <w:rsid w:val="00315166"/>
    <w:rsid w:val="00315A71"/>
    <w:rsid w:val="00315AB5"/>
    <w:rsid w:val="00316125"/>
    <w:rsid w:val="003165BB"/>
    <w:rsid w:val="0031716F"/>
    <w:rsid w:val="00317538"/>
    <w:rsid w:val="00317922"/>
    <w:rsid w:val="00317A36"/>
    <w:rsid w:val="00320281"/>
    <w:rsid w:val="003204DC"/>
    <w:rsid w:val="00320717"/>
    <w:rsid w:val="00320B7F"/>
    <w:rsid w:val="00320FD7"/>
    <w:rsid w:val="0032114E"/>
    <w:rsid w:val="0032185B"/>
    <w:rsid w:val="00321B43"/>
    <w:rsid w:val="003221A2"/>
    <w:rsid w:val="0032268F"/>
    <w:rsid w:val="0032274E"/>
    <w:rsid w:val="003232F5"/>
    <w:rsid w:val="00323525"/>
    <w:rsid w:val="003239BA"/>
    <w:rsid w:val="00323BE2"/>
    <w:rsid w:val="0032432B"/>
    <w:rsid w:val="00324917"/>
    <w:rsid w:val="00324B99"/>
    <w:rsid w:val="00324F67"/>
    <w:rsid w:val="003255BC"/>
    <w:rsid w:val="003256EB"/>
    <w:rsid w:val="003266DE"/>
    <w:rsid w:val="00326DD5"/>
    <w:rsid w:val="00327999"/>
    <w:rsid w:val="00327C3C"/>
    <w:rsid w:val="003301C6"/>
    <w:rsid w:val="00330445"/>
    <w:rsid w:val="00330F2C"/>
    <w:rsid w:val="0033112D"/>
    <w:rsid w:val="003313B7"/>
    <w:rsid w:val="00331AF9"/>
    <w:rsid w:val="00331DC5"/>
    <w:rsid w:val="00331FF0"/>
    <w:rsid w:val="003327BE"/>
    <w:rsid w:val="00332B93"/>
    <w:rsid w:val="00332B9F"/>
    <w:rsid w:val="00332DBE"/>
    <w:rsid w:val="00332E9A"/>
    <w:rsid w:val="00333007"/>
    <w:rsid w:val="003330E1"/>
    <w:rsid w:val="00333B1B"/>
    <w:rsid w:val="00333CF1"/>
    <w:rsid w:val="003343A2"/>
    <w:rsid w:val="003346E4"/>
    <w:rsid w:val="003348A6"/>
    <w:rsid w:val="00334F51"/>
    <w:rsid w:val="00334FAF"/>
    <w:rsid w:val="003350FF"/>
    <w:rsid w:val="00335358"/>
    <w:rsid w:val="003354FB"/>
    <w:rsid w:val="00335A25"/>
    <w:rsid w:val="00335A4C"/>
    <w:rsid w:val="003360B9"/>
    <w:rsid w:val="0033699E"/>
    <w:rsid w:val="003372CA"/>
    <w:rsid w:val="0033750E"/>
    <w:rsid w:val="00337CCC"/>
    <w:rsid w:val="00337DCC"/>
    <w:rsid w:val="0034043F"/>
    <w:rsid w:val="003405AC"/>
    <w:rsid w:val="00340FF9"/>
    <w:rsid w:val="0034191C"/>
    <w:rsid w:val="00341E5F"/>
    <w:rsid w:val="00342497"/>
    <w:rsid w:val="003424E4"/>
    <w:rsid w:val="00342CBD"/>
    <w:rsid w:val="00343115"/>
    <w:rsid w:val="003433E7"/>
    <w:rsid w:val="00343B87"/>
    <w:rsid w:val="00343C09"/>
    <w:rsid w:val="00343D1F"/>
    <w:rsid w:val="00343E81"/>
    <w:rsid w:val="003444CB"/>
    <w:rsid w:val="0034464D"/>
    <w:rsid w:val="003447E2"/>
    <w:rsid w:val="00344B02"/>
    <w:rsid w:val="00344CA2"/>
    <w:rsid w:val="00345381"/>
    <w:rsid w:val="003456A9"/>
    <w:rsid w:val="003457EA"/>
    <w:rsid w:val="003459D8"/>
    <w:rsid w:val="00345B7F"/>
    <w:rsid w:val="00345DC7"/>
    <w:rsid w:val="00346030"/>
    <w:rsid w:val="00346B95"/>
    <w:rsid w:val="00346E3B"/>
    <w:rsid w:val="00346EEF"/>
    <w:rsid w:val="00347389"/>
    <w:rsid w:val="003474B9"/>
    <w:rsid w:val="00347912"/>
    <w:rsid w:val="0035062C"/>
    <w:rsid w:val="00350AEC"/>
    <w:rsid w:val="0035117D"/>
    <w:rsid w:val="00351447"/>
    <w:rsid w:val="00351579"/>
    <w:rsid w:val="003517BA"/>
    <w:rsid w:val="003524B2"/>
    <w:rsid w:val="0035274C"/>
    <w:rsid w:val="00352A97"/>
    <w:rsid w:val="003536AE"/>
    <w:rsid w:val="00354C57"/>
    <w:rsid w:val="003553F1"/>
    <w:rsid w:val="00355DF3"/>
    <w:rsid w:val="003561C2"/>
    <w:rsid w:val="00356E24"/>
    <w:rsid w:val="0035788F"/>
    <w:rsid w:val="00357DC0"/>
    <w:rsid w:val="00357EC2"/>
    <w:rsid w:val="00360196"/>
    <w:rsid w:val="003603D1"/>
    <w:rsid w:val="00360744"/>
    <w:rsid w:val="0036075A"/>
    <w:rsid w:val="00360CC9"/>
    <w:rsid w:val="00360D28"/>
    <w:rsid w:val="00360EEF"/>
    <w:rsid w:val="003610A5"/>
    <w:rsid w:val="003610DE"/>
    <w:rsid w:val="00361718"/>
    <w:rsid w:val="00361847"/>
    <w:rsid w:val="00361C26"/>
    <w:rsid w:val="00361DDA"/>
    <w:rsid w:val="00361FA7"/>
    <w:rsid w:val="0036277D"/>
    <w:rsid w:val="003627EC"/>
    <w:rsid w:val="00362BCA"/>
    <w:rsid w:val="00362EF2"/>
    <w:rsid w:val="0036372D"/>
    <w:rsid w:val="00364EE4"/>
    <w:rsid w:val="00365133"/>
    <w:rsid w:val="0036524C"/>
    <w:rsid w:val="003662C2"/>
    <w:rsid w:val="00366434"/>
    <w:rsid w:val="0036701B"/>
    <w:rsid w:val="003671FE"/>
    <w:rsid w:val="00367593"/>
    <w:rsid w:val="00367AC8"/>
    <w:rsid w:val="00370176"/>
    <w:rsid w:val="00370662"/>
    <w:rsid w:val="00370A10"/>
    <w:rsid w:val="00370C5B"/>
    <w:rsid w:val="003710E1"/>
    <w:rsid w:val="0037238E"/>
    <w:rsid w:val="00373001"/>
    <w:rsid w:val="0037332C"/>
    <w:rsid w:val="0037497D"/>
    <w:rsid w:val="00374E31"/>
    <w:rsid w:val="003751A3"/>
    <w:rsid w:val="00376B9D"/>
    <w:rsid w:val="00376F72"/>
    <w:rsid w:val="00377A5A"/>
    <w:rsid w:val="00377F5F"/>
    <w:rsid w:val="00380251"/>
    <w:rsid w:val="00380327"/>
    <w:rsid w:val="003806A6"/>
    <w:rsid w:val="0038244F"/>
    <w:rsid w:val="0038284E"/>
    <w:rsid w:val="00383183"/>
    <w:rsid w:val="003831F4"/>
    <w:rsid w:val="0038366F"/>
    <w:rsid w:val="00383957"/>
    <w:rsid w:val="00383A26"/>
    <w:rsid w:val="00383F45"/>
    <w:rsid w:val="003850A4"/>
    <w:rsid w:val="00385431"/>
    <w:rsid w:val="0038545B"/>
    <w:rsid w:val="00385E12"/>
    <w:rsid w:val="003861B3"/>
    <w:rsid w:val="00386862"/>
    <w:rsid w:val="00386CA9"/>
    <w:rsid w:val="00386EF6"/>
    <w:rsid w:val="003875E2"/>
    <w:rsid w:val="00387FD3"/>
    <w:rsid w:val="00390359"/>
    <w:rsid w:val="003903F8"/>
    <w:rsid w:val="00390437"/>
    <w:rsid w:val="003909BC"/>
    <w:rsid w:val="00390CBD"/>
    <w:rsid w:val="00390F4A"/>
    <w:rsid w:val="003911E1"/>
    <w:rsid w:val="00391621"/>
    <w:rsid w:val="00391B88"/>
    <w:rsid w:val="00391ED1"/>
    <w:rsid w:val="00392206"/>
    <w:rsid w:val="00392F9D"/>
    <w:rsid w:val="00393216"/>
    <w:rsid w:val="003935E5"/>
    <w:rsid w:val="00393B4C"/>
    <w:rsid w:val="00393E06"/>
    <w:rsid w:val="00393FFA"/>
    <w:rsid w:val="0039471A"/>
    <w:rsid w:val="003949A6"/>
    <w:rsid w:val="00394A4F"/>
    <w:rsid w:val="00394B90"/>
    <w:rsid w:val="003957D0"/>
    <w:rsid w:val="003957DC"/>
    <w:rsid w:val="003958A9"/>
    <w:rsid w:val="00395C45"/>
    <w:rsid w:val="00395DEE"/>
    <w:rsid w:val="00395FD9"/>
    <w:rsid w:val="003960B4"/>
    <w:rsid w:val="00396805"/>
    <w:rsid w:val="00396AA7"/>
    <w:rsid w:val="00396CC2"/>
    <w:rsid w:val="003972C2"/>
    <w:rsid w:val="003973D8"/>
    <w:rsid w:val="00397726"/>
    <w:rsid w:val="00397F8C"/>
    <w:rsid w:val="003A1258"/>
    <w:rsid w:val="003A1AE5"/>
    <w:rsid w:val="003A1F6F"/>
    <w:rsid w:val="003A1F84"/>
    <w:rsid w:val="003A212C"/>
    <w:rsid w:val="003A226C"/>
    <w:rsid w:val="003A32D7"/>
    <w:rsid w:val="003A37F3"/>
    <w:rsid w:val="003A3DD1"/>
    <w:rsid w:val="003A40F5"/>
    <w:rsid w:val="003A41ED"/>
    <w:rsid w:val="003A50E9"/>
    <w:rsid w:val="003A5294"/>
    <w:rsid w:val="003A6098"/>
    <w:rsid w:val="003A60E0"/>
    <w:rsid w:val="003A630C"/>
    <w:rsid w:val="003A6939"/>
    <w:rsid w:val="003A71B8"/>
    <w:rsid w:val="003A72A7"/>
    <w:rsid w:val="003A7B21"/>
    <w:rsid w:val="003A7C60"/>
    <w:rsid w:val="003B0A61"/>
    <w:rsid w:val="003B0C83"/>
    <w:rsid w:val="003B11BC"/>
    <w:rsid w:val="003B14D2"/>
    <w:rsid w:val="003B1690"/>
    <w:rsid w:val="003B1713"/>
    <w:rsid w:val="003B1D0C"/>
    <w:rsid w:val="003B1DFB"/>
    <w:rsid w:val="003B2B3F"/>
    <w:rsid w:val="003B3407"/>
    <w:rsid w:val="003B34E6"/>
    <w:rsid w:val="003B392F"/>
    <w:rsid w:val="003B3B1F"/>
    <w:rsid w:val="003B4373"/>
    <w:rsid w:val="003B453A"/>
    <w:rsid w:val="003B49E2"/>
    <w:rsid w:val="003B49F1"/>
    <w:rsid w:val="003B613C"/>
    <w:rsid w:val="003B6553"/>
    <w:rsid w:val="003B68D3"/>
    <w:rsid w:val="003B6A11"/>
    <w:rsid w:val="003B7353"/>
    <w:rsid w:val="003B7987"/>
    <w:rsid w:val="003C0021"/>
    <w:rsid w:val="003C0236"/>
    <w:rsid w:val="003C03C4"/>
    <w:rsid w:val="003C04FF"/>
    <w:rsid w:val="003C09CD"/>
    <w:rsid w:val="003C0C2A"/>
    <w:rsid w:val="003C0D51"/>
    <w:rsid w:val="003C150D"/>
    <w:rsid w:val="003C1E6A"/>
    <w:rsid w:val="003C233E"/>
    <w:rsid w:val="003C23DB"/>
    <w:rsid w:val="003C2543"/>
    <w:rsid w:val="003C2697"/>
    <w:rsid w:val="003C2EFE"/>
    <w:rsid w:val="003C34C7"/>
    <w:rsid w:val="003C37C5"/>
    <w:rsid w:val="003C3840"/>
    <w:rsid w:val="003C3D12"/>
    <w:rsid w:val="003C3D71"/>
    <w:rsid w:val="003C4BC8"/>
    <w:rsid w:val="003C4CBF"/>
    <w:rsid w:val="003C509F"/>
    <w:rsid w:val="003C50AC"/>
    <w:rsid w:val="003C630C"/>
    <w:rsid w:val="003C7290"/>
    <w:rsid w:val="003D025A"/>
    <w:rsid w:val="003D0278"/>
    <w:rsid w:val="003D1003"/>
    <w:rsid w:val="003D1008"/>
    <w:rsid w:val="003D12B3"/>
    <w:rsid w:val="003D146D"/>
    <w:rsid w:val="003D15B3"/>
    <w:rsid w:val="003D2703"/>
    <w:rsid w:val="003D2984"/>
    <w:rsid w:val="003D2F23"/>
    <w:rsid w:val="003D3902"/>
    <w:rsid w:val="003D46CD"/>
    <w:rsid w:val="003D470F"/>
    <w:rsid w:val="003D49AA"/>
    <w:rsid w:val="003D4FE7"/>
    <w:rsid w:val="003D5C4E"/>
    <w:rsid w:val="003D65AF"/>
    <w:rsid w:val="003D6793"/>
    <w:rsid w:val="003D67F7"/>
    <w:rsid w:val="003D6A4A"/>
    <w:rsid w:val="003D6DB5"/>
    <w:rsid w:val="003D6E63"/>
    <w:rsid w:val="003D6F23"/>
    <w:rsid w:val="003D71E9"/>
    <w:rsid w:val="003D7705"/>
    <w:rsid w:val="003E0E46"/>
    <w:rsid w:val="003E1080"/>
    <w:rsid w:val="003E1D3E"/>
    <w:rsid w:val="003E27BF"/>
    <w:rsid w:val="003E30CA"/>
    <w:rsid w:val="003E3143"/>
    <w:rsid w:val="003E314B"/>
    <w:rsid w:val="003E36EB"/>
    <w:rsid w:val="003E3ABD"/>
    <w:rsid w:val="003E4D40"/>
    <w:rsid w:val="003E4DB9"/>
    <w:rsid w:val="003E4DDE"/>
    <w:rsid w:val="003E4E86"/>
    <w:rsid w:val="003E4F45"/>
    <w:rsid w:val="003E50BA"/>
    <w:rsid w:val="003E5E35"/>
    <w:rsid w:val="003E61AD"/>
    <w:rsid w:val="003E6F6C"/>
    <w:rsid w:val="003E7C28"/>
    <w:rsid w:val="003E7DFA"/>
    <w:rsid w:val="003F02AD"/>
    <w:rsid w:val="003F05AC"/>
    <w:rsid w:val="003F14A4"/>
    <w:rsid w:val="003F18FF"/>
    <w:rsid w:val="003F1BD5"/>
    <w:rsid w:val="003F1EA1"/>
    <w:rsid w:val="003F2784"/>
    <w:rsid w:val="003F2D39"/>
    <w:rsid w:val="003F2D72"/>
    <w:rsid w:val="003F31A9"/>
    <w:rsid w:val="003F3A61"/>
    <w:rsid w:val="003F3B8E"/>
    <w:rsid w:val="003F3E28"/>
    <w:rsid w:val="003F4939"/>
    <w:rsid w:val="003F4B8F"/>
    <w:rsid w:val="003F4EC7"/>
    <w:rsid w:val="003F5B4D"/>
    <w:rsid w:val="003F5BD2"/>
    <w:rsid w:val="003F5FED"/>
    <w:rsid w:val="003F61E9"/>
    <w:rsid w:val="003F62EE"/>
    <w:rsid w:val="003F62F7"/>
    <w:rsid w:val="003F6584"/>
    <w:rsid w:val="003F6AAB"/>
    <w:rsid w:val="003F7113"/>
    <w:rsid w:val="003F71A5"/>
    <w:rsid w:val="003F724D"/>
    <w:rsid w:val="00400E3F"/>
    <w:rsid w:val="00400F47"/>
    <w:rsid w:val="00401102"/>
    <w:rsid w:val="00401964"/>
    <w:rsid w:val="00401B0B"/>
    <w:rsid w:val="004024A1"/>
    <w:rsid w:val="004027E0"/>
    <w:rsid w:val="00402C46"/>
    <w:rsid w:val="00402FA7"/>
    <w:rsid w:val="004034AA"/>
    <w:rsid w:val="00403546"/>
    <w:rsid w:val="004037C9"/>
    <w:rsid w:val="004038CB"/>
    <w:rsid w:val="00403C10"/>
    <w:rsid w:val="00403FE1"/>
    <w:rsid w:val="00404458"/>
    <w:rsid w:val="00404859"/>
    <w:rsid w:val="004058A3"/>
    <w:rsid w:val="00405A79"/>
    <w:rsid w:val="00406743"/>
    <w:rsid w:val="0040692E"/>
    <w:rsid w:val="00406A2C"/>
    <w:rsid w:val="00406F04"/>
    <w:rsid w:val="0041006E"/>
    <w:rsid w:val="00410521"/>
    <w:rsid w:val="00410828"/>
    <w:rsid w:val="004109F6"/>
    <w:rsid w:val="00411187"/>
    <w:rsid w:val="00411324"/>
    <w:rsid w:val="00411F6D"/>
    <w:rsid w:val="00412300"/>
    <w:rsid w:val="00412578"/>
    <w:rsid w:val="004126C7"/>
    <w:rsid w:val="004127CF"/>
    <w:rsid w:val="0041315E"/>
    <w:rsid w:val="00413BC4"/>
    <w:rsid w:val="00413C25"/>
    <w:rsid w:val="00413DB7"/>
    <w:rsid w:val="00414874"/>
    <w:rsid w:val="00414A4E"/>
    <w:rsid w:val="00414EAC"/>
    <w:rsid w:val="004157FD"/>
    <w:rsid w:val="00415949"/>
    <w:rsid w:val="00415A58"/>
    <w:rsid w:val="00415A6C"/>
    <w:rsid w:val="00416CD5"/>
    <w:rsid w:val="004170EB"/>
    <w:rsid w:val="0041745E"/>
    <w:rsid w:val="0041754A"/>
    <w:rsid w:val="004175C8"/>
    <w:rsid w:val="004176DA"/>
    <w:rsid w:val="00420019"/>
    <w:rsid w:val="004217AD"/>
    <w:rsid w:val="00421CF7"/>
    <w:rsid w:val="0042229C"/>
    <w:rsid w:val="0042251A"/>
    <w:rsid w:val="004225F5"/>
    <w:rsid w:val="004229DE"/>
    <w:rsid w:val="00423E86"/>
    <w:rsid w:val="0042403D"/>
    <w:rsid w:val="004240B6"/>
    <w:rsid w:val="00424875"/>
    <w:rsid w:val="0042495E"/>
    <w:rsid w:val="00424DB7"/>
    <w:rsid w:val="004251E1"/>
    <w:rsid w:val="004254E0"/>
    <w:rsid w:val="00427910"/>
    <w:rsid w:val="00427DCF"/>
    <w:rsid w:val="00427F7C"/>
    <w:rsid w:val="00430146"/>
    <w:rsid w:val="004301E3"/>
    <w:rsid w:val="0043043D"/>
    <w:rsid w:val="00430C93"/>
    <w:rsid w:val="00430E64"/>
    <w:rsid w:val="00431077"/>
    <w:rsid w:val="0043116F"/>
    <w:rsid w:val="0043172D"/>
    <w:rsid w:val="004326C3"/>
    <w:rsid w:val="00433604"/>
    <w:rsid w:val="00434692"/>
    <w:rsid w:val="0043493D"/>
    <w:rsid w:val="00434AAA"/>
    <w:rsid w:val="00435050"/>
    <w:rsid w:val="00435092"/>
    <w:rsid w:val="0043585E"/>
    <w:rsid w:val="004359A6"/>
    <w:rsid w:val="004359AB"/>
    <w:rsid w:val="004362FC"/>
    <w:rsid w:val="004365FE"/>
    <w:rsid w:val="004369E1"/>
    <w:rsid w:val="00436B9B"/>
    <w:rsid w:val="00437003"/>
    <w:rsid w:val="00437281"/>
    <w:rsid w:val="00437E50"/>
    <w:rsid w:val="00437EE0"/>
    <w:rsid w:val="0044004E"/>
    <w:rsid w:val="00440081"/>
    <w:rsid w:val="00440096"/>
    <w:rsid w:val="004404CF"/>
    <w:rsid w:val="0044168C"/>
    <w:rsid w:val="00441DAF"/>
    <w:rsid w:val="004421FF"/>
    <w:rsid w:val="004423A5"/>
    <w:rsid w:val="0044240A"/>
    <w:rsid w:val="00442B76"/>
    <w:rsid w:val="00443370"/>
    <w:rsid w:val="004438A8"/>
    <w:rsid w:val="00443C90"/>
    <w:rsid w:val="00443DF3"/>
    <w:rsid w:val="0044476E"/>
    <w:rsid w:val="004448C7"/>
    <w:rsid w:val="00444B8C"/>
    <w:rsid w:val="00444CA1"/>
    <w:rsid w:val="00445265"/>
    <w:rsid w:val="00445541"/>
    <w:rsid w:val="00445AD0"/>
    <w:rsid w:val="00445CE3"/>
    <w:rsid w:val="004465B5"/>
    <w:rsid w:val="004469AD"/>
    <w:rsid w:val="00446ABD"/>
    <w:rsid w:val="00447226"/>
    <w:rsid w:val="004474D3"/>
    <w:rsid w:val="004475CF"/>
    <w:rsid w:val="00447F75"/>
    <w:rsid w:val="00450233"/>
    <w:rsid w:val="00450278"/>
    <w:rsid w:val="0045033E"/>
    <w:rsid w:val="00450D7B"/>
    <w:rsid w:val="00450F7F"/>
    <w:rsid w:val="00451000"/>
    <w:rsid w:val="004511FE"/>
    <w:rsid w:val="00451F77"/>
    <w:rsid w:val="00452057"/>
    <w:rsid w:val="0045299E"/>
    <w:rsid w:val="0045320C"/>
    <w:rsid w:val="0045320F"/>
    <w:rsid w:val="00453CC4"/>
    <w:rsid w:val="00453F11"/>
    <w:rsid w:val="004540EB"/>
    <w:rsid w:val="0045410E"/>
    <w:rsid w:val="00454ED9"/>
    <w:rsid w:val="00455132"/>
    <w:rsid w:val="0045519C"/>
    <w:rsid w:val="004557B2"/>
    <w:rsid w:val="0045590C"/>
    <w:rsid w:val="004559B5"/>
    <w:rsid w:val="00455F56"/>
    <w:rsid w:val="0045614C"/>
    <w:rsid w:val="004566B6"/>
    <w:rsid w:val="00456EF1"/>
    <w:rsid w:val="00457193"/>
    <w:rsid w:val="00457266"/>
    <w:rsid w:val="00457893"/>
    <w:rsid w:val="00457B09"/>
    <w:rsid w:val="00460654"/>
    <w:rsid w:val="00460CE5"/>
    <w:rsid w:val="00460FC4"/>
    <w:rsid w:val="00461289"/>
    <w:rsid w:val="004613C9"/>
    <w:rsid w:val="00461416"/>
    <w:rsid w:val="004616D9"/>
    <w:rsid w:val="00461878"/>
    <w:rsid w:val="004619F8"/>
    <w:rsid w:val="00461B21"/>
    <w:rsid w:val="00461BAA"/>
    <w:rsid w:val="00461BD6"/>
    <w:rsid w:val="00462025"/>
    <w:rsid w:val="00462258"/>
    <w:rsid w:val="004622FA"/>
    <w:rsid w:val="00462704"/>
    <w:rsid w:val="00462989"/>
    <w:rsid w:val="00462AA8"/>
    <w:rsid w:val="0046315E"/>
    <w:rsid w:val="004632EC"/>
    <w:rsid w:val="00463812"/>
    <w:rsid w:val="004639C6"/>
    <w:rsid w:val="00463DB1"/>
    <w:rsid w:val="00464E1C"/>
    <w:rsid w:val="00465290"/>
    <w:rsid w:val="00465516"/>
    <w:rsid w:val="00465D9B"/>
    <w:rsid w:val="00466265"/>
    <w:rsid w:val="00466AA3"/>
    <w:rsid w:val="00466C65"/>
    <w:rsid w:val="004670D2"/>
    <w:rsid w:val="00467227"/>
    <w:rsid w:val="00467579"/>
    <w:rsid w:val="00467BC2"/>
    <w:rsid w:val="00470E52"/>
    <w:rsid w:val="00470F36"/>
    <w:rsid w:val="004722B2"/>
    <w:rsid w:val="00472BF3"/>
    <w:rsid w:val="00472CF4"/>
    <w:rsid w:val="00472E94"/>
    <w:rsid w:val="0047305E"/>
    <w:rsid w:val="0047305F"/>
    <w:rsid w:val="00473753"/>
    <w:rsid w:val="004739E2"/>
    <w:rsid w:val="00473DBD"/>
    <w:rsid w:val="00474A13"/>
    <w:rsid w:val="00474FE1"/>
    <w:rsid w:val="00475524"/>
    <w:rsid w:val="00475C4F"/>
    <w:rsid w:val="00475D86"/>
    <w:rsid w:val="0047644B"/>
    <w:rsid w:val="00476BB0"/>
    <w:rsid w:val="00477688"/>
    <w:rsid w:val="00477EF9"/>
    <w:rsid w:val="00480128"/>
    <w:rsid w:val="00480564"/>
    <w:rsid w:val="004806AB"/>
    <w:rsid w:val="00480B08"/>
    <w:rsid w:val="00480EC6"/>
    <w:rsid w:val="00481490"/>
    <w:rsid w:val="0048182A"/>
    <w:rsid w:val="00482219"/>
    <w:rsid w:val="00482321"/>
    <w:rsid w:val="004826FD"/>
    <w:rsid w:val="00482A75"/>
    <w:rsid w:val="00482DAF"/>
    <w:rsid w:val="0048344A"/>
    <w:rsid w:val="00483ADD"/>
    <w:rsid w:val="004848C4"/>
    <w:rsid w:val="00484ACA"/>
    <w:rsid w:val="00485C0E"/>
    <w:rsid w:val="00485FF9"/>
    <w:rsid w:val="0048603B"/>
    <w:rsid w:val="00486521"/>
    <w:rsid w:val="0048682F"/>
    <w:rsid w:val="00486D3E"/>
    <w:rsid w:val="00487464"/>
    <w:rsid w:val="0048794F"/>
    <w:rsid w:val="00487E66"/>
    <w:rsid w:val="00487EAA"/>
    <w:rsid w:val="00487F4B"/>
    <w:rsid w:val="00491107"/>
    <w:rsid w:val="00491189"/>
    <w:rsid w:val="0049141B"/>
    <w:rsid w:val="00491879"/>
    <w:rsid w:val="00491AAD"/>
    <w:rsid w:val="00491FE5"/>
    <w:rsid w:val="00492719"/>
    <w:rsid w:val="00492A8F"/>
    <w:rsid w:val="00493DE2"/>
    <w:rsid w:val="00494DB1"/>
    <w:rsid w:val="004952EC"/>
    <w:rsid w:val="00495841"/>
    <w:rsid w:val="004958E2"/>
    <w:rsid w:val="00495C7F"/>
    <w:rsid w:val="00495FDD"/>
    <w:rsid w:val="00496000"/>
    <w:rsid w:val="00496514"/>
    <w:rsid w:val="0049679E"/>
    <w:rsid w:val="00496C96"/>
    <w:rsid w:val="00496D4A"/>
    <w:rsid w:val="0049732A"/>
    <w:rsid w:val="00497B8B"/>
    <w:rsid w:val="00497DB7"/>
    <w:rsid w:val="004A0269"/>
    <w:rsid w:val="004A0298"/>
    <w:rsid w:val="004A1297"/>
    <w:rsid w:val="004A1458"/>
    <w:rsid w:val="004A171D"/>
    <w:rsid w:val="004A3101"/>
    <w:rsid w:val="004A3315"/>
    <w:rsid w:val="004A390B"/>
    <w:rsid w:val="004A41E7"/>
    <w:rsid w:val="004A4E43"/>
    <w:rsid w:val="004A52A3"/>
    <w:rsid w:val="004A5596"/>
    <w:rsid w:val="004A56B0"/>
    <w:rsid w:val="004A5755"/>
    <w:rsid w:val="004A5761"/>
    <w:rsid w:val="004A5A3B"/>
    <w:rsid w:val="004A60E6"/>
    <w:rsid w:val="004A69F9"/>
    <w:rsid w:val="004A6B0A"/>
    <w:rsid w:val="004A6D86"/>
    <w:rsid w:val="004A6E9F"/>
    <w:rsid w:val="004A7D3B"/>
    <w:rsid w:val="004A7FCD"/>
    <w:rsid w:val="004B07DA"/>
    <w:rsid w:val="004B185F"/>
    <w:rsid w:val="004B1D46"/>
    <w:rsid w:val="004B27DC"/>
    <w:rsid w:val="004B2823"/>
    <w:rsid w:val="004B2C88"/>
    <w:rsid w:val="004B2D78"/>
    <w:rsid w:val="004B3849"/>
    <w:rsid w:val="004B3B46"/>
    <w:rsid w:val="004B4223"/>
    <w:rsid w:val="004B470C"/>
    <w:rsid w:val="004B4938"/>
    <w:rsid w:val="004B4E13"/>
    <w:rsid w:val="004B4F8E"/>
    <w:rsid w:val="004B5EA8"/>
    <w:rsid w:val="004B5F66"/>
    <w:rsid w:val="004B6329"/>
    <w:rsid w:val="004B6388"/>
    <w:rsid w:val="004B65DD"/>
    <w:rsid w:val="004B65F7"/>
    <w:rsid w:val="004B668B"/>
    <w:rsid w:val="004B6783"/>
    <w:rsid w:val="004B6C85"/>
    <w:rsid w:val="004C027B"/>
    <w:rsid w:val="004C02F7"/>
    <w:rsid w:val="004C04C8"/>
    <w:rsid w:val="004C08C4"/>
    <w:rsid w:val="004C097D"/>
    <w:rsid w:val="004C09B1"/>
    <w:rsid w:val="004C11C4"/>
    <w:rsid w:val="004C15FE"/>
    <w:rsid w:val="004C17CD"/>
    <w:rsid w:val="004C1874"/>
    <w:rsid w:val="004C1B9F"/>
    <w:rsid w:val="004C1D84"/>
    <w:rsid w:val="004C2709"/>
    <w:rsid w:val="004C2839"/>
    <w:rsid w:val="004C2D26"/>
    <w:rsid w:val="004C30A6"/>
    <w:rsid w:val="004C321B"/>
    <w:rsid w:val="004C40BE"/>
    <w:rsid w:val="004C5E10"/>
    <w:rsid w:val="004C67F1"/>
    <w:rsid w:val="004C6986"/>
    <w:rsid w:val="004C71D9"/>
    <w:rsid w:val="004C7269"/>
    <w:rsid w:val="004C7655"/>
    <w:rsid w:val="004C7909"/>
    <w:rsid w:val="004D04F9"/>
    <w:rsid w:val="004D0D36"/>
    <w:rsid w:val="004D0DA5"/>
    <w:rsid w:val="004D113C"/>
    <w:rsid w:val="004D15BB"/>
    <w:rsid w:val="004D1738"/>
    <w:rsid w:val="004D1853"/>
    <w:rsid w:val="004D1C4F"/>
    <w:rsid w:val="004D2218"/>
    <w:rsid w:val="004D2715"/>
    <w:rsid w:val="004D2793"/>
    <w:rsid w:val="004D2C2E"/>
    <w:rsid w:val="004D2E4E"/>
    <w:rsid w:val="004D34E9"/>
    <w:rsid w:val="004D359B"/>
    <w:rsid w:val="004D3885"/>
    <w:rsid w:val="004D3CFA"/>
    <w:rsid w:val="004D3DB1"/>
    <w:rsid w:val="004D48C0"/>
    <w:rsid w:val="004D49B0"/>
    <w:rsid w:val="004D4A12"/>
    <w:rsid w:val="004D51FA"/>
    <w:rsid w:val="004D5A25"/>
    <w:rsid w:val="004D6257"/>
    <w:rsid w:val="004D651F"/>
    <w:rsid w:val="004D6B9D"/>
    <w:rsid w:val="004D6DF4"/>
    <w:rsid w:val="004D71B1"/>
    <w:rsid w:val="004D7212"/>
    <w:rsid w:val="004D7DC5"/>
    <w:rsid w:val="004D7F72"/>
    <w:rsid w:val="004E1422"/>
    <w:rsid w:val="004E156D"/>
    <w:rsid w:val="004E1AE9"/>
    <w:rsid w:val="004E1B13"/>
    <w:rsid w:val="004E1B61"/>
    <w:rsid w:val="004E1D0E"/>
    <w:rsid w:val="004E24F2"/>
    <w:rsid w:val="004E2560"/>
    <w:rsid w:val="004E2B29"/>
    <w:rsid w:val="004E34A7"/>
    <w:rsid w:val="004E36FA"/>
    <w:rsid w:val="004E42DA"/>
    <w:rsid w:val="004E480B"/>
    <w:rsid w:val="004E4963"/>
    <w:rsid w:val="004E4AC8"/>
    <w:rsid w:val="004E568D"/>
    <w:rsid w:val="004E56FF"/>
    <w:rsid w:val="004E6B30"/>
    <w:rsid w:val="004E6EEA"/>
    <w:rsid w:val="004E70D7"/>
    <w:rsid w:val="004E70FF"/>
    <w:rsid w:val="004E7147"/>
    <w:rsid w:val="004E7A55"/>
    <w:rsid w:val="004E7E6E"/>
    <w:rsid w:val="004F01C1"/>
    <w:rsid w:val="004F0534"/>
    <w:rsid w:val="004F097B"/>
    <w:rsid w:val="004F0F7E"/>
    <w:rsid w:val="004F1DAA"/>
    <w:rsid w:val="004F1F9E"/>
    <w:rsid w:val="004F23BF"/>
    <w:rsid w:val="004F34D7"/>
    <w:rsid w:val="004F3C67"/>
    <w:rsid w:val="004F4376"/>
    <w:rsid w:val="004F4CAF"/>
    <w:rsid w:val="004F4E61"/>
    <w:rsid w:val="004F53A4"/>
    <w:rsid w:val="004F58B9"/>
    <w:rsid w:val="004F611D"/>
    <w:rsid w:val="004F7A9D"/>
    <w:rsid w:val="004F7AA2"/>
    <w:rsid w:val="005007BA"/>
    <w:rsid w:val="00500A5A"/>
    <w:rsid w:val="00501A2E"/>
    <w:rsid w:val="00501E3F"/>
    <w:rsid w:val="005031FD"/>
    <w:rsid w:val="005032EE"/>
    <w:rsid w:val="0050344F"/>
    <w:rsid w:val="00503856"/>
    <w:rsid w:val="00503897"/>
    <w:rsid w:val="00503D1B"/>
    <w:rsid w:val="00504127"/>
    <w:rsid w:val="00504944"/>
    <w:rsid w:val="00504C9C"/>
    <w:rsid w:val="00504E13"/>
    <w:rsid w:val="00504E3D"/>
    <w:rsid w:val="005050D2"/>
    <w:rsid w:val="00505E1D"/>
    <w:rsid w:val="0050620C"/>
    <w:rsid w:val="00506438"/>
    <w:rsid w:val="00506DE2"/>
    <w:rsid w:val="005071E8"/>
    <w:rsid w:val="005072C6"/>
    <w:rsid w:val="0050733D"/>
    <w:rsid w:val="00510418"/>
    <w:rsid w:val="0051081A"/>
    <w:rsid w:val="00511079"/>
    <w:rsid w:val="00511401"/>
    <w:rsid w:val="0051212A"/>
    <w:rsid w:val="00512171"/>
    <w:rsid w:val="005128BA"/>
    <w:rsid w:val="005128F9"/>
    <w:rsid w:val="00512B56"/>
    <w:rsid w:val="00512DBD"/>
    <w:rsid w:val="00513464"/>
    <w:rsid w:val="005135AC"/>
    <w:rsid w:val="005141F5"/>
    <w:rsid w:val="00514204"/>
    <w:rsid w:val="00514952"/>
    <w:rsid w:val="00514CE5"/>
    <w:rsid w:val="00515107"/>
    <w:rsid w:val="0051567E"/>
    <w:rsid w:val="0051587E"/>
    <w:rsid w:val="00515942"/>
    <w:rsid w:val="00515C92"/>
    <w:rsid w:val="005161BC"/>
    <w:rsid w:val="00517516"/>
    <w:rsid w:val="005176BB"/>
    <w:rsid w:val="0051787B"/>
    <w:rsid w:val="00517DB7"/>
    <w:rsid w:val="00517F48"/>
    <w:rsid w:val="00517FF9"/>
    <w:rsid w:val="00520421"/>
    <w:rsid w:val="005204F9"/>
    <w:rsid w:val="00520511"/>
    <w:rsid w:val="00520B75"/>
    <w:rsid w:val="00520BA7"/>
    <w:rsid w:val="00521740"/>
    <w:rsid w:val="00522087"/>
    <w:rsid w:val="00522EFD"/>
    <w:rsid w:val="0052321A"/>
    <w:rsid w:val="00523304"/>
    <w:rsid w:val="005233A9"/>
    <w:rsid w:val="00523BD0"/>
    <w:rsid w:val="005244A0"/>
    <w:rsid w:val="00524755"/>
    <w:rsid w:val="005247C7"/>
    <w:rsid w:val="00525A77"/>
    <w:rsid w:val="00526023"/>
    <w:rsid w:val="00526B00"/>
    <w:rsid w:val="00526B1B"/>
    <w:rsid w:val="005273FD"/>
    <w:rsid w:val="00530B54"/>
    <w:rsid w:val="00531626"/>
    <w:rsid w:val="00531A27"/>
    <w:rsid w:val="00531A39"/>
    <w:rsid w:val="00531DDA"/>
    <w:rsid w:val="00532021"/>
    <w:rsid w:val="00532072"/>
    <w:rsid w:val="005320C1"/>
    <w:rsid w:val="005321B7"/>
    <w:rsid w:val="005325D3"/>
    <w:rsid w:val="005329DA"/>
    <w:rsid w:val="00532B5F"/>
    <w:rsid w:val="00532CAF"/>
    <w:rsid w:val="00533B27"/>
    <w:rsid w:val="00533BB2"/>
    <w:rsid w:val="005342FA"/>
    <w:rsid w:val="005347A4"/>
    <w:rsid w:val="0053490E"/>
    <w:rsid w:val="00534DC3"/>
    <w:rsid w:val="00535322"/>
    <w:rsid w:val="005362DD"/>
    <w:rsid w:val="00536437"/>
    <w:rsid w:val="0053675A"/>
    <w:rsid w:val="00536B7E"/>
    <w:rsid w:val="005371D3"/>
    <w:rsid w:val="005371E2"/>
    <w:rsid w:val="00537452"/>
    <w:rsid w:val="00537D7F"/>
    <w:rsid w:val="00540940"/>
    <w:rsid w:val="00540A9B"/>
    <w:rsid w:val="00540E9E"/>
    <w:rsid w:val="00540FC4"/>
    <w:rsid w:val="00541110"/>
    <w:rsid w:val="005411BE"/>
    <w:rsid w:val="00541D46"/>
    <w:rsid w:val="0054208E"/>
    <w:rsid w:val="00542699"/>
    <w:rsid w:val="005428D2"/>
    <w:rsid w:val="00542961"/>
    <w:rsid w:val="00542A4A"/>
    <w:rsid w:val="00542B03"/>
    <w:rsid w:val="00542BDB"/>
    <w:rsid w:val="00543095"/>
    <w:rsid w:val="0054346E"/>
    <w:rsid w:val="00543670"/>
    <w:rsid w:val="00543F9D"/>
    <w:rsid w:val="00544043"/>
    <w:rsid w:val="005442F2"/>
    <w:rsid w:val="00544DDF"/>
    <w:rsid w:val="00544F27"/>
    <w:rsid w:val="00545219"/>
    <w:rsid w:val="0054571A"/>
    <w:rsid w:val="00545C4A"/>
    <w:rsid w:val="005467C4"/>
    <w:rsid w:val="0054769A"/>
    <w:rsid w:val="005476CA"/>
    <w:rsid w:val="00547844"/>
    <w:rsid w:val="00547A53"/>
    <w:rsid w:val="00547AAE"/>
    <w:rsid w:val="00547F30"/>
    <w:rsid w:val="005503FC"/>
    <w:rsid w:val="00550730"/>
    <w:rsid w:val="00550970"/>
    <w:rsid w:val="005510F0"/>
    <w:rsid w:val="005511DC"/>
    <w:rsid w:val="0055143E"/>
    <w:rsid w:val="005528B0"/>
    <w:rsid w:val="00552935"/>
    <w:rsid w:val="00552BDC"/>
    <w:rsid w:val="0055345B"/>
    <w:rsid w:val="0055379E"/>
    <w:rsid w:val="00554073"/>
    <w:rsid w:val="0055463B"/>
    <w:rsid w:val="00554696"/>
    <w:rsid w:val="00554AB1"/>
    <w:rsid w:val="00554F9F"/>
    <w:rsid w:val="00555007"/>
    <w:rsid w:val="00555421"/>
    <w:rsid w:val="00556258"/>
    <w:rsid w:val="005564C1"/>
    <w:rsid w:val="00556739"/>
    <w:rsid w:val="0055729A"/>
    <w:rsid w:val="00557884"/>
    <w:rsid w:val="00560117"/>
    <w:rsid w:val="00560DE8"/>
    <w:rsid w:val="0056127B"/>
    <w:rsid w:val="005613D2"/>
    <w:rsid w:val="005614F6"/>
    <w:rsid w:val="0056150C"/>
    <w:rsid w:val="00561BEC"/>
    <w:rsid w:val="00561C0A"/>
    <w:rsid w:val="005623DA"/>
    <w:rsid w:val="00562D77"/>
    <w:rsid w:val="0056359E"/>
    <w:rsid w:val="005635B7"/>
    <w:rsid w:val="00564480"/>
    <w:rsid w:val="00564FD8"/>
    <w:rsid w:val="005650E1"/>
    <w:rsid w:val="00565641"/>
    <w:rsid w:val="00566413"/>
    <w:rsid w:val="00566443"/>
    <w:rsid w:val="00567332"/>
    <w:rsid w:val="00567A90"/>
    <w:rsid w:val="00567BE4"/>
    <w:rsid w:val="005706D3"/>
    <w:rsid w:val="0057116B"/>
    <w:rsid w:val="00571256"/>
    <w:rsid w:val="00571574"/>
    <w:rsid w:val="00571C25"/>
    <w:rsid w:val="00571D36"/>
    <w:rsid w:val="00572424"/>
    <w:rsid w:val="0057259A"/>
    <w:rsid w:val="005725D7"/>
    <w:rsid w:val="005738F3"/>
    <w:rsid w:val="00573F21"/>
    <w:rsid w:val="00574FD5"/>
    <w:rsid w:val="00575617"/>
    <w:rsid w:val="00575BCF"/>
    <w:rsid w:val="00575C2A"/>
    <w:rsid w:val="00575D09"/>
    <w:rsid w:val="00576305"/>
    <w:rsid w:val="005763C4"/>
    <w:rsid w:val="005763D3"/>
    <w:rsid w:val="00576400"/>
    <w:rsid w:val="0057660C"/>
    <w:rsid w:val="005766B6"/>
    <w:rsid w:val="00576AB0"/>
    <w:rsid w:val="00576C79"/>
    <w:rsid w:val="00576F2B"/>
    <w:rsid w:val="00577374"/>
    <w:rsid w:val="00580720"/>
    <w:rsid w:val="00581B6D"/>
    <w:rsid w:val="00581EE6"/>
    <w:rsid w:val="00582323"/>
    <w:rsid w:val="00582363"/>
    <w:rsid w:val="005827B1"/>
    <w:rsid w:val="005827EC"/>
    <w:rsid w:val="00583001"/>
    <w:rsid w:val="0058361C"/>
    <w:rsid w:val="00583867"/>
    <w:rsid w:val="00583F0E"/>
    <w:rsid w:val="005841A2"/>
    <w:rsid w:val="00584DEF"/>
    <w:rsid w:val="005853A0"/>
    <w:rsid w:val="0058554F"/>
    <w:rsid w:val="0058556C"/>
    <w:rsid w:val="005855D4"/>
    <w:rsid w:val="005855DF"/>
    <w:rsid w:val="00585840"/>
    <w:rsid w:val="00586366"/>
    <w:rsid w:val="005865B2"/>
    <w:rsid w:val="00586AA8"/>
    <w:rsid w:val="00586CB7"/>
    <w:rsid w:val="00586D69"/>
    <w:rsid w:val="00586E80"/>
    <w:rsid w:val="00587428"/>
    <w:rsid w:val="00587A11"/>
    <w:rsid w:val="00587AA5"/>
    <w:rsid w:val="00587DFB"/>
    <w:rsid w:val="00590EBE"/>
    <w:rsid w:val="00590EDD"/>
    <w:rsid w:val="005919E5"/>
    <w:rsid w:val="00591E25"/>
    <w:rsid w:val="00591FB6"/>
    <w:rsid w:val="00592DF2"/>
    <w:rsid w:val="005937B9"/>
    <w:rsid w:val="0059411E"/>
    <w:rsid w:val="005945B2"/>
    <w:rsid w:val="00594EDF"/>
    <w:rsid w:val="00595B83"/>
    <w:rsid w:val="00595BDC"/>
    <w:rsid w:val="0059625B"/>
    <w:rsid w:val="00596320"/>
    <w:rsid w:val="00596837"/>
    <w:rsid w:val="005970DB"/>
    <w:rsid w:val="0059779C"/>
    <w:rsid w:val="00597800"/>
    <w:rsid w:val="00597CA2"/>
    <w:rsid w:val="005A04F9"/>
    <w:rsid w:val="005A0997"/>
    <w:rsid w:val="005A09DC"/>
    <w:rsid w:val="005A0B83"/>
    <w:rsid w:val="005A12BE"/>
    <w:rsid w:val="005A1845"/>
    <w:rsid w:val="005A26CB"/>
    <w:rsid w:val="005A27E6"/>
    <w:rsid w:val="005A2A65"/>
    <w:rsid w:val="005A2E3E"/>
    <w:rsid w:val="005A2F2C"/>
    <w:rsid w:val="005A3F3A"/>
    <w:rsid w:val="005A3F95"/>
    <w:rsid w:val="005A4127"/>
    <w:rsid w:val="005A475A"/>
    <w:rsid w:val="005A5466"/>
    <w:rsid w:val="005A62A2"/>
    <w:rsid w:val="005A64B6"/>
    <w:rsid w:val="005A6569"/>
    <w:rsid w:val="005A667C"/>
    <w:rsid w:val="005A6A0A"/>
    <w:rsid w:val="005A71C4"/>
    <w:rsid w:val="005A7495"/>
    <w:rsid w:val="005A76C6"/>
    <w:rsid w:val="005A7923"/>
    <w:rsid w:val="005A7FF6"/>
    <w:rsid w:val="005B00F3"/>
    <w:rsid w:val="005B0345"/>
    <w:rsid w:val="005B0605"/>
    <w:rsid w:val="005B09C3"/>
    <w:rsid w:val="005B0E3F"/>
    <w:rsid w:val="005B1213"/>
    <w:rsid w:val="005B19B1"/>
    <w:rsid w:val="005B1D55"/>
    <w:rsid w:val="005B26CE"/>
    <w:rsid w:val="005B3FF0"/>
    <w:rsid w:val="005B4393"/>
    <w:rsid w:val="005B47E5"/>
    <w:rsid w:val="005B495D"/>
    <w:rsid w:val="005B4CC8"/>
    <w:rsid w:val="005B4E95"/>
    <w:rsid w:val="005B4F64"/>
    <w:rsid w:val="005B5118"/>
    <w:rsid w:val="005B5136"/>
    <w:rsid w:val="005B5812"/>
    <w:rsid w:val="005B585C"/>
    <w:rsid w:val="005B5B12"/>
    <w:rsid w:val="005B5CB4"/>
    <w:rsid w:val="005B61E9"/>
    <w:rsid w:val="005B64A8"/>
    <w:rsid w:val="005B6E93"/>
    <w:rsid w:val="005B70A4"/>
    <w:rsid w:val="005B7B9C"/>
    <w:rsid w:val="005C0AC9"/>
    <w:rsid w:val="005C0E88"/>
    <w:rsid w:val="005C1152"/>
    <w:rsid w:val="005C1356"/>
    <w:rsid w:val="005C1578"/>
    <w:rsid w:val="005C1697"/>
    <w:rsid w:val="005C1A9B"/>
    <w:rsid w:val="005C1C79"/>
    <w:rsid w:val="005C1DA2"/>
    <w:rsid w:val="005C225F"/>
    <w:rsid w:val="005C2364"/>
    <w:rsid w:val="005C26D1"/>
    <w:rsid w:val="005C3646"/>
    <w:rsid w:val="005C3A0E"/>
    <w:rsid w:val="005C3AC5"/>
    <w:rsid w:val="005C3CAB"/>
    <w:rsid w:val="005C4476"/>
    <w:rsid w:val="005C4BCD"/>
    <w:rsid w:val="005C57D1"/>
    <w:rsid w:val="005C5858"/>
    <w:rsid w:val="005C5BCB"/>
    <w:rsid w:val="005C5F03"/>
    <w:rsid w:val="005C6566"/>
    <w:rsid w:val="005C761D"/>
    <w:rsid w:val="005C764D"/>
    <w:rsid w:val="005C78DF"/>
    <w:rsid w:val="005C7D6C"/>
    <w:rsid w:val="005D0258"/>
    <w:rsid w:val="005D1663"/>
    <w:rsid w:val="005D1BCA"/>
    <w:rsid w:val="005D2398"/>
    <w:rsid w:val="005D261A"/>
    <w:rsid w:val="005D362A"/>
    <w:rsid w:val="005D3ED3"/>
    <w:rsid w:val="005D3F7E"/>
    <w:rsid w:val="005D4271"/>
    <w:rsid w:val="005D443B"/>
    <w:rsid w:val="005D4DAE"/>
    <w:rsid w:val="005D570F"/>
    <w:rsid w:val="005D5C9B"/>
    <w:rsid w:val="005D5CC2"/>
    <w:rsid w:val="005D5DEE"/>
    <w:rsid w:val="005D5F61"/>
    <w:rsid w:val="005D62B7"/>
    <w:rsid w:val="005D6B49"/>
    <w:rsid w:val="005D6D85"/>
    <w:rsid w:val="005E092B"/>
    <w:rsid w:val="005E0AF9"/>
    <w:rsid w:val="005E0F72"/>
    <w:rsid w:val="005E10E3"/>
    <w:rsid w:val="005E15EB"/>
    <w:rsid w:val="005E1683"/>
    <w:rsid w:val="005E1A50"/>
    <w:rsid w:val="005E2296"/>
    <w:rsid w:val="005E2420"/>
    <w:rsid w:val="005E2A58"/>
    <w:rsid w:val="005E2E27"/>
    <w:rsid w:val="005E3102"/>
    <w:rsid w:val="005E34C3"/>
    <w:rsid w:val="005E35A5"/>
    <w:rsid w:val="005E41D2"/>
    <w:rsid w:val="005E5210"/>
    <w:rsid w:val="005E52D4"/>
    <w:rsid w:val="005E542B"/>
    <w:rsid w:val="005E5656"/>
    <w:rsid w:val="005E6863"/>
    <w:rsid w:val="005E6A86"/>
    <w:rsid w:val="005E6E6D"/>
    <w:rsid w:val="005E72C0"/>
    <w:rsid w:val="005E7828"/>
    <w:rsid w:val="005E7E0A"/>
    <w:rsid w:val="005F059B"/>
    <w:rsid w:val="005F05C4"/>
    <w:rsid w:val="005F086C"/>
    <w:rsid w:val="005F08AD"/>
    <w:rsid w:val="005F0AD7"/>
    <w:rsid w:val="005F0D5D"/>
    <w:rsid w:val="005F0FD5"/>
    <w:rsid w:val="005F1072"/>
    <w:rsid w:val="005F16E2"/>
    <w:rsid w:val="005F1EBE"/>
    <w:rsid w:val="005F202C"/>
    <w:rsid w:val="005F208C"/>
    <w:rsid w:val="005F28C6"/>
    <w:rsid w:val="005F28D8"/>
    <w:rsid w:val="005F2C80"/>
    <w:rsid w:val="005F2DC8"/>
    <w:rsid w:val="005F3232"/>
    <w:rsid w:val="005F32C6"/>
    <w:rsid w:val="005F337A"/>
    <w:rsid w:val="005F34EF"/>
    <w:rsid w:val="005F36C3"/>
    <w:rsid w:val="005F4446"/>
    <w:rsid w:val="005F4A71"/>
    <w:rsid w:val="005F4AF3"/>
    <w:rsid w:val="005F5CB3"/>
    <w:rsid w:val="005F5FD1"/>
    <w:rsid w:val="005F6175"/>
    <w:rsid w:val="005F638A"/>
    <w:rsid w:val="005F6878"/>
    <w:rsid w:val="005F6897"/>
    <w:rsid w:val="005F6A69"/>
    <w:rsid w:val="005F750B"/>
    <w:rsid w:val="005F7E6B"/>
    <w:rsid w:val="00601C07"/>
    <w:rsid w:val="00601F74"/>
    <w:rsid w:val="006023CD"/>
    <w:rsid w:val="00602B1A"/>
    <w:rsid w:val="00602CBC"/>
    <w:rsid w:val="0060375F"/>
    <w:rsid w:val="00603B19"/>
    <w:rsid w:val="00604DAD"/>
    <w:rsid w:val="00605163"/>
    <w:rsid w:val="00605357"/>
    <w:rsid w:val="00605395"/>
    <w:rsid w:val="006053C9"/>
    <w:rsid w:val="0060626A"/>
    <w:rsid w:val="006068BE"/>
    <w:rsid w:val="00606A8B"/>
    <w:rsid w:val="00607107"/>
    <w:rsid w:val="00607635"/>
    <w:rsid w:val="00607796"/>
    <w:rsid w:val="00610EC3"/>
    <w:rsid w:val="0061171D"/>
    <w:rsid w:val="00611AF8"/>
    <w:rsid w:val="006121AC"/>
    <w:rsid w:val="006125A9"/>
    <w:rsid w:val="00612D59"/>
    <w:rsid w:val="00612D90"/>
    <w:rsid w:val="00613B87"/>
    <w:rsid w:val="0061414D"/>
    <w:rsid w:val="006148BD"/>
    <w:rsid w:val="00614C92"/>
    <w:rsid w:val="00615166"/>
    <w:rsid w:val="0061555C"/>
    <w:rsid w:val="006155B0"/>
    <w:rsid w:val="00615CC5"/>
    <w:rsid w:val="00616076"/>
    <w:rsid w:val="0061658C"/>
    <w:rsid w:val="00616D97"/>
    <w:rsid w:val="0062003B"/>
    <w:rsid w:val="0062085F"/>
    <w:rsid w:val="00620D4D"/>
    <w:rsid w:val="00620FA6"/>
    <w:rsid w:val="00621057"/>
    <w:rsid w:val="00621990"/>
    <w:rsid w:val="00621AE6"/>
    <w:rsid w:val="0062221E"/>
    <w:rsid w:val="00622461"/>
    <w:rsid w:val="00622523"/>
    <w:rsid w:val="00622BD0"/>
    <w:rsid w:val="00623B0F"/>
    <w:rsid w:val="00623E0A"/>
    <w:rsid w:val="00623F58"/>
    <w:rsid w:val="006249BC"/>
    <w:rsid w:val="00624F09"/>
    <w:rsid w:val="00625464"/>
    <w:rsid w:val="0062595B"/>
    <w:rsid w:val="00626322"/>
    <w:rsid w:val="00626389"/>
    <w:rsid w:val="006264CF"/>
    <w:rsid w:val="00626D9A"/>
    <w:rsid w:val="00627316"/>
    <w:rsid w:val="00627636"/>
    <w:rsid w:val="00627BC7"/>
    <w:rsid w:val="00630081"/>
    <w:rsid w:val="00630A73"/>
    <w:rsid w:val="00630E11"/>
    <w:rsid w:val="00630F55"/>
    <w:rsid w:val="006319DA"/>
    <w:rsid w:val="006322F6"/>
    <w:rsid w:val="006323F0"/>
    <w:rsid w:val="00632700"/>
    <w:rsid w:val="0063302F"/>
    <w:rsid w:val="006336FB"/>
    <w:rsid w:val="006341B0"/>
    <w:rsid w:val="0063460B"/>
    <w:rsid w:val="006346AF"/>
    <w:rsid w:val="00636196"/>
    <w:rsid w:val="006364B6"/>
    <w:rsid w:val="006369EB"/>
    <w:rsid w:val="00636ECB"/>
    <w:rsid w:val="0063720B"/>
    <w:rsid w:val="00637A34"/>
    <w:rsid w:val="00637C4F"/>
    <w:rsid w:val="00640252"/>
    <w:rsid w:val="00640688"/>
    <w:rsid w:val="00640766"/>
    <w:rsid w:val="006408EB"/>
    <w:rsid w:val="006411CA"/>
    <w:rsid w:val="0064123A"/>
    <w:rsid w:val="00642010"/>
    <w:rsid w:val="00642884"/>
    <w:rsid w:val="00642A72"/>
    <w:rsid w:val="00643304"/>
    <w:rsid w:val="006441CE"/>
    <w:rsid w:val="006447F4"/>
    <w:rsid w:val="00644860"/>
    <w:rsid w:val="006448C9"/>
    <w:rsid w:val="00644CA9"/>
    <w:rsid w:val="00644D1B"/>
    <w:rsid w:val="0064555F"/>
    <w:rsid w:val="0064563E"/>
    <w:rsid w:val="00645A37"/>
    <w:rsid w:val="006463F2"/>
    <w:rsid w:val="00647CCC"/>
    <w:rsid w:val="00650491"/>
    <w:rsid w:val="00650539"/>
    <w:rsid w:val="00650B07"/>
    <w:rsid w:val="00650D61"/>
    <w:rsid w:val="00650F07"/>
    <w:rsid w:val="00650F1E"/>
    <w:rsid w:val="006514E7"/>
    <w:rsid w:val="00652C05"/>
    <w:rsid w:val="00652E13"/>
    <w:rsid w:val="00653226"/>
    <w:rsid w:val="00653330"/>
    <w:rsid w:val="00653473"/>
    <w:rsid w:val="006534A6"/>
    <w:rsid w:val="00653D98"/>
    <w:rsid w:val="006546AB"/>
    <w:rsid w:val="00654FBB"/>
    <w:rsid w:val="00655724"/>
    <w:rsid w:val="006557B8"/>
    <w:rsid w:val="00655BED"/>
    <w:rsid w:val="006565CB"/>
    <w:rsid w:val="00656BDB"/>
    <w:rsid w:val="006574B1"/>
    <w:rsid w:val="00657591"/>
    <w:rsid w:val="00657876"/>
    <w:rsid w:val="0065795E"/>
    <w:rsid w:val="00660812"/>
    <w:rsid w:val="00660997"/>
    <w:rsid w:val="00660C4D"/>
    <w:rsid w:val="0066156C"/>
    <w:rsid w:val="00661656"/>
    <w:rsid w:val="00661C43"/>
    <w:rsid w:val="00661D49"/>
    <w:rsid w:val="0066239A"/>
    <w:rsid w:val="006626FB"/>
    <w:rsid w:val="00662781"/>
    <w:rsid w:val="006630FC"/>
    <w:rsid w:val="0066340B"/>
    <w:rsid w:val="00663CC6"/>
    <w:rsid w:val="00663EB5"/>
    <w:rsid w:val="006640A2"/>
    <w:rsid w:val="006641C4"/>
    <w:rsid w:val="006641E6"/>
    <w:rsid w:val="006646D7"/>
    <w:rsid w:val="006648F9"/>
    <w:rsid w:val="006649AC"/>
    <w:rsid w:val="00664A9E"/>
    <w:rsid w:val="006655CC"/>
    <w:rsid w:val="00665666"/>
    <w:rsid w:val="0066585B"/>
    <w:rsid w:val="00665F6E"/>
    <w:rsid w:val="006662D5"/>
    <w:rsid w:val="0066638D"/>
    <w:rsid w:val="00666455"/>
    <w:rsid w:val="00666505"/>
    <w:rsid w:val="0066691E"/>
    <w:rsid w:val="00666D5C"/>
    <w:rsid w:val="00666D5D"/>
    <w:rsid w:val="006675D2"/>
    <w:rsid w:val="006677BF"/>
    <w:rsid w:val="00667ED9"/>
    <w:rsid w:val="0067032A"/>
    <w:rsid w:val="00670A29"/>
    <w:rsid w:val="00670A4D"/>
    <w:rsid w:val="006713EC"/>
    <w:rsid w:val="00671DC2"/>
    <w:rsid w:val="006720D5"/>
    <w:rsid w:val="006723BE"/>
    <w:rsid w:val="00672614"/>
    <w:rsid w:val="00672DD1"/>
    <w:rsid w:val="006731D5"/>
    <w:rsid w:val="0067376C"/>
    <w:rsid w:val="00673E70"/>
    <w:rsid w:val="00673F55"/>
    <w:rsid w:val="0067402C"/>
    <w:rsid w:val="006749EE"/>
    <w:rsid w:val="00674C7D"/>
    <w:rsid w:val="00674E15"/>
    <w:rsid w:val="006752AD"/>
    <w:rsid w:val="0067605B"/>
    <w:rsid w:val="00676C23"/>
    <w:rsid w:val="00676D49"/>
    <w:rsid w:val="0067715C"/>
    <w:rsid w:val="00677E5E"/>
    <w:rsid w:val="006803C1"/>
    <w:rsid w:val="00680A7B"/>
    <w:rsid w:val="006827AE"/>
    <w:rsid w:val="006827D6"/>
    <w:rsid w:val="00683584"/>
    <w:rsid w:val="006836E2"/>
    <w:rsid w:val="00683C68"/>
    <w:rsid w:val="00683FD3"/>
    <w:rsid w:val="006842E3"/>
    <w:rsid w:val="0068441B"/>
    <w:rsid w:val="00684599"/>
    <w:rsid w:val="00684703"/>
    <w:rsid w:val="00684B59"/>
    <w:rsid w:val="00685099"/>
    <w:rsid w:val="00685210"/>
    <w:rsid w:val="006854A7"/>
    <w:rsid w:val="006856FE"/>
    <w:rsid w:val="00685853"/>
    <w:rsid w:val="0068723B"/>
    <w:rsid w:val="0068733F"/>
    <w:rsid w:val="00687B07"/>
    <w:rsid w:val="006910B1"/>
    <w:rsid w:val="006914E6"/>
    <w:rsid w:val="006914FE"/>
    <w:rsid w:val="00691826"/>
    <w:rsid w:val="0069223E"/>
    <w:rsid w:val="006924F6"/>
    <w:rsid w:val="006929B8"/>
    <w:rsid w:val="00692A35"/>
    <w:rsid w:val="00692A64"/>
    <w:rsid w:val="00692B0F"/>
    <w:rsid w:val="00692CE0"/>
    <w:rsid w:val="00693665"/>
    <w:rsid w:val="00693898"/>
    <w:rsid w:val="00693EFB"/>
    <w:rsid w:val="00693F67"/>
    <w:rsid w:val="006945C6"/>
    <w:rsid w:val="006949A4"/>
    <w:rsid w:val="00694C06"/>
    <w:rsid w:val="00694E5C"/>
    <w:rsid w:val="00694E85"/>
    <w:rsid w:val="006950F9"/>
    <w:rsid w:val="00695105"/>
    <w:rsid w:val="006951CF"/>
    <w:rsid w:val="00695A53"/>
    <w:rsid w:val="00695E2C"/>
    <w:rsid w:val="00696680"/>
    <w:rsid w:val="00696909"/>
    <w:rsid w:val="006973D4"/>
    <w:rsid w:val="006976CA"/>
    <w:rsid w:val="006A08E0"/>
    <w:rsid w:val="006A0F8B"/>
    <w:rsid w:val="006A0FE2"/>
    <w:rsid w:val="006A106B"/>
    <w:rsid w:val="006A19D0"/>
    <w:rsid w:val="006A2128"/>
    <w:rsid w:val="006A22E4"/>
    <w:rsid w:val="006A2CF0"/>
    <w:rsid w:val="006A31DF"/>
    <w:rsid w:val="006A36E2"/>
    <w:rsid w:val="006A4516"/>
    <w:rsid w:val="006A466A"/>
    <w:rsid w:val="006A46BC"/>
    <w:rsid w:val="006A46EC"/>
    <w:rsid w:val="006A4CE6"/>
    <w:rsid w:val="006A4D6A"/>
    <w:rsid w:val="006A51A4"/>
    <w:rsid w:val="006A51AD"/>
    <w:rsid w:val="006A55FC"/>
    <w:rsid w:val="006A561C"/>
    <w:rsid w:val="006A5C7A"/>
    <w:rsid w:val="006A5EF1"/>
    <w:rsid w:val="006A6074"/>
    <w:rsid w:val="006A687E"/>
    <w:rsid w:val="006A6B6B"/>
    <w:rsid w:val="006A6E00"/>
    <w:rsid w:val="006A736C"/>
    <w:rsid w:val="006A790D"/>
    <w:rsid w:val="006A7AD5"/>
    <w:rsid w:val="006A7E32"/>
    <w:rsid w:val="006B007D"/>
    <w:rsid w:val="006B052E"/>
    <w:rsid w:val="006B0873"/>
    <w:rsid w:val="006B158C"/>
    <w:rsid w:val="006B159A"/>
    <w:rsid w:val="006B1A57"/>
    <w:rsid w:val="006B1F04"/>
    <w:rsid w:val="006B1FAD"/>
    <w:rsid w:val="006B262B"/>
    <w:rsid w:val="006B2BD9"/>
    <w:rsid w:val="006B3958"/>
    <w:rsid w:val="006B3A2C"/>
    <w:rsid w:val="006B3AF4"/>
    <w:rsid w:val="006B3D7A"/>
    <w:rsid w:val="006B3E83"/>
    <w:rsid w:val="006B3F0A"/>
    <w:rsid w:val="006B3F74"/>
    <w:rsid w:val="006B41B7"/>
    <w:rsid w:val="006B5387"/>
    <w:rsid w:val="006B56A5"/>
    <w:rsid w:val="006B5790"/>
    <w:rsid w:val="006B71A8"/>
    <w:rsid w:val="006B7333"/>
    <w:rsid w:val="006B77D6"/>
    <w:rsid w:val="006B7B35"/>
    <w:rsid w:val="006B7C36"/>
    <w:rsid w:val="006C0250"/>
    <w:rsid w:val="006C03BF"/>
    <w:rsid w:val="006C10D3"/>
    <w:rsid w:val="006C16F0"/>
    <w:rsid w:val="006C203E"/>
    <w:rsid w:val="006C224D"/>
    <w:rsid w:val="006C2588"/>
    <w:rsid w:val="006C25BF"/>
    <w:rsid w:val="006C2F31"/>
    <w:rsid w:val="006C2F37"/>
    <w:rsid w:val="006C3358"/>
    <w:rsid w:val="006C396C"/>
    <w:rsid w:val="006C3F71"/>
    <w:rsid w:val="006C404F"/>
    <w:rsid w:val="006C4333"/>
    <w:rsid w:val="006C446F"/>
    <w:rsid w:val="006C4B82"/>
    <w:rsid w:val="006C4BC3"/>
    <w:rsid w:val="006C5234"/>
    <w:rsid w:val="006C5708"/>
    <w:rsid w:val="006C5C53"/>
    <w:rsid w:val="006C6018"/>
    <w:rsid w:val="006C66A5"/>
    <w:rsid w:val="006C69C7"/>
    <w:rsid w:val="006C6B45"/>
    <w:rsid w:val="006C7967"/>
    <w:rsid w:val="006D0240"/>
    <w:rsid w:val="006D043B"/>
    <w:rsid w:val="006D0443"/>
    <w:rsid w:val="006D0697"/>
    <w:rsid w:val="006D06DB"/>
    <w:rsid w:val="006D07CA"/>
    <w:rsid w:val="006D0DC1"/>
    <w:rsid w:val="006D0F17"/>
    <w:rsid w:val="006D1263"/>
    <w:rsid w:val="006D1420"/>
    <w:rsid w:val="006D144F"/>
    <w:rsid w:val="006D1D88"/>
    <w:rsid w:val="006D1F42"/>
    <w:rsid w:val="006D201A"/>
    <w:rsid w:val="006D2179"/>
    <w:rsid w:val="006D2666"/>
    <w:rsid w:val="006D3056"/>
    <w:rsid w:val="006D39EF"/>
    <w:rsid w:val="006D3EE5"/>
    <w:rsid w:val="006D4492"/>
    <w:rsid w:val="006D48A5"/>
    <w:rsid w:val="006D4C6A"/>
    <w:rsid w:val="006D5062"/>
    <w:rsid w:val="006D51A7"/>
    <w:rsid w:val="006D5232"/>
    <w:rsid w:val="006D56E2"/>
    <w:rsid w:val="006D615F"/>
    <w:rsid w:val="006D6D26"/>
    <w:rsid w:val="006D7362"/>
    <w:rsid w:val="006D7761"/>
    <w:rsid w:val="006D785A"/>
    <w:rsid w:val="006D7FF4"/>
    <w:rsid w:val="006E0E50"/>
    <w:rsid w:val="006E1157"/>
    <w:rsid w:val="006E19DC"/>
    <w:rsid w:val="006E1C27"/>
    <w:rsid w:val="006E1EB8"/>
    <w:rsid w:val="006E1F00"/>
    <w:rsid w:val="006E2025"/>
    <w:rsid w:val="006E2317"/>
    <w:rsid w:val="006E282B"/>
    <w:rsid w:val="006E29DE"/>
    <w:rsid w:val="006E2C85"/>
    <w:rsid w:val="006E2DA6"/>
    <w:rsid w:val="006E5065"/>
    <w:rsid w:val="006E583C"/>
    <w:rsid w:val="006E5F2B"/>
    <w:rsid w:val="006E6612"/>
    <w:rsid w:val="006E6753"/>
    <w:rsid w:val="006E6D3F"/>
    <w:rsid w:val="006F02D6"/>
    <w:rsid w:val="006F08F2"/>
    <w:rsid w:val="006F1AF1"/>
    <w:rsid w:val="006F2256"/>
    <w:rsid w:val="006F23A5"/>
    <w:rsid w:val="006F24E4"/>
    <w:rsid w:val="006F2A64"/>
    <w:rsid w:val="006F34CC"/>
    <w:rsid w:val="006F382A"/>
    <w:rsid w:val="006F3E66"/>
    <w:rsid w:val="006F4041"/>
    <w:rsid w:val="006F415F"/>
    <w:rsid w:val="006F4E7F"/>
    <w:rsid w:val="006F525F"/>
    <w:rsid w:val="006F53DA"/>
    <w:rsid w:val="006F5A9D"/>
    <w:rsid w:val="006F669D"/>
    <w:rsid w:val="006F6BFE"/>
    <w:rsid w:val="006F76A3"/>
    <w:rsid w:val="006F76B2"/>
    <w:rsid w:val="006F7CB5"/>
    <w:rsid w:val="006F7CF1"/>
    <w:rsid w:val="0070117C"/>
    <w:rsid w:val="007015A9"/>
    <w:rsid w:val="00701612"/>
    <w:rsid w:val="0070179A"/>
    <w:rsid w:val="00701CBF"/>
    <w:rsid w:val="00701F8A"/>
    <w:rsid w:val="00702C6F"/>
    <w:rsid w:val="00703181"/>
    <w:rsid w:val="00703EBC"/>
    <w:rsid w:val="00704471"/>
    <w:rsid w:val="0070456B"/>
    <w:rsid w:val="0070489D"/>
    <w:rsid w:val="007049D0"/>
    <w:rsid w:val="00704C5A"/>
    <w:rsid w:val="00704EE3"/>
    <w:rsid w:val="00705ADC"/>
    <w:rsid w:val="00705D48"/>
    <w:rsid w:val="00705F40"/>
    <w:rsid w:val="00706AFE"/>
    <w:rsid w:val="00707D9C"/>
    <w:rsid w:val="00710251"/>
    <w:rsid w:val="00710A04"/>
    <w:rsid w:val="00710A24"/>
    <w:rsid w:val="00711458"/>
    <w:rsid w:val="00711606"/>
    <w:rsid w:val="00711B2C"/>
    <w:rsid w:val="00711C75"/>
    <w:rsid w:val="00712096"/>
    <w:rsid w:val="00712117"/>
    <w:rsid w:val="00712678"/>
    <w:rsid w:val="00712E8A"/>
    <w:rsid w:val="0071318A"/>
    <w:rsid w:val="00713753"/>
    <w:rsid w:val="00713BBD"/>
    <w:rsid w:val="00713D48"/>
    <w:rsid w:val="00713E27"/>
    <w:rsid w:val="00714102"/>
    <w:rsid w:val="0071479E"/>
    <w:rsid w:val="007148C0"/>
    <w:rsid w:val="00714B36"/>
    <w:rsid w:val="00714CEA"/>
    <w:rsid w:val="00714CF1"/>
    <w:rsid w:val="00715739"/>
    <w:rsid w:val="00715A33"/>
    <w:rsid w:val="007162A4"/>
    <w:rsid w:val="007162DB"/>
    <w:rsid w:val="00716428"/>
    <w:rsid w:val="00716515"/>
    <w:rsid w:val="00716FFD"/>
    <w:rsid w:val="007204A1"/>
    <w:rsid w:val="00720719"/>
    <w:rsid w:val="00721055"/>
    <w:rsid w:val="007210D3"/>
    <w:rsid w:val="0072144E"/>
    <w:rsid w:val="00721ED6"/>
    <w:rsid w:val="007220DC"/>
    <w:rsid w:val="00722238"/>
    <w:rsid w:val="00722370"/>
    <w:rsid w:val="00722614"/>
    <w:rsid w:val="00722A0E"/>
    <w:rsid w:val="007231DD"/>
    <w:rsid w:val="007232F8"/>
    <w:rsid w:val="007238DD"/>
    <w:rsid w:val="0072437C"/>
    <w:rsid w:val="00724961"/>
    <w:rsid w:val="00724B85"/>
    <w:rsid w:val="00724F42"/>
    <w:rsid w:val="00725BA5"/>
    <w:rsid w:val="00725EFE"/>
    <w:rsid w:val="0072626A"/>
    <w:rsid w:val="007266AA"/>
    <w:rsid w:val="00726881"/>
    <w:rsid w:val="00726953"/>
    <w:rsid w:val="00726970"/>
    <w:rsid w:val="00726E02"/>
    <w:rsid w:val="00726E90"/>
    <w:rsid w:val="00726EBD"/>
    <w:rsid w:val="007271CF"/>
    <w:rsid w:val="007274BC"/>
    <w:rsid w:val="007277DA"/>
    <w:rsid w:val="00727E42"/>
    <w:rsid w:val="00730717"/>
    <w:rsid w:val="007316B6"/>
    <w:rsid w:val="00731A84"/>
    <w:rsid w:val="00731CDC"/>
    <w:rsid w:val="00731D67"/>
    <w:rsid w:val="007324EB"/>
    <w:rsid w:val="00732509"/>
    <w:rsid w:val="00732FF4"/>
    <w:rsid w:val="00733663"/>
    <w:rsid w:val="00733A57"/>
    <w:rsid w:val="00734859"/>
    <w:rsid w:val="007351DF"/>
    <w:rsid w:val="00735443"/>
    <w:rsid w:val="0073648F"/>
    <w:rsid w:val="00737229"/>
    <w:rsid w:val="0073759F"/>
    <w:rsid w:val="007409EF"/>
    <w:rsid w:val="00740BD5"/>
    <w:rsid w:val="00741196"/>
    <w:rsid w:val="007412BD"/>
    <w:rsid w:val="00741EFE"/>
    <w:rsid w:val="00743329"/>
    <w:rsid w:val="007435DE"/>
    <w:rsid w:val="00743A33"/>
    <w:rsid w:val="0074400C"/>
    <w:rsid w:val="00744A6A"/>
    <w:rsid w:val="00744C33"/>
    <w:rsid w:val="00744D01"/>
    <w:rsid w:val="00745233"/>
    <w:rsid w:val="007456E3"/>
    <w:rsid w:val="00745839"/>
    <w:rsid w:val="00745E57"/>
    <w:rsid w:val="00746234"/>
    <w:rsid w:val="007462AB"/>
    <w:rsid w:val="007477C3"/>
    <w:rsid w:val="007502AA"/>
    <w:rsid w:val="00750641"/>
    <w:rsid w:val="00750EA6"/>
    <w:rsid w:val="00751D79"/>
    <w:rsid w:val="00751F65"/>
    <w:rsid w:val="0075215C"/>
    <w:rsid w:val="007529DE"/>
    <w:rsid w:val="00752D00"/>
    <w:rsid w:val="00752EA8"/>
    <w:rsid w:val="0075366A"/>
    <w:rsid w:val="00753B0B"/>
    <w:rsid w:val="00753DB6"/>
    <w:rsid w:val="00754AD3"/>
    <w:rsid w:val="00754CF4"/>
    <w:rsid w:val="00756233"/>
    <w:rsid w:val="007566B5"/>
    <w:rsid w:val="00756DA7"/>
    <w:rsid w:val="00756EA1"/>
    <w:rsid w:val="00757086"/>
    <w:rsid w:val="007570A3"/>
    <w:rsid w:val="007572E0"/>
    <w:rsid w:val="00757E22"/>
    <w:rsid w:val="00760D5F"/>
    <w:rsid w:val="00760E30"/>
    <w:rsid w:val="00760F46"/>
    <w:rsid w:val="00761012"/>
    <w:rsid w:val="007611C6"/>
    <w:rsid w:val="00762757"/>
    <w:rsid w:val="00763204"/>
    <w:rsid w:val="0076353E"/>
    <w:rsid w:val="00763A2C"/>
    <w:rsid w:val="00763D09"/>
    <w:rsid w:val="00764444"/>
    <w:rsid w:val="007646C6"/>
    <w:rsid w:val="00765244"/>
    <w:rsid w:val="0076565E"/>
    <w:rsid w:val="00765699"/>
    <w:rsid w:val="0076649D"/>
    <w:rsid w:val="00766A4C"/>
    <w:rsid w:val="00766A7D"/>
    <w:rsid w:val="00767985"/>
    <w:rsid w:val="007679FB"/>
    <w:rsid w:val="0077053F"/>
    <w:rsid w:val="00770C2D"/>
    <w:rsid w:val="0077101F"/>
    <w:rsid w:val="00771815"/>
    <w:rsid w:val="00771E77"/>
    <w:rsid w:val="00772A6A"/>
    <w:rsid w:val="00772B15"/>
    <w:rsid w:val="00772FA8"/>
    <w:rsid w:val="007733AB"/>
    <w:rsid w:val="00773639"/>
    <w:rsid w:val="00773F6B"/>
    <w:rsid w:val="00773FB5"/>
    <w:rsid w:val="00774463"/>
    <w:rsid w:val="0077450B"/>
    <w:rsid w:val="00774994"/>
    <w:rsid w:val="00775446"/>
    <w:rsid w:val="007756AB"/>
    <w:rsid w:val="007756D3"/>
    <w:rsid w:val="007759E1"/>
    <w:rsid w:val="00775CD2"/>
    <w:rsid w:val="00775D22"/>
    <w:rsid w:val="007761F8"/>
    <w:rsid w:val="0077626C"/>
    <w:rsid w:val="00776CCB"/>
    <w:rsid w:val="00776FD0"/>
    <w:rsid w:val="007778F2"/>
    <w:rsid w:val="00777A49"/>
    <w:rsid w:val="00777FCD"/>
    <w:rsid w:val="00780360"/>
    <w:rsid w:val="00780587"/>
    <w:rsid w:val="0078123B"/>
    <w:rsid w:val="0078135B"/>
    <w:rsid w:val="0078147F"/>
    <w:rsid w:val="00781678"/>
    <w:rsid w:val="00781F64"/>
    <w:rsid w:val="00781F8E"/>
    <w:rsid w:val="00782887"/>
    <w:rsid w:val="00783AE8"/>
    <w:rsid w:val="00783E58"/>
    <w:rsid w:val="00784748"/>
    <w:rsid w:val="00784AB2"/>
    <w:rsid w:val="0078528F"/>
    <w:rsid w:val="00785A23"/>
    <w:rsid w:val="007864A4"/>
    <w:rsid w:val="00786FF5"/>
    <w:rsid w:val="0078750F"/>
    <w:rsid w:val="00787901"/>
    <w:rsid w:val="00787A7F"/>
    <w:rsid w:val="00787FB5"/>
    <w:rsid w:val="0079002F"/>
    <w:rsid w:val="00791063"/>
    <w:rsid w:val="00791D94"/>
    <w:rsid w:val="007924C6"/>
    <w:rsid w:val="00792D42"/>
    <w:rsid w:val="007932C4"/>
    <w:rsid w:val="007936C6"/>
    <w:rsid w:val="00793706"/>
    <w:rsid w:val="00793ED1"/>
    <w:rsid w:val="00793F9B"/>
    <w:rsid w:val="00795699"/>
    <w:rsid w:val="00795C8A"/>
    <w:rsid w:val="00796ED0"/>
    <w:rsid w:val="00797616"/>
    <w:rsid w:val="00797830"/>
    <w:rsid w:val="00797A03"/>
    <w:rsid w:val="007A0241"/>
    <w:rsid w:val="007A0A2B"/>
    <w:rsid w:val="007A0F72"/>
    <w:rsid w:val="007A1293"/>
    <w:rsid w:val="007A15B3"/>
    <w:rsid w:val="007A17C4"/>
    <w:rsid w:val="007A2441"/>
    <w:rsid w:val="007A2ED8"/>
    <w:rsid w:val="007A34E2"/>
    <w:rsid w:val="007A3980"/>
    <w:rsid w:val="007A3DC0"/>
    <w:rsid w:val="007A3E0E"/>
    <w:rsid w:val="007A3E22"/>
    <w:rsid w:val="007A41FC"/>
    <w:rsid w:val="007A51B0"/>
    <w:rsid w:val="007A51FB"/>
    <w:rsid w:val="007A5A0F"/>
    <w:rsid w:val="007A63E2"/>
    <w:rsid w:val="007A64A6"/>
    <w:rsid w:val="007A6603"/>
    <w:rsid w:val="007A67C0"/>
    <w:rsid w:val="007A6D03"/>
    <w:rsid w:val="007A70D3"/>
    <w:rsid w:val="007A7729"/>
    <w:rsid w:val="007A7E88"/>
    <w:rsid w:val="007B0595"/>
    <w:rsid w:val="007B095A"/>
    <w:rsid w:val="007B096A"/>
    <w:rsid w:val="007B0DF7"/>
    <w:rsid w:val="007B0F62"/>
    <w:rsid w:val="007B15C2"/>
    <w:rsid w:val="007B2521"/>
    <w:rsid w:val="007B3073"/>
    <w:rsid w:val="007B35D9"/>
    <w:rsid w:val="007B39DC"/>
    <w:rsid w:val="007B3CF8"/>
    <w:rsid w:val="007B4F02"/>
    <w:rsid w:val="007B50E5"/>
    <w:rsid w:val="007B524B"/>
    <w:rsid w:val="007B57DE"/>
    <w:rsid w:val="007B6219"/>
    <w:rsid w:val="007B6DB4"/>
    <w:rsid w:val="007B7675"/>
    <w:rsid w:val="007B76F6"/>
    <w:rsid w:val="007B7D6B"/>
    <w:rsid w:val="007B7F03"/>
    <w:rsid w:val="007C0084"/>
    <w:rsid w:val="007C06C5"/>
    <w:rsid w:val="007C0A43"/>
    <w:rsid w:val="007C1236"/>
    <w:rsid w:val="007C1567"/>
    <w:rsid w:val="007C1CF3"/>
    <w:rsid w:val="007C1D16"/>
    <w:rsid w:val="007C1D4D"/>
    <w:rsid w:val="007C29AA"/>
    <w:rsid w:val="007C355B"/>
    <w:rsid w:val="007C3847"/>
    <w:rsid w:val="007C3C69"/>
    <w:rsid w:val="007C3F85"/>
    <w:rsid w:val="007C51B6"/>
    <w:rsid w:val="007C548E"/>
    <w:rsid w:val="007C5D6C"/>
    <w:rsid w:val="007C5F16"/>
    <w:rsid w:val="007C6020"/>
    <w:rsid w:val="007C6090"/>
    <w:rsid w:val="007C63A6"/>
    <w:rsid w:val="007C6431"/>
    <w:rsid w:val="007C6E68"/>
    <w:rsid w:val="007C73C5"/>
    <w:rsid w:val="007C74A0"/>
    <w:rsid w:val="007D0C5C"/>
    <w:rsid w:val="007D0CBB"/>
    <w:rsid w:val="007D0DEA"/>
    <w:rsid w:val="007D0E48"/>
    <w:rsid w:val="007D145E"/>
    <w:rsid w:val="007D2005"/>
    <w:rsid w:val="007D247F"/>
    <w:rsid w:val="007D2CFA"/>
    <w:rsid w:val="007D32A6"/>
    <w:rsid w:val="007D3C14"/>
    <w:rsid w:val="007D4427"/>
    <w:rsid w:val="007D4F73"/>
    <w:rsid w:val="007D52AE"/>
    <w:rsid w:val="007D5328"/>
    <w:rsid w:val="007D539E"/>
    <w:rsid w:val="007D5962"/>
    <w:rsid w:val="007D59E9"/>
    <w:rsid w:val="007D5C21"/>
    <w:rsid w:val="007D5FD7"/>
    <w:rsid w:val="007D60E5"/>
    <w:rsid w:val="007D64DF"/>
    <w:rsid w:val="007D6E84"/>
    <w:rsid w:val="007D7B0D"/>
    <w:rsid w:val="007D7EF9"/>
    <w:rsid w:val="007E059D"/>
    <w:rsid w:val="007E09C1"/>
    <w:rsid w:val="007E0A48"/>
    <w:rsid w:val="007E0AB4"/>
    <w:rsid w:val="007E13B8"/>
    <w:rsid w:val="007E18BB"/>
    <w:rsid w:val="007E193B"/>
    <w:rsid w:val="007E1DC6"/>
    <w:rsid w:val="007E2291"/>
    <w:rsid w:val="007E2F97"/>
    <w:rsid w:val="007E3D3C"/>
    <w:rsid w:val="007E3E78"/>
    <w:rsid w:val="007E456A"/>
    <w:rsid w:val="007E48CC"/>
    <w:rsid w:val="007E4B2F"/>
    <w:rsid w:val="007E4D9F"/>
    <w:rsid w:val="007E567E"/>
    <w:rsid w:val="007E5848"/>
    <w:rsid w:val="007E5C5F"/>
    <w:rsid w:val="007E5E6A"/>
    <w:rsid w:val="007E6356"/>
    <w:rsid w:val="007E662C"/>
    <w:rsid w:val="007E6870"/>
    <w:rsid w:val="007E72BA"/>
    <w:rsid w:val="007E7613"/>
    <w:rsid w:val="007E781C"/>
    <w:rsid w:val="007E7A9F"/>
    <w:rsid w:val="007E7B23"/>
    <w:rsid w:val="007E7D19"/>
    <w:rsid w:val="007F050C"/>
    <w:rsid w:val="007F08D8"/>
    <w:rsid w:val="007F0B4A"/>
    <w:rsid w:val="007F17A8"/>
    <w:rsid w:val="007F1FD0"/>
    <w:rsid w:val="007F256F"/>
    <w:rsid w:val="007F2573"/>
    <w:rsid w:val="007F271B"/>
    <w:rsid w:val="007F275A"/>
    <w:rsid w:val="007F2AAF"/>
    <w:rsid w:val="007F2AC5"/>
    <w:rsid w:val="007F2D2E"/>
    <w:rsid w:val="007F3186"/>
    <w:rsid w:val="007F31E5"/>
    <w:rsid w:val="007F3264"/>
    <w:rsid w:val="007F37C6"/>
    <w:rsid w:val="007F3E9C"/>
    <w:rsid w:val="007F4026"/>
    <w:rsid w:val="007F4742"/>
    <w:rsid w:val="007F4B40"/>
    <w:rsid w:val="007F52CE"/>
    <w:rsid w:val="007F5418"/>
    <w:rsid w:val="007F56D7"/>
    <w:rsid w:val="007F6C5F"/>
    <w:rsid w:val="007F6D9F"/>
    <w:rsid w:val="007F7754"/>
    <w:rsid w:val="007F7F7B"/>
    <w:rsid w:val="008002AD"/>
    <w:rsid w:val="008003A8"/>
    <w:rsid w:val="00800BB3"/>
    <w:rsid w:val="008016FA"/>
    <w:rsid w:val="00802581"/>
    <w:rsid w:val="00802921"/>
    <w:rsid w:val="00802B05"/>
    <w:rsid w:val="00802C27"/>
    <w:rsid w:val="00803493"/>
    <w:rsid w:val="008040D4"/>
    <w:rsid w:val="0080420E"/>
    <w:rsid w:val="00804607"/>
    <w:rsid w:val="0080488F"/>
    <w:rsid w:val="00804BA3"/>
    <w:rsid w:val="00805551"/>
    <w:rsid w:val="00805969"/>
    <w:rsid w:val="00805CDC"/>
    <w:rsid w:val="008060B7"/>
    <w:rsid w:val="00806376"/>
    <w:rsid w:val="00806C6B"/>
    <w:rsid w:val="00806D52"/>
    <w:rsid w:val="008071A5"/>
    <w:rsid w:val="00807498"/>
    <w:rsid w:val="0080776F"/>
    <w:rsid w:val="0081067A"/>
    <w:rsid w:val="00810E78"/>
    <w:rsid w:val="008113DA"/>
    <w:rsid w:val="008114B0"/>
    <w:rsid w:val="0081187B"/>
    <w:rsid w:val="00811CD2"/>
    <w:rsid w:val="00811DF8"/>
    <w:rsid w:val="00811E92"/>
    <w:rsid w:val="0081263E"/>
    <w:rsid w:val="008126C7"/>
    <w:rsid w:val="00813535"/>
    <w:rsid w:val="0081398E"/>
    <w:rsid w:val="00813D37"/>
    <w:rsid w:val="00813D72"/>
    <w:rsid w:val="00814609"/>
    <w:rsid w:val="00814871"/>
    <w:rsid w:val="00815216"/>
    <w:rsid w:val="0081561C"/>
    <w:rsid w:val="00815986"/>
    <w:rsid w:val="00815A5E"/>
    <w:rsid w:val="00816122"/>
    <w:rsid w:val="00816566"/>
    <w:rsid w:val="008166F3"/>
    <w:rsid w:val="0081740C"/>
    <w:rsid w:val="0081778E"/>
    <w:rsid w:val="00817B68"/>
    <w:rsid w:val="00817BCE"/>
    <w:rsid w:val="00817EA9"/>
    <w:rsid w:val="00817FA2"/>
    <w:rsid w:val="008200B2"/>
    <w:rsid w:val="008203D5"/>
    <w:rsid w:val="008204A7"/>
    <w:rsid w:val="008205A1"/>
    <w:rsid w:val="008205DD"/>
    <w:rsid w:val="0082085F"/>
    <w:rsid w:val="008209E9"/>
    <w:rsid w:val="00820ADB"/>
    <w:rsid w:val="00821008"/>
    <w:rsid w:val="00821741"/>
    <w:rsid w:val="0082177E"/>
    <w:rsid w:val="00821ED7"/>
    <w:rsid w:val="0082319A"/>
    <w:rsid w:val="008232EF"/>
    <w:rsid w:val="00823331"/>
    <w:rsid w:val="00824357"/>
    <w:rsid w:val="0082435D"/>
    <w:rsid w:val="00824ADD"/>
    <w:rsid w:val="008251FB"/>
    <w:rsid w:val="0082520F"/>
    <w:rsid w:val="008256D1"/>
    <w:rsid w:val="00825E14"/>
    <w:rsid w:val="008260AB"/>
    <w:rsid w:val="008260DB"/>
    <w:rsid w:val="00826CDF"/>
    <w:rsid w:val="00826D9E"/>
    <w:rsid w:val="00826F20"/>
    <w:rsid w:val="008270AA"/>
    <w:rsid w:val="00827410"/>
    <w:rsid w:val="00827708"/>
    <w:rsid w:val="0083038A"/>
    <w:rsid w:val="00831339"/>
    <w:rsid w:val="00831B0C"/>
    <w:rsid w:val="00831CE6"/>
    <w:rsid w:val="00831D84"/>
    <w:rsid w:val="00831ECA"/>
    <w:rsid w:val="008322A2"/>
    <w:rsid w:val="008322AB"/>
    <w:rsid w:val="0083245B"/>
    <w:rsid w:val="00832461"/>
    <w:rsid w:val="008328FA"/>
    <w:rsid w:val="00832AE3"/>
    <w:rsid w:val="00832D4C"/>
    <w:rsid w:val="00834213"/>
    <w:rsid w:val="00834AA5"/>
    <w:rsid w:val="00834AD6"/>
    <w:rsid w:val="00834DFA"/>
    <w:rsid w:val="00835831"/>
    <w:rsid w:val="00835BA9"/>
    <w:rsid w:val="00835D6A"/>
    <w:rsid w:val="0083615B"/>
    <w:rsid w:val="0083693A"/>
    <w:rsid w:val="008373E6"/>
    <w:rsid w:val="00840818"/>
    <w:rsid w:val="00840CB6"/>
    <w:rsid w:val="00841286"/>
    <w:rsid w:val="00841981"/>
    <w:rsid w:val="00841A67"/>
    <w:rsid w:val="00842049"/>
    <w:rsid w:val="0084226E"/>
    <w:rsid w:val="0084230D"/>
    <w:rsid w:val="00842442"/>
    <w:rsid w:val="00842ED4"/>
    <w:rsid w:val="00842FEE"/>
    <w:rsid w:val="008432B3"/>
    <w:rsid w:val="008440D6"/>
    <w:rsid w:val="00844A4E"/>
    <w:rsid w:val="00844CD9"/>
    <w:rsid w:val="00845484"/>
    <w:rsid w:val="00845531"/>
    <w:rsid w:val="00845891"/>
    <w:rsid w:val="0084681D"/>
    <w:rsid w:val="008468BF"/>
    <w:rsid w:val="00846900"/>
    <w:rsid w:val="00846B1E"/>
    <w:rsid w:val="00847028"/>
    <w:rsid w:val="00847D55"/>
    <w:rsid w:val="00847F15"/>
    <w:rsid w:val="00850094"/>
    <w:rsid w:val="00850941"/>
    <w:rsid w:val="00850A15"/>
    <w:rsid w:val="00850B86"/>
    <w:rsid w:val="00850D5D"/>
    <w:rsid w:val="008511CA"/>
    <w:rsid w:val="00851278"/>
    <w:rsid w:val="00851AE0"/>
    <w:rsid w:val="00851F8F"/>
    <w:rsid w:val="00852F7B"/>
    <w:rsid w:val="00853A1A"/>
    <w:rsid w:val="00854066"/>
    <w:rsid w:val="00854191"/>
    <w:rsid w:val="00854464"/>
    <w:rsid w:val="00854702"/>
    <w:rsid w:val="00855009"/>
    <w:rsid w:val="008550D8"/>
    <w:rsid w:val="00855154"/>
    <w:rsid w:val="008553F0"/>
    <w:rsid w:val="0085572D"/>
    <w:rsid w:val="008558D2"/>
    <w:rsid w:val="00855C49"/>
    <w:rsid w:val="00855F19"/>
    <w:rsid w:val="008566B9"/>
    <w:rsid w:val="00856A4C"/>
    <w:rsid w:val="00857066"/>
    <w:rsid w:val="0085711A"/>
    <w:rsid w:val="00857445"/>
    <w:rsid w:val="008575E7"/>
    <w:rsid w:val="0085773E"/>
    <w:rsid w:val="00857832"/>
    <w:rsid w:val="00857A4B"/>
    <w:rsid w:val="00857E6B"/>
    <w:rsid w:val="00860281"/>
    <w:rsid w:val="00860969"/>
    <w:rsid w:val="00861932"/>
    <w:rsid w:val="00861A5D"/>
    <w:rsid w:val="00861BF5"/>
    <w:rsid w:val="00861E31"/>
    <w:rsid w:val="00862020"/>
    <w:rsid w:val="008634A6"/>
    <w:rsid w:val="008638F2"/>
    <w:rsid w:val="00863F70"/>
    <w:rsid w:val="00864110"/>
    <w:rsid w:val="0086468C"/>
    <w:rsid w:val="00865315"/>
    <w:rsid w:val="0086535E"/>
    <w:rsid w:val="008657EE"/>
    <w:rsid w:val="00865A03"/>
    <w:rsid w:val="00865A0A"/>
    <w:rsid w:val="00865A20"/>
    <w:rsid w:val="00866AE7"/>
    <w:rsid w:val="00866C4C"/>
    <w:rsid w:val="00866DB8"/>
    <w:rsid w:val="00867524"/>
    <w:rsid w:val="0086759A"/>
    <w:rsid w:val="00867A04"/>
    <w:rsid w:val="00867CAB"/>
    <w:rsid w:val="00870D96"/>
    <w:rsid w:val="00871B6F"/>
    <w:rsid w:val="00871F80"/>
    <w:rsid w:val="00872240"/>
    <w:rsid w:val="0087228A"/>
    <w:rsid w:val="00872527"/>
    <w:rsid w:val="00872A28"/>
    <w:rsid w:val="00872E27"/>
    <w:rsid w:val="008738C5"/>
    <w:rsid w:val="00873D5F"/>
    <w:rsid w:val="00873E7B"/>
    <w:rsid w:val="00873EC5"/>
    <w:rsid w:val="00874091"/>
    <w:rsid w:val="008740EF"/>
    <w:rsid w:val="008746E0"/>
    <w:rsid w:val="00874967"/>
    <w:rsid w:val="00874973"/>
    <w:rsid w:val="00874EB6"/>
    <w:rsid w:val="00874EFB"/>
    <w:rsid w:val="008750AA"/>
    <w:rsid w:val="00875770"/>
    <w:rsid w:val="0087584F"/>
    <w:rsid w:val="00875990"/>
    <w:rsid w:val="00875B3D"/>
    <w:rsid w:val="00875DC4"/>
    <w:rsid w:val="00876C62"/>
    <w:rsid w:val="008772A6"/>
    <w:rsid w:val="00877372"/>
    <w:rsid w:val="00877591"/>
    <w:rsid w:val="008779CD"/>
    <w:rsid w:val="00877A53"/>
    <w:rsid w:val="00877A5D"/>
    <w:rsid w:val="00881171"/>
    <w:rsid w:val="008812B4"/>
    <w:rsid w:val="00881B0A"/>
    <w:rsid w:val="00882087"/>
    <w:rsid w:val="00882524"/>
    <w:rsid w:val="00882DE5"/>
    <w:rsid w:val="00882E3C"/>
    <w:rsid w:val="00883101"/>
    <w:rsid w:val="008833E5"/>
    <w:rsid w:val="00884121"/>
    <w:rsid w:val="008841F9"/>
    <w:rsid w:val="008859A5"/>
    <w:rsid w:val="00885DFF"/>
    <w:rsid w:val="00886064"/>
    <w:rsid w:val="00886072"/>
    <w:rsid w:val="008860B1"/>
    <w:rsid w:val="0088647F"/>
    <w:rsid w:val="00886AE3"/>
    <w:rsid w:val="008871DE"/>
    <w:rsid w:val="008874D0"/>
    <w:rsid w:val="0088785C"/>
    <w:rsid w:val="008878F4"/>
    <w:rsid w:val="0089031C"/>
    <w:rsid w:val="008903BB"/>
    <w:rsid w:val="00890547"/>
    <w:rsid w:val="00891487"/>
    <w:rsid w:val="008916D0"/>
    <w:rsid w:val="008919B1"/>
    <w:rsid w:val="00891A78"/>
    <w:rsid w:val="00891BCA"/>
    <w:rsid w:val="00891C33"/>
    <w:rsid w:val="008927DC"/>
    <w:rsid w:val="00892836"/>
    <w:rsid w:val="00892862"/>
    <w:rsid w:val="00892884"/>
    <w:rsid w:val="0089294C"/>
    <w:rsid w:val="00892DE2"/>
    <w:rsid w:val="00892EE2"/>
    <w:rsid w:val="00893632"/>
    <w:rsid w:val="00893985"/>
    <w:rsid w:val="008940B8"/>
    <w:rsid w:val="00894114"/>
    <w:rsid w:val="008944D9"/>
    <w:rsid w:val="00894856"/>
    <w:rsid w:val="00894C9C"/>
    <w:rsid w:val="0089554D"/>
    <w:rsid w:val="008955C0"/>
    <w:rsid w:val="00895B13"/>
    <w:rsid w:val="00896149"/>
    <w:rsid w:val="008961B1"/>
    <w:rsid w:val="0089642F"/>
    <w:rsid w:val="00896944"/>
    <w:rsid w:val="00897439"/>
    <w:rsid w:val="00897BC1"/>
    <w:rsid w:val="008A0089"/>
    <w:rsid w:val="008A0F77"/>
    <w:rsid w:val="008A12D4"/>
    <w:rsid w:val="008A1C91"/>
    <w:rsid w:val="008A1E6F"/>
    <w:rsid w:val="008A282D"/>
    <w:rsid w:val="008A2BA4"/>
    <w:rsid w:val="008A2D36"/>
    <w:rsid w:val="008A2E4A"/>
    <w:rsid w:val="008A301C"/>
    <w:rsid w:val="008A38B9"/>
    <w:rsid w:val="008A3D3A"/>
    <w:rsid w:val="008A4398"/>
    <w:rsid w:val="008A4A44"/>
    <w:rsid w:val="008A4CA0"/>
    <w:rsid w:val="008A54EC"/>
    <w:rsid w:val="008A58FB"/>
    <w:rsid w:val="008A59CD"/>
    <w:rsid w:val="008A5C9B"/>
    <w:rsid w:val="008A5FF8"/>
    <w:rsid w:val="008A62CE"/>
    <w:rsid w:val="008A6778"/>
    <w:rsid w:val="008A6D1E"/>
    <w:rsid w:val="008A71E9"/>
    <w:rsid w:val="008A730C"/>
    <w:rsid w:val="008A7780"/>
    <w:rsid w:val="008A7B9B"/>
    <w:rsid w:val="008A7DA7"/>
    <w:rsid w:val="008B0321"/>
    <w:rsid w:val="008B05A0"/>
    <w:rsid w:val="008B0E1A"/>
    <w:rsid w:val="008B0E3B"/>
    <w:rsid w:val="008B1541"/>
    <w:rsid w:val="008B21C9"/>
    <w:rsid w:val="008B2FA9"/>
    <w:rsid w:val="008B3101"/>
    <w:rsid w:val="008B31FE"/>
    <w:rsid w:val="008B392C"/>
    <w:rsid w:val="008B3956"/>
    <w:rsid w:val="008B3C5B"/>
    <w:rsid w:val="008B462B"/>
    <w:rsid w:val="008B4839"/>
    <w:rsid w:val="008B4A93"/>
    <w:rsid w:val="008B5465"/>
    <w:rsid w:val="008B5982"/>
    <w:rsid w:val="008B610C"/>
    <w:rsid w:val="008B6261"/>
    <w:rsid w:val="008B69B6"/>
    <w:rsid w:val="008B765C"/>
    <w:rsid w:val="008B7E77"/>
    <w:rsid w:val="008B7F2A"/>
    <w:rsid w:val="008C06EF"/>
    <w:rsid w:val="008C07DB"/>
    <w:rsid w:val="008C0985"/>
    <w:rsid w:val="008C0F02"/>
    <w:rsid w:val="008C1671"/>
    <w:rsid w:val="008C1935"/>
    <w:rsid w:val="008C1BBA"/>
    <w:rsid w:val="008C2294"/>
    <w:rsid w:val="008C24B1"/>
    <w:rsid w:val="008C2A28"/>
    <w:rsid w:val="008C2ACE"/>
    <w:rsid w:val="008C354D"/>
    <w:rsid w:val="008C3EE8"/>
    <w:rsid w:val="008C3F49"/>
    <w:rsid w:val="008C41D6"/>
    <w:rsid w:val="008C45ED"/>
    <w:rsid w:val="008C4CA6"/>
    <w:rsid w:val="008C50D6"/>
    <w:rsid w:val="008C521F"/>
    <w:rsid w:val="008C5985"/>
    <w:rsid w:val="008C629D"/>
    <w:rsid w:val="008C6CA1"/>
    <w:rsid w:val="008C7130"/>
    <w:rsid w:val="008C71D8"/>
    <w:rsid w:val="008C7431"/>
    <w:rsid w:val="008C7C75"/>
    <w:rsid w:val="008C7DB5"/>
    <w:rsid w:val="008D010B"/>
    <w:rsid w:val="008D07AC"/>
    <w:rsid w:val="008D1422"/>
    <w:rsid w:val="008D1E4D"/>
    <w:rsid w:val="008D2012"/>
    <w:rsid w:val="008D2645"/>
    <w:rsid w:val="008D2A9F"/>
    <w:rsid w:val="008D2C52"/>
    <w:rsid w:val="008D3637"/>
    <w:rsid w:val="008D36A6"/>
    <w:rsid w:val="008D3806"/>
    <w:rsid w:val="008D40DD"/>
    <w:rsid w:val="008D4737"/>
    <w:rsid w:val="008D4981"/>
    <w:rsid w:val="008D4CC7"/>
    <w:rsid w:val="008D4CE3"/>
    <w:rsid w:val="008D4DB0"/>
    <w:rsid w:val="008D5C3F"/>
    <w:rsid w:val="008D60F0"/>
    <w:rsid w:val="008D6F98"/>
    <w:rsid w:val="008D70DD"/>
    <w:rsid w:val="008D71D0"/>
    <w:rsid w:val="008D72DE"/>
    <w:rsid w:val="008D758D"/>
    <w:rsid w:val="008D7C8C"/>
    <w:rsid w:val="008D7EBB"/>
    <w:rsid w:val="008D7F95"/>
    <w:rsid w:val="008E0E30"/>
    <w:rsid w:val="008E10DB"/>
    <w:rsid w:val="008E1A2D"/>
    <w:rsid w:val="008E25DB"/>
    <w:rsid w:val="008E2CD3"/>
    <w:rsid w:val="008E3120"/>
    <w:rsid w:val="008E31A3"/>
    <w:rsid w:val="008E3283"/>
    <w:rsid w:val="008E3D65"/>
    <w:rsid w:val="008E3DF5"/>
    <w:rsid w:val="008E4785"/>
    <w:rsid w:val="008E4CCB"/>
    <w:rsid w:val="008E50B9"/>
    <w:rsid w:val="008E53EF"/>
    <w:rsid w:val="008E5890"/>
    <w:rsid w:val="008E6F1C"/>
    <w:rsid w:val="008E7323"/>
    <w:rsid w:val="008E7472"/>
    <w:rsid w:val="008E78B3"/>
    <w:rsid w:val="008E7F41"/>
    <w:rsid w:val="008F02CA"/>
    <w:rsid w:val="008F04B5"/>
    <w:rsid w:val="008F0526"/>
    <w:rsid w:val="008F0DF8"/>
    <w:rsid w:val="008F0E62"/>
    <w:rsid w:val="008F0F90"/>
    <w:rsid w:val="008F187D"/>
    <w:rsid w:val="008F38DA"/>
    <w:rsid w:val="008F452F"/>
    <w:rsid w:val="008F4B05"/>
    <w:rsid w:val="008F4D27"/>
    <w:rsid w:val="008F4E59"/>
    <w:rsid w:val="008F5624"/>
    <w:rsid w:val="008F56D4"/>
    <w:rsid w:val="008F5D15"/>
    <w:rsid w:val="008F5D4B"/>
    <w:rsid w:val="008F6CCB"/>
    <w:rsid w:val="008F7727"/>
    <w:rsid w:val="008F7CDE"/>
    <w:rsid w:val="008F7F3C"/>
    <w:rsid w:val="00900309"/>
    <w:rsid w:val="009006ED"/>
    <w:rsid w:val="0090073E"/>
    <w:rsid w:val="00900A52"/>
    <w:rsid w:val="00900BF4"/>
    <w:rsid w:val="0090185F"/>
    <w:rsid w:val="0090186D"/>
    <w:rsid w:val="00901D34"/>
    <w:rsid w:val="00902253"/>
    <w:rsid w:val="0090244E"/>
    <w:rsid w:val="00902C1D"/>
    <w:rsid w:val="00902F35"/>
    <w:rsid w:val="00903187"/>
    <w:rsid w:val="00903583"/>
    <w:rsid w:val="0090370E"/>
    <w:rsid w:val="00903EAA"/>
    <w:rsid w:val="00905097"/>
    <w:rsid w:val="009050BC"/>
    <w:rsid w:val="00905438"/>
    <w:rsid w:val="00905616"/>
    <w:rsid w:val="00905C39"/>
    <w:rsid w:val="009068AE"/>
    <w:rsid w:val="00910312"/>
    <w:rsid w:val="009105FF"/>
    <w:rsid w:val="009110D4"/>
    <w:rsid w:val="009118D2"/>
    <w:rsid w:val="0091241B"/>
    <w:rsid w:val="009129A5"/>
    <w:rsid w:val="0091308E"/>
    <w:rsid w:val="009130EA"/>
    <w:rsid w:val="00913B9E"/>
    <w:rsid w:val="00913CC7"/>
    <w:rsid w:val="00913FDB"/>
    <w:rsid w:val="009140E8"/>
    <w:rsid w:val="0091497F"/>
    <w:rsid w:val="00914A68"/>
    <w:rsid w:val="00915755"/>
    <w:rsid w:val="00915CF7"/>
    <w:rsid w:val="00916033"/>
    <w:rsid w:val="00916C57"/>
    <w:rsid w:val="009179AB"/>
    <w:rsid w:val="009201C8"/>
    <w:rsid w:val="00920433"/>
    <w:rsid w:val="0092073A"/>
    <w:rsid w:val="00920AD3"/>
    <w:rsid w:val="00920BDC"/>
    <w:rsid w:val="00920E27"/>
    <w:rsid w:val="0092142C"/>
    <w:rsid w:val="00921679"/>
    <w:rsid w:val="00921EA9"/>
    <w:rsid w:val="00921F5F"/>
    <w:rsid w:val="009228B2"/>
    <w:rsid w:val="00922B7F"/>
    <w:rsid w:val="00922BFE"/>
    <w:rsid w:val="009231DC"/>
    <w:rsid w:val="009234E2"/>
    <w:rsid w:val="00924BE6"/>
    <w:rsid w:val="00924DA3"/>
    <w:rsid w:val="00924DD5"/>
    <w:rsid w:val="00924E5F"/>
    <w:rsid w:val="00925107"/>
    <w:rsid w:val="009251A9"/>
    <w:rsid w:val="009259E7"/>
    <w:rsid w:val="00925AC7"/>
    <w:rsid w:val="00925FF7"/>
    <w:rsid w:val="00926188"/>
    <w:rsid w:val="009267DC"/>
    <w:rsid w:val="00926AB4"/>
    <w:rsid w:val="00926EB1"/>
    <w:rsid w:val="00926EE5"/>
    <w:rsid w:val="00927451"/>
    <w:rsid w:val="009274F3"/>
    <w:rsid w:val="00930483"/>
    <w:rsid w:val="00930580"/>
    <w:rsid w:val="009305D2"/>
    <w:rsid w:val="00930724"/>
    <w:rsid w:val="00930AD5"/>
    <w:rsid w:val="00930CD8"/>
    <w:rsid w:val="00931362"/>
    <w:rsid w:val="00931E3A"/>
    <w:rsid w:val="00931F3C"/>
    <w:rsid w:val="00932013"/>
    <w:rsid w:val="009322F7"/>
    <w:rsid w:val="00932AC6"/>
    <w:rsid w:val="00932E33"/>
    <w:rsid w:val="00933078"/>
    <w:rsid w:val="00933121"/>
    <w:rsid w:val="00933F85"/>
    <w:rsid w:val="00934061"/>
    <w:rsid w:val="00934372"/>
    <w:rsid w:val="009345D9"/>
    <w:rsid w:val="00934C31"/>
    <w:rsid w:val="00935043"/>
    <w:rsid w:val="0093527F"/>
    <w:rsid w:val="00935385"/>
    <w:rsid w:val="009356F4"/>
    <w:rsid w:val="0093593F"/>
    <w:rsid w:val="0093612F"/>
    <w:rsid w:val="009367AC"/>
    <w:rsid w:val="00936B3B"/>
    <w:rsid w:val="00936C31"/>
    <w:rsid w:val="00936F1D"/>
    <w:rsid w:val="00937517"/>
    <w:rsid w:val="00937A20"/>
    <w:rsid w:val="00937D2D"/>
    <w:rsid w:val="00937EFC"/>
    <w:rsid w:val="00937F53"/>
    <w:rsid w:val="00937FC4"/>
    <w:rsid w:val="00940C1E"/>
    <w:rsid w:val="00940CE8"/>
    <w:rsid w:val="00942FAD"/>
    <w:rsid w:val="009434C6"/>
    <w:rsid w:val="00943D96"/>
    <w:rsid w:val="00944406"/>
    <w:rsid w:val="00944683"/>
    <w:rsid w:val="00944EE0"/>
    <w:rsid w:val="00945035"/>
    <w:rsid w:val="009453B6"/>
    <w:rsid w:val="00945D70"/>
    <w:rsid w:val="009469CC"/>
    <w:rsid w:val="00946D11"/>
    <w:rsid w:val="00947866"/>
    <w:rsid w:val="0094793B"/>
    <w:rsid w:val="009479AB"/>
    <w:rsid w:val="00947C55"/>
    <w:rsid w:val="00950403"/>
    <w:rsid w:val="0095063F"/>
    <w:rsid w:val="009506B7"/>
    <w:rsid w:val="00950958"/>
    <w:rsid w:val="00950AEF"/>
    <w:rsid w:val="00950D6F"/>
    <w:rsid w:val="00950EDE"/>
    <w:rsid w:val="00950F6A"/>
    <w:rsid w:val="0095163C"/>
    <w:rsid w:val="00951A01"/>
    <w:rsid w:val="00951FB6"/>
    <w:rsid w:val="0095248A"/>
    <w:rsid w:val="0095251B"/>
    <w:rsid w:val="00952617"/>
    <w:rsid w:val="00953618"/>
    <w:rsid w:val="00953A43"/>
    <w:rsid w:val="00953B97"/>
    <w:rsid w:val="00953DC9"/>
    <w:rsid w:val="00954A6A"/>
    <w:rsid w:val="00955392"/>
    <w:rsid w:val="009557AD"/>
    <w:rsid w:val="00955EAD"/>
    <w:rsid w:val="00956798"/>
    <w:rsid w:val="00956D29"/>
    <w:rsid w:val="00957480"/>
    <w:rsid w:val="00957B57"/>
    <w:rsid w:val="00960051"/>
    <w:rsid w:val="00960110"/>
    <w:rsid w:val="0096018E"/>
    <w:rsid w:val="009601FC"/>
    <w:rsid w:val="00960779"/>
    <w:rsid w:val="00960FDC"/>
    <w:rsid w:val="009610C6"/>
    <w:rsid w:val="0096211E"/>
    <w:rsid w:val="009622C6"/>
    <w:rsid w:val="009627B4"/>
    <w:rsid w:val="00963A8C"/>
    <w:rsid w:val="009644BB"/>
    <w:rsid w:val="00964555"/>
    <w:rsid w:val="009647C2"/>
    <w:rsid w:val="00964AD7"/>
    <w:rsid w:val="00965401"/>
    <w:rsid w:val="0096544F"/>
    <w:rsid w:val="00965681"/>
    <w:rsid w:val="009659E5"/>
    <w:rsid w:val="00965B3A"/>
    <w:rsid w:val="00965E20"/>
    <w:rsid w:val="00966150"/>
    <w:rsid w:val="009669F9"/>
    <w:rsid w:val="009672BA"/>
    <w:rsid w:val="009675F6"/>
    <w:rsid w:val="00970618"/>
    <w:rsid w:val="00970677"/>
    <w:rsid w:val="009718B4"/>
    <w:rsid w:val="00971E21"/>
    <w:rsid w:val="00972036"/>
    <w:rsid w:val="00972157"/>
    <w:rsid w:val="009726B1"/>
    <w:rsid w:val="00972E10"/>
    <w:rsid w:val="00972E84"/>
    <w:rsid w:val="009737C8"/>
    <w:rsid w:val="009742C2"/>
    <w:rsid w:val="0097482C"/>
    <w:rsid w:val="009751DF"/>
    <w:rsid w:val="00975538"/>
    <w:rsid w:val="009756C4"/>
    <w:rsid w:val="00975CA2"/>
    <w:rsid w:val="00975D52"/>
    <w:rsid w:val="00975FF3"/>
    <w:rsid w:val="009763A7"/>
    <w:rsid w:val="009764CB"/>
    <w:rsid w:val="0097762F"/>
    <w:rsid w:val="00977648"/>
    <w:rsid w:val="00977C4F"/>
    <w:rsid w:val="00980C03"/>
    <w:rsid w:val="00980ED7"/>
    <w:rsid w:val="009811BB"/>
    <w:rsid w:val="009812B2"/>
    <w:rsid w:val="009813F0"/>
    <w:rsid w:val="00981461"/>
    <w:rsid w:val="009821D8"/>
    <w:rsid w:val="00982C2A"/>
    <w:rsid w:val="009836C0"/>
    <w:rsid w:val="009837A4"/>
    <w:rsid w:val="00984217"/>
    <w:rsid w:val="009842D1"/>
    <w:rsid w:val="009846F4"/>
    <w:rsid w:val="0098532A"/>
    <w:rsid w:val="00985973"/>
    <w:rsid w:val="009861B5"/>
    <w:rsid w:val="0098634D"/>
    <w:rsid w:val="00986643"/>
    <w:rsid w:val="009866A3"/>
    <w:rsid w:val="00986ACE"/>
    <w:rsid w:val="00986D3F"/>
    <w:rsid w:val="00986EE1"/>
    <w:rsid w:val="00987E13"/>
    <w:rsid w:val="009904D8"/>
    <w:rsid w:val="00990AB5"/>
    <w:rsid w:val="00990EA9"/>
    <w:rsid w:val="009915D2"/>
    <w:rsid w:val="00991980"/>
    <w:rsid w:val="00991BAC"/>
    <w:rsid w:val="00991C99"/>
    <w:rsid w:val="00992621"/>
    <w:rsid w:val="00992A64"/>
    <w:rsid w:val="00993F14"/>
    <w:rsid w:val="00994250"/>
    <w:rsid w:val="00994DB7"/>
    <w:rsid w:val="00994EA6"/>
    <w:rsid w:val="00995038"/>
    <w:rsid w:val="00995698"/>
    <w:rsid w:val="0099599D"/>
    <w:rsid w:val="009969D1"/>
    <w:rsid w:val="00997DCB"/>
    <w:rsid w:val="009A00A1"/>
    <w:rsid w:val="009A0A4C"/>
    <w:rsid w:val="009A0ECF"/>
    <w:rsid w:val="009A10DB"/>
    <w:rsid w:val="009A11EA"/>
    <w:rsid w:val="009A1202"/>
    <w:rsid w:val="009A15B7"/>
    <w:rsid w:val="009A1B02"/>
    <w:rsid w:val="009A27E0"/>
    <w:rsid w:val="009A2AEA"/>
    <w:rsid w:val="009A2D02"/>
    <w:rsid w:val="009A3B21"/>
    <w:rsid w:val="009A3C5C"/>
    <w:rsid w:val="009A4321"/>
    <w:rsid w:val="009A477D"/>
    <w:rsid w:val="009A4917"/>
    <w:rsid w:val="009A4963"/>
    <w:rsid w:val="009A4C4F"/>
    <w:rsid w:val="009A4DE0"/>
    <w:rsid w:val="009A5039"/>
    <w:rsid w:val="009A5083"/>
    <w:rsid w:val="009A572A"/>
    <w:rsid w:val="009A62F5"/>
    <w:rsid w:val="009A6A3A"/>
    <w:rsid w:val="009A748C"/>
    <w:rsid w:val="009A7C8D"/>
    <w:rsid w:val="009A7EA3"/>
    <w:rsid w:val="009B05CB"/>
    <w:rsid w:val="009B07F0"/>
    <w:rsid w:val="009B099E"/>
    <w:rsid w:val="009B0C68"/>
    <w:rsid w:val="009B1C58"/>
    <w:rsid w:val="009B20B5"/>
    <w:rsid w:val="009B227C"/>
    <w:rsid w:val="009B3EA6"/>
    <w:rsid w:val="009B4713"/>
    <w:rsid w:val="009B4C2F"/>
    <w:rsid w:val="009B4D27"/>
    <w:rsid w:val="009B5788"/>
    <w:rsid w:val="009B6078"/>
    <w:rsid w:val="009B6974"/>
    <w:rsid w:val="009B6F21"/>
    <w:rsid w:val="009B6FAC"/>
    <w:rsid w:val="009B702F"/>
    <w:rsid w:val="009B7A81"/>
    <w:rsid w:val="009B7B8A"/>
    <w:rsid w:val="009B7B92"/>
    <w:rsid w:val="009C049B"/>
    <w:rsid w:val="009C0E66"/>
    <w:rsid w:val="009C13E9"/>
    <w:rsid w:val="009C1401"/>
    <w:rsid w:val="009C1A9D"/>
    <w:rsid w:val="009C1B38"/>
    <w:rsid w:val="009C1C7F"/>
    <w:rsid w:val="009C208D"/>
    <w:rsid w:val="009C21EC"/>
    <w:rsid w:val="009C26D1"/>
    <w:rsid w:val="009C29D6"/>
    <w:rsid w:val="009C2D16"/>
    <w:rsid w:val="009C2E2A"/>
    <w:rsid w:val="009C32B1"/>
    <w:rsid w:val="009C36E0"/>
    <w:rsid w:val="009C4547"/>
    <w:rsid w:val="009C454D"/>
    <w:rsid w:val="009C47F6"/>
    <w:rsid w:val="009C565E"/>
    <w:rsid w:val="009C58CF"/>
    <w:rsid w:val="009C5F95"/>
    <w:rsid w:val="009C60A8"/>
    <w:rsid w:val="009C69D3"/>
    <w:rsid w:val="009C6A23"/>
    <w:rsid w:val="009C6E75"/>
    <w:rsid w:val="009C74F6"/>
    <w:rsid w:val="009C790F"/>
    <w:rsid w:val="009C797E"/>
    <w:rsid w:val="009C7A74"/>
    <w:rsid w:val="009C7AAF"/>
    <w:rsid w:val="009C7B14"/>
    <w:rsid w:val="009C7BEA"/>
    <w:rsid w:val="009D03D2"/>
    <w:rsid w:val="009D06FF"/>
    <w:rsid w:val="009D09EB"/>
    <w:rsid w:val="009D0A53"/>
    <w:rsid w:val="009D1077"/>
    <w:rsid w:val="009D1DEE"/>
    <w:rsid w:val="009D2546"/>
    <w:rsid w:val="009D3698"/>
    <w:rsid w:val="009D3B52"/>
    <w:rsid w:val="009D484A"/>
    <w:rsid w:val="009D4C72"/>
    <w:rsid w:val="009D4E09"/>
    <w:rsid w:val="009D4F71"/>
    <w:rsid w:val="009D55C4"/>
    <w:rsid w:val="009D5AC5"/>
    <w:rsid w:val="009D67DC"/>
    <w:rsid w:val="009D682C"/>
    <w:rsid w:val="009D6DE5"/>
    <w:rsid w:val="009D6FDD"/>
    <w:rsid w:val="009D7010"/>
    <w:rsid w:val="009D74F5"/>
    <w:rsid w:val="009D76CE"/>
    <w:rsid w:val="009D797D"/>
    <w:rsid w:val="009D7FF0"/>
    <w:rsid w:val="009E03F3"/>
    <w:rsid w:val="009E0550"/>
    <w:rsid w:val="009E0603"/>
    <w:rsid w:val="009E06F1"/>
    <w:rsid w:val="009E086F"/>
    <w:rsid w:val="009E0E54"/>
    <w:rsid w:val="009E130D"/>
    <w:rsid w:val="009E1656"/>
    <w:rsid w:val="009E1D4A"/>
    <w:rsid w:val="009E2C70"/>
    <w:rsid w:val="009E300B"/>
    <w:rsid w:val="009E3847"/>
    <w:rsid w:val="009E3FB3"/>
    <w:rsid w:val="009E48D0"/>
    <w:rsid w:val="009E5623"/>
    <w:rsid w:val="009E61F0"/>
    <w:rsid w:val="009E634A"/>
    <w:rsid w:val="009E6596"/>
    <w:rsid w:val="009E6A20"/>
    <w:rsid w:val="009E726F"/>
    <w:rsid w:val="009E74B4"/>
    <w:rsid w:val="009E7A88"/>
    <w:rsid w:val="009E7EE9"/>
    <w:rsid w:val="009F096C"/>
    <w:rsid w:val="009F0D13"/>
    <w:rsid w:val="009F0FCB"/>
    <w:rsid w:val="009F1043"/>
    <w:rsid w:val="009F1318"/>
    <w:rsid w:val="009F19D5"/>
    <w:rsid w:val="009F1D9C"/>
    <w:rsid w:val="009F1F2F"/>
    <w:rsid w:val="009F2008"/>
    <w:rsid w:val="009F210D"/>
    <w:rsid w:val="009F265D"/>
    <w:rsid w:val="009F358C"/>
    <w:rsid w:val="009F41C3"/>
    <w:rsid w:val="009F4214"/>
    <w:rsid w:val="009F42F9"/>
    <w:rsid w:val="009F45BE"/>
    <w:rsid w:val="009F4655"/>
    <w:rsid w:val="009F506E"/>
    <w:rsid w:val="009F5F24"/>
    <w:rsid w:val="009F61A0"/>
    <w:rsid w:val="009F66F7"/>
    <w:rsid w:val="009F6A31"/>
    <w:rsid w:val="009F6D0C"/>
    <w:rsid w:val="009F6D2B"/>
    <w:rsid w:val="009F6DC2"/>
    <w:rsid w:val="00A00D80"/>
    <w:rsid w:val="00A01866"/>
    <w:rsid w:val="00A019A5"/>
    <w:rsid w:val="00A01BDD"/>
    <w:rsid w:val="00A02D8B"/>
    <w:rsid w:val="00A03115"/>
    <w:rsid w:val="00A033C3"/>
    <w:rsid w:val="00A03480"/>
    <w:rsid w:val="00A036A3"/>
    <w:rsid w:val="00A04C2F"/>
    <w:rsid w:val="00A04FEC"/>
    <w:rsid w:val="00A0619D"/>
    <w:rsid w:val="00A06741"/>
    <w:rsid w:val="00A0766E"/>
    <w:rsid w:val="00A10044"/>
    <w:rsid w:val="00A105BE"/>
    <w:rsid w:val="00A10921"/>
    <w:rsid w:val="00A1111E"/>
    <w:rsid w:val="00A11334"/>
    <w:rsid w:val="00A1247A"/>
    <w:rsid w:val="00A12697"/>
    <w:rsid w:val="00A1270E"/>
    <w:rsid w:val="00A12802"/>
    <w:rsid w:val="00A12A9F"/>
    <w:rsid w:val="00A12B19"/>
    <w:rsid w:val="00A13861"/>
    <w:rsid w:val="00A13B57"/>
    <w:rsid w:val="00A13BA3"/>
    <w:rsid w:val="00A13C76"/>
    <w:rsid w:val="00A13EF0"/>
    <w:rsid w:val="00A1410C"/>
    <w:rsid w:val="00A141E2"/>
    <w:rsid w:val="00A14FC0"/>
    <w:rsid w:val="00A156D5"/>
    <w:rsid w:val="00A15750"/>
    <w:rsid w:val="00A15EEC"/>
    <w:rsid w:val="00A1688A"/>
    <w:rsid w:val="00A16B05"/>
    <w:rsid w:val="00A16B73"/>
    <w:rsid w:val="00A172BB"/>
    <w:rsid w:val="00A172DA"/>
    <w:rsid w:val="00A17573"/>
    <w:rsid w:val="00A175D7"/>
    <w:rsid w:val="00A1771F"/>
    <w:rsid w:val="00A17A4D"/>
    <w:rsid w:val="00A17E0A"/>
    <w:rsid w:val="00A20234"/>
    <w:rsid w:val="00A209FE"/>
    <w:rsid w:val="00A20B40"/>
    <w:rsid w:val="00A20D8E"/>
    <w:rsid w:val="00A21296"/>
    <w:rsid w:val="00A213AB"/>
    <w:rsid w:val="00A21587"/>
    <w:rsid w:val="00A2174C"/>
    <w:rsid w:val="00A217B0"/>
    <w:rsid w:val="00A21817"/>
    <w:rsid w:val="00A21AF4"/>
    <w:rsid w:val="00A21DB2"/>
    <w:rsid w:val="00A220FE"/>
    <w:rsid w:val="00A22ACA"/>
    <w:rsid w:val="00A23232"/>
    <w:rsid w:val="00A234FF"/>
    <w:rsid w:val="00A23880"/>
    <w:rsid w:val="00A23924"/>
    <w:rsid w:val="00A24451"/>
    <w:rsid w:val="00A248BF"/>
    <w:rsid w:val="00A25BD1"/>
    <w:rsid w:val="00A2607A"/>
    <w:rsid w:val="00A267F9"/>
    <w:rsid w:val="00A27323"/>
    <w:rsid w:val="00A27895"/>
    <w:rsid w:val="00A27BA0"/>
    <w:rsid w:val="00A3021A"/>
    <w:rsid w:val="00A304E3"/>
    <w:rsid w:val="00A30692"/>
    <w:rsid w:val="00A30D8D"/>
    <w:rsid w:val="00A30EEE"/>
    <w:rsid w:val="00A3105D"/>
    <w:rsid w:val="00A3166A"/>
    <w:rsid w:val="00A318BB"/>
    <w:rsid w:val="00A31BE3"/>
    <w:rsid w:val="00A323DC"/>
    <w:rsid w:val="00A32443"/>
    <w:rsid w:val="00A32542"/>
    <w:rsid w:val="00A32B5B"/>
    <w:rsid w:val="00A32D9D"/>
    <w:rsid w:val="00A33315"/>
    <w:rsid w:val="00A335C0"/>
    <w:rsid w:val="00A337C7"/>
    <w:rsid w:val="00A33E67"/>
    <w:rsid w:val="00A34AE0"/>
    <w:rsid w:val="00A34B74"/>
    <w:rsid w:val="00A354EB"/>
    <w:rsid w:val="00A35F25"/>
    <w:rsid w:val="00A35FA2"/>
    <w:rsid w:val="00A36265"/>
    <w:rsid w:val="00A3633C"/>
    <w:rsid w:val="00A3690B"/>
    <w:rsid w:val="00A374EA"/>
    <w:rsid w:val="00A37647"/>
    <w:rsid w:val="00A37C46"/>
    <w:rsid w:val="00A4067F"/>
    <w:rsid w:val="00A409C1"/>
    <w:rsid w:val="00A4148E"/>
    <w:rsid w:val="00A414CE"/>
    <w:rsid w:val="00A417B3"/>
    <w:rsid w:val="00A417D4"/>
    <w:rsid w:val="00A418B1"/>
    <w:rsid w:val="00A41C72"/>
    <w:rsid w:val="00A42282"/>
    <w:rsid w:val="00A42498"/>
    <w:rsid w:val="00A43114"/>
    <w:rsid w:val="00A43149"/>
    <w:rsid w:val="00A4319C"/>
    <w:rsid w:val="00A43221"/>
    <w:rsid w:val="00A43435"/>
    <w:rsid w:val="00A43760"/>
    <w:rsid w:val="00A4389D"/>
    <w:rsid w:val="00A43EEA"/>
    <w:rsid w:val="00A4444B"/>
    <w:rsid w:val="00A44458"/>
    <w:rsid w:val="00A45057"/>
    <w:rsid w:val="00A45589"/>
    <w:rsid w:val="00A45605"/>
    <w:rsid w:val="00A45635"/>
    <w:rsid w:val="00A45765"/>
    <w:rsid w:val="00A45942"/>
    <w:rsid w:val="00A45D15"/>
    <w:rsid w:val="00A46CD5"/>
    <w:rsid w:val="00A46D03"/>
    <w:rsid w:val="00A471CA"/>
    <w:rsid w:val="00A471EA"/>
    <w:rsid w:val="00A472B3"/>
    <w:rsid w:val="00A4739C"/>
    <w:rsid w:val="00A476C5"/>
    <w:rsid w:val="00A47BAA"/>
    <w:rsid w:val="00A47D86"/>
    <w:rsid w:val="00A47E1F"/>
    <w:rsid w:val="00A47F7A"/>
    <w:rsid w:val="00A500FB"/>
    <w:rsid w:val="00A501B0"/>
    <w:rsid w:val="00A50210"/>
    <w:rsid w:val="00A502F2"/>
    <w:rsid w:val="00A504D9"/>
    <w:rsid w:val="00A50AE5"/>
    <w:rsid w:val="00A50C94"/>
    <w:rsid w:val="00A50DD8"/>
    <w:rsid w:val="00A50E52"/>
    <w:rsid w:val="00A517C5"/>
    <w:rsid w:val="00A5227C"/>
    <w:rsid w:val="00A52469"/>
    <w:rsid w:val="00A531A7"/>
    <w:rsid w:val="00A5338D"/>
    <w:rsid w:val="00A539BE"/>
    <w:rsid w:val="00A53AD7"/>
    <w:rsid w:val="00A53FB0"/>
    <w:rsid w:val="00A541E9"/>
    <w:rsid w:val="00A54289"/>
    <w:rsid w:val="00A5569C"/>
    <w:rsid w:val="00A55948"/>
    <w:rsid w:val="00A567D4"/>
    <w:rsid w:val="00A57CC4"/>
    <w:rsid w:val="00A57CEB"/>
    <w:rsid w:val="00A60454"/>
    <w:rsid w:val="00A607B5"/>
    <w:rsid w:val="00A60E8C"/>
    <w:rsid w:val="00A610A8"/>
    <w:rsid w:val="00A6118D"/>
    <w:rsid w:val="00A622B2"/>
    <w:rsid w:val="00A62349"/>
    <w:rsid w:val="00A630AB"/>
    <w:rsid w:val="00A63101"/>
    <w:rsid w:val="00A640A1"/>
    <w:rsid w:val="00A6429E"/>
    <w:rsid w:val="00A643D6"/>
    <w:rsid w:val="00A6497B"/>
    <w:rsid w:val="00A65A98"/>
    <w:rsid w:val="00A65E81"/>
    <w:rsid w:val="00A65F94"/>
    <w:rsid w:val="00A6612E"/>
    <w:rsid w:val="00A6674C"/>
    <w:rsid w:val="00A66F7E"/>
    <w:rsid w:val="00A67A0A"/>
    <w:rsid w:val="00A7008A"/>
    <w:rsid w:val="00A70144"/>
    <w:rsid w:val="00A7069E"/>
    <w:rsid w:val="00A70CC5"/>
    <w:rsid w:val="00A70F27"/>
    <w:rsid w:val="00A7142D"/>
    <w:rsid w:val="00A717A1"/>
    <w:rsid w:val="00A71C87"/>
    <w:rsid w:val="00A71F33"/>
    <w:rsid w:val="00A71F5F"/>
    <w:rsid w:val="00A72525"/>
    <w:rsid w:val="00A72571"/>
    <w:rsid w:val="00A72CB5"/>
    <w:rsid w:val="00A72D9A"/>
    <w:rsid w:val="00A72FBC"/>
    <w:rsid w:val="00A730DA"/>
    <w:rsid w:val="00A731DC"/>
    <w:rsid w:val="00A733AB"/>
    <w:rsid w:val="00A73837"/>
    <w:rsid w:val="00A74416"/>
    <w:rsid w:val="00A7461D"/>
    <w:rsid w:val="00A74E45"/>
    <w:rsid w:val="00A7589B"/>
    <w:rsid w:val="00A76737"/>
    <w:rsid w:val="00A76784"/>
    <w:rsid w:val="00A76BCE"/>
    <w:rsid w:val="00A76EED"/>
    <w:rsid w:val="00A7703C"/>
    <w:rsid w:val="00A77471"/>
    <w:rsid w:val="00A774E9"/>
    <w:rsid w:val="00A7782A"/>
    <w:rsid w:val="00A77A21"/>
    <w:rsid w:val="00A77AD6"/>
    <w:rsid w:val="00A803AF"/>
    <w:rsid w:val="00A8064B"/>
    <w:rsid w:val="00A80C94"/>
    <w:rsid w:val="00A80CEB"/>
    <w:rsid w:val="00A80D3C"/>
    <w:rsid w:val="00A81112"/>
    <w:rsid w:val="00A82998"/>
    <w:rsid w:val="00A82A85"/>
    <w:rsid w:val="00A83422"/>
    <w:rsid w:val="00A838AD"/>
    <w:rsid w:val="00A83F2B"/>
    <w:rsid w:val="00A846E8"/>
    <w:rsid w:val="00A84827"/>
    <w:rsid w:val="00A8562A"/>
    <w:rsid w:val="00A86075"/>
    <w:rsid w:val="00A86A4B"/>
    <w:rsid w:val="00A86B47"/>
    <w:rsid w:val="00A86C9A"/>
    <w:rsid w:val="00A86D1B"/>
    <w:rsid w:val="00A86FAA"/>
    <w:rsid w:val="00A91286"/>
    <w:rsid w:val="00A91AC6"/>
    <w:rsid w:val="00A91EA3"/>
    <w:rsid w:val="00A924EA"/>
    <w:rsid w:val="00A940C8"/>
    <w:rsid w:val="00A941A0"/>
    <w:rsid w:val="00A942A3"/>
    <w:rsid w:val="00A945EB"/>
    <w:rsid w:val="00A949FF"/>
    <w:rsid w:val="00A94B7F"/>
    <w:rsid w:val="00A94F1D"/>
    <w:rsid w:val="00A950D9"/>
    <w:rsid w:val="00A9530B"/>
    <w:rsid w:val="00A955A7"/>
    <w:rsid w:val="00A95702"/>
    <w:rsid w:val="00A95A36"/>
    <w:rsid w:val="00A95ECE"/>
    <w:rsid w:val="00A963FA"/>
    <w:rsid w:val="00A97581"/>
    <w:rsid w:val="00A97860"/>
    <w:rsid w:val="00A97B39"/>
    <w:rsid w:val="00AA0A3E"/>
    <w:rsid w:val="00AA0C2E"/>
    <w:rsid w:val="00AA11C8"/>
    <w:rsid w:val="00AA1365"/>
    <w:rsid w:val="00AA1556"/>
    <w:rsid w:val="00AA16AC"/>
    <w:rsid w:val="00AA1943"/>
    <w:rsid w:val="00AA1F03"/>
    <w:rsid w:val="00AA2999"/>
    <w:rsid w:val="00AA2BCE"/>
    <w:rsid w:val="00AA30D6"/>
    <w:rsid w:val="00AA3183"/>
    <w:rsid w:val="00AA4A2B"/>
    <w:rsid w:val="00AA5210"/>
    <w:rsid w:val="00AA5B16"/>
    <w:rsid w:val="00AA5B1B"/>
    <w:rsid w:val="00AA5D54"/>
    <w:rsid w:val="00AA5D97"/>
    <w:rsid w:val="00AA773E"/>
    <w:rsid w:val="00AA7932"/>
    <w:rsid w:val="00AA7ABE"/>
    <w:rsid w:val="00AB000E"/>
    <w:rsid w:val="00AB00A2"/>
    <w:rsid w:val="00AB0162"/>
    <w:rsid w:val="00AB02D1"/>
    <w:rsid w:val="00AB0337"/>
    <w:rsid w:val="00AB04EC"/>
    <w:rsid w:val="00AB0A62"/>
    <w:rsid w:val="00AB0DAA"/>
    <w:rsid w:val="00AB0DBB"/>
    <w:rsid w:val="00AB0DBD"/>
    <w:rsid w:val="00AB119F"/>
    <w:rsid w:val="00AB1D63"/>
    <w:rsid w:val="00AB2548"/>
    <w:rsid w:val="00AB2636"/>
    <w:rsid w:val="00AB299D"/>
    <w:rsid w:val="00AB3412"/>
    <w:rsid w:val="00AB3797"/>
    <w:rsid w:val="00AB3834"/>
    <w:rsid w:val="00AB3841"/>
    <w:rsid w:val="00AB3E3B"/>
    <w:rsid w:val="00AB3FEF"/>
    <w:rsid w:val="00AB438B"/>
    <w:rsid w:val="00AB4436"/>
    <w:rsid w:val="00AB462D"/>
    <w:rsid w:val="00AB54C6"/>
    <w:rsid w:val="00AB553E"/>
    <w:rsid w:val="00AB56A8"/>
    <w:rsid w:val="00AB647A"/>
    <w:rsid w:val="00AB68B0"/>
    <w:rsid w:val="00AB6FAA"/>
    <w:rsid w:val="00AB73C5"/>
    <w:rsid w:val="00AB7E1B"/>
    <w:rsid w:val="00AC01A8"/>
    <w:rsid w:val="00AC0498"/>
    <w:rsid w:val="00AC0663"/>
    <w:rsid w:val="00AC0B6D"/>
    <w:rsid w:val="00AC0DA4"/>
    <w:rsid w:val="00AC0E1C"/>
    <w:rsid w:val="00AC1743"/>
    <w:rsid w:val="00AC1C3F"/>
    <w:rsid w:val="00AC23BF"/>
    <w:rsid w:val="00AC241B"/>
    <w:rsid w:val="00AC3016"/>
    <w:rsid w:val="00AC305F"/>
    <w:rsid w:val="00AC372B"/>
    <w:rsid w:val="00AC3BE0"/>
    <w:rsid w:val="00AC5350"/>
    <w:rsid w:val="00AC53AF"/>
    <w:rsid w:val="00AC5657"/>
    <w:rsid w:val="00AC5CB3"/>
    <w:rsid w:val="00AC62A8"/>
    <w:rsid w:val="00AC6307"/>
    <w:rsid w:val="00AC6FD5"/>
    <w:rsid w:val="00AC71C9"/>
    <w:rsid w:val="00AC7334"/>
    <w:rsid w:val="00AC7CF3"/>
    <w:rsid w:val="00AD027A"/>
    <w:rsid w:val="00AD03A2"/>
    <w:rsid w:val="00AD03F7"/>
    <w:rsid w:val="00AD0BB3"/>
    <w:rsid w:val="00AD104A"/>
    <w:rsid w:val="00AD1661"/>
    <w:rsid w:val="00AD1AE6"/>
    <w:rsid w:val="00AD1E36"/>
    <w:rsid w:val="00AD1ECE"/>
    <w:rsid w:val="00AD1FDD"/>
    <w:rsid w:val="00AD2185"/>
    <w:rsid w:val="00AD231A"/>
    <w:rsid w:val="00AD2E68"/>
    <w:rsid w:val="00AD2EF6"/>
    <w:rsid w:val="00AD33D3"/>
    <w:rsid w:val="00AD3A60"/>
    <w:rsid w:val="00AD3C98"/>
    <w:rsid w:val="00AD400E"/>
    <w:rsid w:val="00AD4448"/>
    <w:rsid w:val="00AD4494"/>
    <w:rsid w:val="00AD472B"/>
    <w:rsid w:val="00AD48FD"/>
    <w:rsid w:val="00AD4B88"/>
    <w:rsid w:val="00AD4F59"/>
    <w:rsid w:val="00AD54BC"/>
    <w:rsid w:val="00AD5B79"/>
    <w:rsid w:val="00AD5C86"/>
    <w:rsid w:val="00AD65CC"/>
    <w:rsid w:val="00AD68CE"/>
    <w:rsid w:val="00AD6C21"/>
    <w:rsid w:val="00AD6CE3"/>
    <w:rsid w:val="00AD6D27"/>
    <w:rsid w:val="00AD725D"/>
    <w:rsid w:val="00AD7367"/>
    <w:rsid w:val="00AD7FF2"/>
    <w:rsid w:val="00AE0A01"/>
    <w:rsid w:val="00AE0D63"/>
    <w:rsid w:val="00AE1072"/>
    <w:rsid w:val="00AE11C5"/>
    <w:rsid w:val="00AE1B49"/>
    <w:rsid w:val="00AE1B81"/>
    <w:rsid w:val="00AE2806"/>
    <w:rsid w:val="00AE3496"/>
    <w:rsid w:val="00AE3651"/>
    <w:rsid w:val="00AE3E72"/>
    <w:rsid w:val="00AE4293"/>
    <w:rsid w:val="00AE43C5"/>
    <w:rsid w:val="00AE4611"/>
    <w:rsid w:val="00AE4664"/>
    <w:rsid w:val="00AE47D0"/>
    <w:rsid w:val="00AE4E5E"/>
    <w:rsid w:val="00AE4F80"/>
    <w:rsid w:val="00AE586F"/>
    <w:rsid w:val="00AE6414"/>
    <w:rsid w:val="00AE6989"/>
    <w:rsid w:val="00AE6F28"/>
    <w:rsid w:val="00AE7C29"/>
    <w:rsid w:val="00AE7CC6"/>
    <w:rsid w:val="00AF09D7"/>
    <w:rsid w:val="00AF1212"/>
    <w:rsid w:val="00AF12F7"/>
    <w:rsid w:val="00AF1789"/>
    <w:rsid w:val="00AF1820"/>
    <w:rsid w:val="00AF1E07"/>
    <w:rsid w:val="00AF2084"/>
    <w:rsid w:val="00AF2F8D"/>
    <w:rsid w:val="00AF3790"/>
    <w:rsid w:val="00AF3941"/>
    <w:rsid w:val="00AF3AFD"/>
    <w:rsid w:val="00AF4367"/>
    <w:rsid w:val="00AF494B"/>
    <w:rsid w:val="00AF4BF1"/>
    <w:rsid w:val="00AF4FBC"/>
    <w:rsid w:val="00AF539F"/>
    <w:rsid w:val="00AF5556"/>
    <w:rsid w:val="00AF5C96"/>
    <w:rsid w:val="00AF6474"/>
    <w:rsid w:val="00AF68E8"/>
    <w:rsid w:val="00AF6A65"/>
    <w:rsid w:val="00AF7037"/>
    <w:rsid w:val="00AF706D"/>
    <w:rsid w:val="00AF73ED"/>
    <w:rsid w:val="00AF7661"/>
    <w:rsid w:val="00AF7713"/>
    <w:rsid w:val="00B00F3D"/>
    <w:rsid w:val="00B011D2"/>
    <w:rsid w:val="00B011E4"/>
    <w:rsid w:val="00B01422"/>
    <w:rsid w:val="00B014BB"/>
    <w:rsid w:val="00B01D57"/>
    <w:rsid w:val="00B02658"/>
    <w:rsid w:val="00B02B74"/>
    <w:rsid w:val="00B02E34"/>
    <w:rsid w:val="00B03E02"/>
    <w:rsid w:val="00B03EAC"/>
    <w:rsid w:val="00B04017"/>
    <w:rsid w:val="00B0501C"/>
    <w:rsid w:val="00B0636B"/>
    <w:rsid w:val="00B06E2F"/>
    <w:rsid w:val="00B0738B"/>
    <w:rsid w:val="00B07A5F"/>
    <w:rsid w:val="00B07F20"/>
    <w:rsid w:val="00B1078F"/>
    <w:rsid w:val="00B10A6B"/>
    <w:rsid w:val="00B11049"/>
    <w:rsid w:val="00B1162B"/>
    <w:rsid w:val="00B11774"/>
    <w:rsid w:val="00B11B00"/>
    <w:rsid w:val="00B1231B"/>
    <w:rsid w:val="00B12E7F"/>
    <w:rsid w:val="00B13157"/>
    <w:rsid w:val="00B1427C"/>
    <w:rsid w:val="00B14C5D"/>
    <w:rsid w:val="00B14CA0"/>
    <w:rsid w:val="00B154FB"/>
    <w:rsid w:val="00B154FC"/>
    <w:rsid w:val="00B155C8"/>
    <w:rsid w:val="00B15AA1"/>
    <w:rsid w:val="00B161A8"/>
    <w:rsid w:val="00B1640D"/>
    <w:rsid w:val="00B16DC0"/>
    <w:rsid w:val="00B172DE"/>
    <w:rsid w:val="00B1741A"/>
    <w:rsid w:val="00B2045E"/>
    <w:rsid w:val="00B20B77"/>
    <w:rsid w:val="00B20BEB"/>
    <w:rsid w:val="00B21453"/>
    <w:rsid w:val="00B21D26"/>
    <w:rsid w:val="00B21F3E"/>
    <w:rsid w:val="00B2207B"/>
    <w:rsid w:val="00B228CA"/>
    <w:rsid w:val="00B22AD4"/>
    <w:rsid w:val="00B22B7F"/>
    <w:rsid w:val="00B22CD5"/>
    <w:rsid w:val="00B22ECA"/>
    <w:rsid w:val="00B230D8"/>
    <w:rsid w:val="00B23585"/>
    <w:rsid w:val="00B235B6"/>
    <w:rsid w:val="00B24244"/>
    <w:rsid w:val="00B24356"/>
    <w:rsid w:val="00B243D2"/>
    <w:rsid w:val="00B255C3"/>
    <w:rsid w:val="00B2593D"/>
    <w:rsid w:val="00B2685C"/>
    <w:rsid w:val="00B26911"/>
    <w:rsid w:val="00B26D42"/>
    <w:rsid w:val="00B271B8"/>
    <w:rsid w:val="00B304C4"/>
    <w:rsid w:val="00B308D8"/>
    <w:rsid w:val="00B30910"/>
    <w:rsid w:val="00B30D40"/>
    <w:rsid w:val="00B318BF"/>
    <w:rsid w:val="00B318F1"/>
    <w:rsid w:val="00B31B3D"/>
    <w:rsid w:val="00B31CCE"/>
    <w:rsid w:val="00B32227"/>
    <w:rsid w:val="00B32B14"/>
    <w:rsid w:val="00B32B7D"/>
    <w:rsid w:val="00B32E69"/>
    <w:rsid w:val="00B3319D"/>
    <w:rsid w:val="00B33371"/>
    <w:rsid w:val="00B33714"/>
    <w:rsid w:val="00B338A2"/>
    <w:rsid w:val="00B33952"/>
    <w:rsid w:val="00B34015"/>
    <w:rsid w:val="00B34A30"/>
    <w:rsid w:val="00B34BCD"/>
    <w:rsid w:val="00B34E81"/>
    <w:rsid w:val="00B35164"/>
    <w:rsid w:val="00B35211"/>
    <w:rsid w:val="00B355C9"/>
    <w:rsid w:val="00B358B4"/>
    <w:rsid w:val="00B35E82"/>
    <w:rsid w:val="00B36094"/>
    <w:rsid w:val="00B361C3"/>
    <w:rsid w:val="00B3622B"/>
    <w:rsid w:val="00B3697E"/>
    <w:rsid w:val="00B374A2"/>
    <w:rsid w:val="00B378A7"/>
    <w:rsid w:val="00B37BDC"/>
    <w:rsid w:val="00B37C69"/>
    <w:rsid w:val="00B40270"/>
    <w:rsid w:val="00B40B57"/>
    <w:rsid w:val="00B40B70"/>
    <w:rsid w:val="00B411DB"/>
    <w:rsid w:val="00B42181"/>
    <w:rsid w:val="00B42597"/>
    <w:rsid w:val="00B4294F"/>
    <w:rsid w:val="00B42A84"/>
    <w:rsid w:val="00B4349E"/>
    <w:rsid w:val="00B435C3"/>
    <w:rsid w:val="00B440E7"/>
    <w:rsid w:val="00B441DD"/>
    <w:rsid w:val="00B44404"/>
    <w:rsid w:val="00B44564"/>
    <w:rsid w:val="00B44684"/>
    <w:rsid w:val="00B4468B"/>
    <w:rsid w:val="00B45113"/>
    <w:rsid w:val="00B451A0"/>
    <w:rsid w:val="00B46068"/>
    <w:rsid w:val="00B462D9"/>
    <w:rsid w:val="00B4682C"/>
    <w:rsid w:val="00B468F2"/>
    <w:rsid w:val="00B46D2B"/>
    <w:rsid w:val="00B47605"/>
    <w:rsid w:val="00B477F0"/>
    <w:rsid w:val="00B479C8"/>
    <w:rsid w:val="00B47BC7"/>
    <w:rsid w:val="00B47DF5"/>
    <w:rsid w:val="00B5031A"/>
    <w:rsid w:val="00B50410"/>
    <w:rsid w:val="00B50479"/>
    <w:rsid w:val="00B509F1"/>
    <w:rsid w:val="00B50F86"/>
    <w:rsid w:val="00B518EF"/>
    <w:rsid w:val="00B525EA"/>
    <w:rsid w:val="00B52EAD"/>
    <w:rsid w:val="00B52FFF"/>
    <w:rsid w:val="00B53A2F"/>
    <w:rsid w:val="00B54E25"/>
    <w:rsid w:val="00B553A2"/>
    <w:rsid w:val="00B55A66"/>
    <w:rsid w:val="00B567F8"/>
    <w:rsid w:val="00B5682B"/>
    <w:rsid w:val="00B56D2B"/>
    <w:rsid w:val="00B56F72"/>
    <w:rsid w:val="00B57416"/>
    <w:rsid w:val="00B575B3"/>
    <w:rsid w:val="00B611B0"/>
    <w:rsid w:val="00B61253"/>
    <w:rsid w:val="00B61644"/>
    <w:rsid w:val="00B6194F"/>
    <w:rsid w:val="00B61ACE"/>
    <w:rsid w:val="00B61EF5"/>
    <w:rsid w:val="00B62405"/>
    <w:rsid w:val="00B626C8"/>
    <w:rsid w:val="00B62E63"/>
    <w:rsid w:val="00B63052"/>
    <w:rsid w:val="00B6354E"/>
    <w:rsid w:val="00B63B65"/>
    <w:rsid w:val="00B63B9B"/>
    <w:rsid w:val="00B640D2"/>
    <w:rsid w:val="00B643DB"/>
    <w:rsid w:val="00B6441D"/>
    <w:rsid w:val="00B6492F"/>
    <w:rsid w:val="00B64A9D"/>
    <w:rsid w:val="00B64B1A"/>
    <w:rsid w:val="00B64FE5"/>
    <w:rsid w:val="00B65268"/>
    <w:rsid w:val="00B654C1"/>
    <w:rsid w:val="00B65B87"/>
    <w:rsid w:val="00B66227"/>
    <w:rsid w:val="00B67673"/>
    <w:rsid w:val="00B67D05"/>
    <w:rsid w:val="00B67D3B"/>
    <w:rsid w:val="00B702B2"/>
    <w:rsid w:val="00B70425"/>
    <w:rsid w:val="00B70595"/>
    <w:rsid w:val="00B7062A"/>
    <w:rsid w:val="00B7090C"/>
    <w:rsid w:val="00B70E28"/>
    <w:rsid w:val="00B712A7"/>
    <w:rsid w:val="00B7146D"/>
    <w:rsid w:val="00B715A5"/>
    <w:rsid w:val="00B71675"/>
    <w:rsid w:val="00B71971"/>
    <w:rsid w:val="00B72552"/>
    <w:rsid w:val="00B729AB"/>
    <w:rsid w:val="00B72A7E"/>
    <w:rsid w:val="00B72F4C"/>
    <w:rsid w:val="00B72F8E"/>
    <w:rsid w:val="00B7488B"/>
    <w:rsid w:val="00B74A12"/>
    <w:rsid w:val="00B75078"/>
    <w:rsid w:val="00B7513F"/>
    <w:rsid w:val="00B752BE"/>
    <w:rsid w:val="00B758F6"/>
    <w:rsid w:val="00B75909"/>
    <w:rsid w:val="00B760A8"/>
    <w:rsid w:val="00B76695"/>
    <w:rsid w:val="00B76C87"/>
    <w:rsid w:val="00B76DF8"/>
    <w:rsid w:val="00B771A4"/>
    <w:rsid w:val="00B77371"/>
    <w:rsid w:val="00B775FE"/>
    <w:rsid w:val="00B77C9B"/>
    <w:rsid w:val="00B77E28"/>
    <w:rsid w:val="00B8047D"/>
    <w:rsid w:val="00B807F3"/>
    <w:rsid w:val="00B8094F"/>
    <w:rsid w:val="00B80B1D"/>
    <w:rsid w:val="00B80E05"/>
    <w:rsid w:val="00B813EB"/>
    <w:rsid w:val="00B81564"/>
    <w:rsid w:val="00B81A65"/>
    <w:rsid w:val="00B81CA2"/>
    <w:rsid w:val="00B81DB5"/>
    <w:rsid w:val="00B81E7D"/>
    <w:rsid w:val="00B81EF9"/>
    <w:rsid w:val="00B81FB0"/>
    <w:rsid w:val="00B82076"/>
    <w:rsid w:val="00B82175"/>
    <w:rsid w:val="00B824DC"/>
    <w:rsid w:val="00B83796"/>
    <w:rsid w:val="00B838D1"/>
    <w:rsid w:val="00B83B51"/>
    <w:rsid w:val="00B83BB3"/>
    <w:rsid w:val="00B8440C"/>
    <w:rsid w:val="00B84591"/>
    <w:rsid w:val="00B845A0"/>
    <w:rsid w:val="00B851D1"/>
    <w:rsid w:val="00B8534F"/>
    <w:rsid w:val="00B85511"/>
    <w:rsid w:val="00B86241"/>
    <w:rsid w:val="00B86591"/>
    <w:rsid w:val="00B87300"/>
    <w:rsid w:val="00B8778D"/>
    <w:rsid w:val="00B87846"/>
    <w:rsid w:val="00B90496"/>
    <w:rsid w:val="00B907D6"/>
    <w:rsid w:val="00B90825"/>
    <w:rsid w:val="00B909B6"/>
    <w:rsid w:val="00B90DAD"/>
    <w:rsid w:val="00B91033"/>
    <w:rsid w:val="00B91291"/>
    <w:rsid w:val="00B9131D"/>
    <w:rsid w:val="00B91833"/>
    <w:rsid w:val="00B91B5C"/>
    <w:rsid w:val="00B91C5C"/>
    <w:rsid w:val="00B92371"/>
    <w:rsid w:val="00B92444"/>
    <w:rsid w:val="00B9287D"/>
    <w:rsid w:val="00B929AD"/>
    <w:rsid w:val="00B92B60"/>
    <w:rsid w:val="00B930F3"/>
    <w:rsid w:val="00B93242"/>
    <w:rsid w:val="00B934FE"/>
    <w:rsid w:val="00B93707"/>
    <w:rsid w:val="00B938DF"/>
    <w:rsid w:val="00B9392A"/>
    <w:rsid w:val="00B93A2F"/>
    <w:rsid w:val="00B9437C"/>
    <w:rsid w:val="00B94BF5"/>
    <w:rsid w:val="00B94F3E"/>
    <w:rsid w:val="00B94FA3"/>
    <w:rsid w:val="00B965B1"/>
    <w:rsid w:val="00B96A14"/>
    <w:rsid w:val="00B974E6"/>
    <w:rsid w:val="00B978ED"/>
    <w:rsid w:val="00B97D30"/>
    <w:rsid w:val="00B97F45"/>
    <w:rsid w:val="00BA060C"/>
    <w:rsid w:val="00BA088F"/>
    <w:rsid w:val="00BA09E7"/>
    <w:rsid w:val="00BA0DA6"/>
    <w:rsid w:val="00BA11D0"/>
    <w:rsid w:val="00BA139E"/>
    <w:rsid w:val="00BA1ED8"/>
    <w:rsid w:val="00BA2138"/>
    <w:rsid w:val="00BA2223"/>
    <w:rsid w:val="00BA24CC"/>
    <w:rsid w:val="00BA27D9"/>
    <w:rsid w:val="00BA303B"/>
    <w:rsid w:val="00BA336D"/>
    <w:rsid w:val="00BA3D5C"/>
    <w:rsid w:val="00BA437F"/>
    <w:rsid w:val="00BA44A4"/>
    <w:rsid w:val="00BA48CF"/>
    <w:rsid w:val="00BA4F4A"/>
    <w:rsid w:val="00BA50F0"/>
    <w:rsid w:val="00BA53A8"/>
    <w:rsid w:val="00BA53FB"/>
    <w:rsid w:val="00BA595D"/>
    <w:rsid w:val="00BA5D10"/>
    <w:rsid w:val="00BA6646"/>
    <w:rsid w:val="00BA6763"/>
    <w:rsid w:val="00BA7163"/>
    <w:rsid w:val="00BA79FF"/>
    <w:rsid w:val="00BA7B82"/>
    <w:rsid w:val="00BA7D1F"/>
    <w:rsid w:val="00BA7DD8"/>
    <w:rsid w:val="00BB00DE"/>
    <w:rsid w:val="00BB04CD"/>
    <w:rsid w:val="00BB154E"/>
    <w:rsid w:val="00BB1730"/>
    <w:rsid w:val="00BB188C"/>
    <w:rsid w:val="00BB1970"/>
    <w:rsid w:val="00BB19AF"/>
    <w:rsid w:val="00BB1D0D"/>
    <w:rsid w:val="00BB214F"/>
    <w:rsid w:val="00BB23F5"/>
    <w:rsid w:val="00BB25D7"/>
    <w:rsid w:val="00BB29C9"/>
    <w:rsid w:val="00BB3224"/>
    <w:rsid w:val="00BB33A4"/>
    <w:rsid w:val="00BB346F"/>
    <w:rsid w:val="00BB3786"/>
    <w:rsid w:val="00BB388F"/>
    <w:rsid w:val="00BB4115"/>
    <w:rsid w:val="00BB416E"/>
    <w:rsid w:val="00BB4D3E"/>
    <w:rsid w:val="00BB52BE"/>
    <w:rsid w:val="00BB54CF"/>
    <w:rsid w:val="00BB5C33"/>
    <w:rsid w:val="00BB5E0A"/>
    <w:rsid w:val="00BB615C"/>
    <w:rsid w:val="00BB640F"/>
    <w:rsid w:val="00BB64D9"/>
    <w:rsid w:val="00BB709F"/>
    <w:rsid w:val="00BB7430"/>
    <w:rsid w:val="00BB7640"/>
    <w:rsid w:val="00BB7910"/>
    <w:rsid w:val="00BC0659"/>
    <w:rsid w:val="00BC0703"/>
    <w:rsid w:val="00BC08D9"/>
    <w:rsid w:val="00BC0D08"/>
    <w:rsid w:val="00BC1006"/>
    <w:rsid w:val="00BC2260"/>
    <w:rsid w:val="00BC4163"/>
    <w:rsid w:val="00BC41E0"/>
    <w:rsid w:val="00BC426E"/>
    <w:rsid w:val="00BC4307"/>
    <w:rsid w:val="00BC44D6"/>
    <w:rsid w:val="00BC4973"/>
    <w:rsid w:val="00BC5276"/>
    <w:rsid w:val="00BC571C"/>
    <w:rsid w:val="00BC60DC"/>
    <w:rsid w:val="00BC7575"/>
    <w:rsid w:val="00BC7770"/>
    <w:rsid w:val="00BC78DB"/>
    <w:rsid w:val="00BD0A73"/>
    <w:rsid w:val="00BD0B78"/>
    <w:rsid w:val="00BD15BE"/>
    <w:rsid w:val="00BD19BB"/>
    <w:rsid w:val="00BD19CB"/>
    <w:rsid w:val="00BD20DA"/>
    <w:rsid w:val="00BD2653"/>
    <w:rsid w:val="00BD288B"/>
    <w:rsid w:val="00BD2940"/>
    <w:rsid w:val="00BD2CE4"/>
    <w:rsid w:val="00BD32CF"/>
    <w:rsid w:val="00BD32E2"/>
    <w:rsid w:val="00BD3A36"/>
    <w:rsid w:val="00BD4031"/>
    <w:rsid w:val="00BD4603"/>
    <w:rsid w:val="00BD4671"/>
    <w:rsid w:val="00BD47B6"/>
    <w:rsid w:val="00BD488F"/>
    <w:rsid w:val="00BD4B72"/>
    <w:rsid w:val="00BD519B"/>
    <w:rsid w:val="00BD5223"/>
    <w:rsid w:val="00BD5AE8"/>
    <w:rsid w:val="00BD75E1"/>
    <w:rsid w:val="00BD78B9"/>
    <w:rsid w:val="00BD7EE6"/>
    <w:rsid w:val="00BE064B"/>
    <w:rsid w:val="00BE1464"/>
    <w:rsid w:val="00BE1794"/>
    <w:rsid w:val="00BE192E"/>
    <w:rsid w:val="00BE249B"/>
    <w:rsid w:val="00BE2729"/>
    <w:rsid w:val="00BE31D7"/>
    <w:rsid w:val="00BE3740"/>
    <w:rsid w:val="00BE41A0"/>
    <w:rsid w:val="00BE46EC"/>
    <w:rsid w:val="00BE5567"/>
    <w:rsid w:val="00BE56E3"/>
    <w:rsid w:val="00BE5C2C"/>
    <w:rsid w:val="00BE5F17"/>
    <w:rsid w:val="00BE6221"/>
    <w:rsid w:val="00BE6608"/>
    <w:rsid w:val="00BE6813"/>
    <w:rsid w:val="00BE69AB"/>
    <w:rsid w:val="00BE6A77"/>
    <w:rsid w:val="00BE6D5B"/>
    <w:rsid w:val="00BE7D5D"/>
    <w:rsid w:val="00BE7DCF"/>
    <w:rsid w:val="00BE7EE4"/>
    <w:rsid w:val="00BF0056"/>
    <w:rsid w:val="00BF0684"/>
    <w:rsid w:val="00BF09D1"/>
    <w:rsid w:val="00BF0E9B"/>
    <w:rsid w:val="00BF1196"/>
    <w:rsid w:val="00BF125E"/>
    <w:rsid w:val="00BF2BBC"/>
    <w:rsid w:val="00BF3CCB"/>
    <w:rsid w:val="00BF412F"/>
    <w:rsid w:val="00BF4586"/>
    <w:rsid w:val="00BF553B"/>
    <w:rsid w:val="00BF56F8"/>
    <w:rsid w:val="00BF5B83"/>
    <w:rsid w:val="00BF5D50"/>
    <w:rsid w:val="00BF5F91"/>
    <w:rsid w:val="00BF6E6D"/>
    <w:rsid w:val="00BF6F44"/>
    <w:rsid w:val="00BF7436"/>
    <w:rsid w:val="00BF7923"/>
    <w:rsid w:val="00BF7F1E"/>
    <w:rsid w:val="00C00185"/>
    <w:rsid w:val="00C00A9B"/>
    <w:rsid w:val="00C00F84"/>
    <w:rsid w:val="00C014F9"/>
    <w:rsid w:val="00C01D29"/>
    <w:rsid w:val="00C02638"/>
    <w:rsid w:val="00C03180"/>
    <w:rsid w:val="00C031A6"/>
    <w:rsid w:val="00C036BE"/>
    <w:rsid w:val="00C0409F"/>
    <w:rsid w:val="00C041E0"/>
    <w:rsid w:val="00C047E0"/>
    <w:rsid w:val="00C05024"/>
    <w:rsid w:val="00C059CC"/>
    <w:rsid w:val="00C05B3B"/>
    <w:rsid w:val="00C05D22"/>
    <w:rsid w:val="00C066CB"/>
    <w:rsid w:val="00C06BDB"/>
    <w:rsid w:val="00C06F72"/>
    <w:rsid w:val="00C078AC"/>
    <w:rsid w:val="00C07E31"/>
    <w:rsid w:val="00C100E6"/>
    <w:rsid w:val="00C10AE9"/>
    <w:rsid w:val="00C10C8F"/>
    <w:rsid w:val="00C10EBF"/>
    <w:rsid w:val="00C11B26"/>
    <w:rsid w:val="00C11FAB"/>
    <w:rsid w:val="00C1223D"/>
    <w:rsid w:val="00C129CE"/>
    <w:rsid w:val="00C12B24"/>
    <w:rsid w:val="00C12F81"/>
    <w:rsid w:val="00C13EB6"/>
    <w:rsid w:val="00C13FC7"/>
    <w:rsid w:val="00C143DB"/>
    <w:rsid w:val="00C14E4B"/>
    <w:rsid w:val="00C15094"/>
    <w:rsid w:val="00C15269"/>
    <w:rsid w:val="00C1535F"/>
    <w:rsid w:val="00C159FC"/>
    <w:rsid w:val="00C15B13"/>
    <w:rsid w:val="00C15E54"/>
    <w:rsid w:val="00C15F21"/>
    <w:rsid w:val="00C16A1E"/>
    <w:rsid w:val="00C16B74"/>
    <w:rsid w:val="00C1715A"/>
    <w:rsid w:val="00C174E7"/>
    <w:rsid w:val="00C176B8"/>
    <w:rsid w:val="00C17D62"/>
    <w:rsid w:val="00C201CD"/>
    <w:rsid w:val="00C20631"/>
    <w:rsid w:val="00C20D12"/>
    <w:rsid w:val="00C21ACB"/>
    <w:rsid w:val="00C21C67"/>
    <w:rsid w:val="00C22058"/>
    <w:rsid w:val="00C2231E"/>
    <w:rsid w:val="00C223B9"/>
    <w:rsid w:val="00C22827"/>
    <w:rsid w:val="00C22BCD"/>
    <w:rsid w:val="00C22F4D"/>
    <w:rsid w:val="00C23550"/>
    <w:rsid w:val="00C23B54"/>
    <w:rsid w:val="00C23C63"/>
    <w:rsid w:val="00C240A2"/>
    <w:rsid w:val="00C240DA"/>
    <w:rsid w:val="00C24141"/>
    <w:rsid w:val="00C245B7"/>
    <w:rsid w:val="00C250D7"/>
    <w:rsid w:val="00C25A88"/>
    <w:rsid w:val="00C265AF"/>
    <w:rsid w:val="00C2725C"/>
    <w:rsid w:val="00C27E2B"/>
    <w:rsid w:val="00C301FB"/>
    <w:rsid w:val="00C302A5"/>
    <w:rsid w:val="00C302F4"/>
    <w:rsid w:val="00C30D6C"/>
    <w:rsid w:val="00C31269"/>
    <w:rsid w:val="00C316D1"/>
    <w:rsid w:val="00C3208B"/>
    <w:rsid w:val="00C32B20"/>
    <w:rsid w:val="00C32B32"/>
    <w:rsid w:val="00C3318D"/>
    <w:rsid w:val="00C33B5F"/>
    <w:rsid w:val="00C34088"/>
    <w:rsid w:val="00C3517C"/>
    <w:rsid w:val="00C353F0"/>
    <w:rsid w:val="00C355B0"/>
    <w:rsid w:val="00C35B06"/>
    <w:rsid w:val="00C35E30"/>
    <w:rsid w:val="00C36FB4"/>
    <w:rsid w:val="00C377DE"/>
    <w:rsid w:val="00C37B24"/>
    <w:rsid w:val="00C37EB4"/>
    <w:rsid w:val="00C406A7"/>
    <w:rsid w:val="00C40BD3"/>
    <w:rsid w:val="00C40F89"/>
    <w:rsid w:val="00C41E6C"/>
    <w:rsid w:val="00C421BA"/>
    <w:rsid w:val="00C42497"/>
    <w:rsid w:val="00C42D4B"/>
    <w:rsid w:val="00C43845"/>
    <w:rsid w:val="00C43A63"/>
    <w:rsid w:val="00C43EB2"/>
    <w:rsid w:val="00C448D6"/>
    <w:rsid w:val="00C44A5C"/>
    <w:rsid w:val="00C44C44"/>
    <w:rsid w:val="00C44E4F"/>
    <w:rsid w:val="00C4523B"/>
    <w:rsid w:val="00C45704"/>
    <w:rsid w:val="00C460AB"/>
    <w:rsid w:val="00C46102"/>
    <w:rsid w:val="00C46279"/>
    <w:rsid w:val="00C46338"/>
    <w:rsid w:val="00C46EA3"/>
    <w:rsid w:val="00C46F8D"/>
    <w:rsid w:val="00C47155"/>
    <w:rsid w:val="00C47D4A"/>
    <w:rsid w:val="00C47F2E"/>
    <w:rsid w:val="00C5003E"/>
    <w:rsid w:val="00C5003F"/>
    <w:rsid w:val="00C50598"/>
    <w:rsid w:val="00C506A3"/>
    <w:rsid w:val="00C50AF6"/>
    <w:rsid w:val="00C50F8F"/>
    <w:rsid w:val="00C51166"/>
    <w:rsid w:val="00C511A9"/>
    <w:rsid w:val="00C517CA"/>
    <w:rsid w:val="00C51D9A"/>
    <w:rsid w:val="00C5223A"/>
    <w:rsid w:val="00C52575"/>
    <w:rsid w:val="00C52C8C"/>
    <w:rsid w:val="00C52F82"/>
    <w:rsid w:val="00C53092"/>
    <w:rsid w:val="00C53243"/>
    <w:rsid w:val="00C53649"/>
    <w:rsid w:val="00C53B9D"/>
    <w:rsid w:val="00C543FA"/>
    <w:rsid w:val="00C54919"/>
    <w:rsid w:val="00C55004"/>
    <w:rsid w:val="00C55197"/>
    <w:rsid w:val="00C55858"/>
    <w:rsid w:val="00C55B92"/>
    <w:rsid w:val="00C55BE3"/>
    <w:rsid w:val="00C55DD2"/>
    <w:rsid w:val="00C56463"/>
    <w:rsid w:val="00C56950"/>
    <w:rsid w:val="00C56B7E"/>
    <w:rsid w:val="00C56FDD"/>
    <w:rsid w:val="00C57321"/>
    <w:rsid w:val="00C576B4"/>
    <w:rsid w:val="00C57816"/>
    <w:rsid w:val="00C57828"/>
    <w:rsid w:val="00C60769"/>
    <w:rsid w:val="00C60940"/>
    <w:rsid w:val="00C60A43"/>
    <w:rsid w:val="00C6108C"/>
    <w:rsid w:val="00C615DA"/>
    <w:rsid w:val="00C6167E"/>
    <w:rsid w:val="00C61767"/>
    <w:rsid w:val="00C61981"/>
    <w:rsid w:val="00C61F3A"/>
    <w:rsid w:val="00C629DF"/>
    <w:rsid w:val="00C62E01"/>
    <w:rsid w:val="00C634E8"/>
    <w:rsid w:val="00C635CC"/>
    <w:rsid w:val="00C636C4"/>
    <w:rsid w:val="00C63C68"/>
    <w:rsid w:val="00C6404E"/>
    <w:rsid w:val="00C64710"/>
    <w:rsid w:val="00C65567"/>
    <w:rsid w:val="00C65941"/>
    <w:rsid w:val="00C663FD"/>
    <w:rsid w:val="00C66432"/>
    <w:rsid w:val="00C6644F"/>
    <w:rsid w:val="00C66897"/>
    <w:rsid w:val="00C66A92"/>
    <w:rsid w:val="00C66BE7"/>
    <w:rsid w:val="00C66FF0"/>
    <w:rsid w:val="00C677E4"/>
    <w:rsid w:val="00C6788E"/>
    <w:rsid w:val="00C700AF"/>
    <w:rsid w:val="00C7057C"/>
    <w:rsid w:val="00C70654"/>
    <w:rsid w:val="00C707E8"/>
    <w:rsid w:val="00C70C38"/>
    <w:rsid w:val="00C70CEC"/>
    <w:rsid w:val="00C70E65"/>
    <w:rsid w:val="00C719F6"/>
    <w:rsid w:val="00C71F14"/>
    <w:rsid w:val="00C73ECF"/>
    <w:rsid w:val="00C740BC"/>
    <w:rsid w:val="00C742F4"/>
    <w:rsid w:val="00C74600"/>
    <w:rsid w:val="00C74A0F"/>
    <w:rsid w:val="00C74C26"/>
    <w:rsid w:val="00C74D35"/>
    <w:rsid w:val="00C75067"/>
    <w:rsid w:val="00C750DC"/>
    <w:rsid w:val="00C75325"/>
    <w:rsid w:val="00C758A5"/>
    <w:rsid w:val="00C75C58"/>
    <w:rsid w:val="00C7686F"/>
    <w:rsid w:val="00C77330"/>
    <w:rsid w:val="00C77458"/>
    <w:rsid w:val="00C77B64"/>
    <w:rsid w:val="00C77CB2"/>
    <w:rsid w:val="00C801C5"/>
    <w:rsid w:val="00C801D5"/>
    <w:rsid w:val="00C802FF"/>
    <w:rsid w:val="00C80724"/>
    <w:rsid w:val="00C80B05"/>
    <w:rsid w:val="00C810A1"/>
    <w:rsid w:val="00C81114"/>
    <w:rsid w:val="00C81AF0"/>
    <w:rsid w:val="00C81EA8"/>
    <w:rsid w:val="00C8212B"/>
    <w:rsid w:val="00C82259"/>
    <w:rsid w:val="00C8227B"/>
    <w:rsid w:val="00C82631"/>
    <w:rsid w:val="00C82853"/>
    <w:rsid w:val="00C830C1"/>
    <w:rsid w:val="00C831C2"/>
    <w:rsid w:val="00C83543"/>
    <w:rsid w:val="00C836F3"/>
    <w:rsid w:val="00C838B3"/>
    <w:rsid w:val="00C839B3"/>
    <w:rsid w:val="00C83C1F"/>
    <w:rsid w:val="00C83E86"/>
    <w:rsid w:val="00C83EB8"/>
    <w:rsid w:val="00C8408E"/>
    <w:rsid w:val="00C8436F"/>
    <w:rsid w:val="00C844E8"/>
    <w:rsid w:val="00C8485F"/>
    <w:rsid w:val="00C853F2"/>
    <w:rsid w:val="00C85412"/>
    <w:rsid w:val="00C85A19"/>
    <w:rsid w:val="00C8617F"/>
    <w:rsid w:val="00C864E2"/>
    <w:rsid w:val="00C86BC9"/>
    <w:rsid w:val="00C86E0D"/>
    <w:rsid w:val="00C86FA9"/>
    <w:rsid w:val="00C8719E"/>
    <w:rsid w:val="00C8721E"/>
    <w:rsid w:val="00C874F2"/>
    <w:rsid w:val="00C87DA3"/>
    <w:rsid w:val="00C9048F"/>
    <w:rsid w:val="00C905D1"/>
    <w:rsid w:val="00C90611"/>
    <w:rsid w:val="00C90742"/>
    <w:rsid w:val="00C90C53"/>
    <w:rsid w:val="00C90DA1"/>
    <w:rsid w:val="00C91127"/>
    <w:rsid w:val="00C92720"/>
    <w:rsid w:val="00C9293E"/>
    <w:rsid w:val="00C92DCB"/>
    <w:rsid w:val="00C92F7F"/>
    <w:rsid w:val="00C9315D"/>
    <w:rsid w:val="00C9351F"/>
    <w:rsid w:val="00C93888"/>
    <w:rsid w:val="00C941DF"/>
    <w:rsid w:val="00C9447F"/>
    <w:rsid w:val="00C944C4"/>
    <w:rsid w:val="00C94D41"/>
    <w:rsid w:val="00C95B7F"/>
    <w:rsid w:val="00C96236"/>
    <w:rsid w:val="00C96A76"/>
    <w:rsid w:val="00C96DC5"/>
    <w:rsid w:val="00C96E5C"/>
    <w:rsid w:val="00C979E0"/>
    <w:rsid w:val="00C97C5C"/>
    <w:rsid w:val="00C97D99"/>
    <w:rsid w:val="00CA009A"/>
    <w:rsid w:val="00CA061E"/>
    <w:rsid w:val="00CA087C"/>
    <w:rsid w:val="00CA0B6C"/>
    <w:rsid w:val="00CA1285"/>
    <w:rsid w:val="00CA1386"/>
    <w:rsid w:val="00CA1ECA"/>
    <w:rsid w:val="00CA27FA"/>
    <w:rsid w:val="00CA280C"/>
    <w:rsid w:val="00CA2EDD"/>
    <w:rsid w:val="00CA3592"/>
    <w:rsid w:val="00CA41D2"/>
    <w:rsid w:val="00CA435D"/>
    <w:rsid w:val="00CA48E2"/>
    <w:rsid w:val="00CA4932"/>
    <w:rsid w:val="00CA4D1F"/>
    <w:rsid w:val="00CA55C1"/>
    <w:rsid w:val="00CA561C"/>
    <w:rsid w:val="00CA6452"/>
    <w:rsid w:val="00CA740B"/>
    <w:rsid w:val="00CA7FB5"/>
    <w:rsid w:val="00CB01F1"/>
    <w:rsid w:val="00CB0C8C"/>
    <w:rsid w:val="00CB0FBE"/>
    <w:rsid w:val="00CB18B3"/>
    <w:rsid w:val="00CB211B"/>
    <w:rsid w:val="00CB2C0A"/>
    <w:rsid w:val="00CB2EF2"/>
    <w:rsid w:val="00CB306E"/>
    <w:rsid w:val="00CB320E"/>
    <w:rsid w:val="00CB342B"/>
    <w:rsid w:val="00CB389E"/>
    <w:rsid w:val="00CB3C0B"/>
    <w:rsid w:val="00CB40D6"/>
    <w:rsid w:val="00CB416A"/>
    <w:rsid w:val="00CB4366"/>
    <w:rsid w:val="00CB43DB"/>
    <w:rsid w:val="00CB47CA"/>
    <w:rsid w:val="00CB492F"/>
    <w:rsid w:val="00CB4B0A"/>
    <w:rsid w:val="00CB51BF"/>
    <w:rsid w:val="00CB55E1"/>
    <w:rsid w:val="00CB5A82"/>
    <w:rsid w:val="00CB6665"/>
    <w:rsid w:val="00CB6EBF"/>
    <w:rsid w:val="00CB7469"/>
    <w:rsid w:val="00CB749A"/>
    <w:rsid w:val="00CB7C67"/>
    <w:rsid w:val="00CB7FAF"/>
    <w:rsid w:val="00CB7FB3"/>
    <w:rsid w:val="00CC018E"/>
    <w:rsid w:val="00CC0772"/>
    <w:rsid w:val="00CC0DD7"/>
    <w:rsid w:val="00CC0DE4"/>
    <w:rsid w:val="00CC0FEF"/>
    <w:rsid w:val="00CC113B"/>
    <w:rsid w:val="00CC1305"/>
    <w:rsid w:val="00CC1F35"/>
    <w:rsid w:val="00CC2B0C"/>
    <w:rsid w:val="00CC3636"/>
    <w:rsid w:val="00CC36D2"/>
    <w:rsid w:val="00CC3966"/>
    <w:rsid w:val="00CC3E54"/>
    <w:rsid w:val="00CC466D"/>
    <w:rsid w:val="00CC468D"/>
    <w:rsid w:val="00CC4DCF"/>
    <w:rsid w:val="00CC50C2"/>
    <w:rsid w:val="00CC51F6"/>
    <w:rsid w:val="00CC5757"/>
    <w:rsid w:val="00CC59B8"/>
    <w:rsid w:val="00CC5F8B"/>
    <w:rsid w:val="00CC663C"/>
    <w:rsid w:val="00CC6F3F"/>
    <w:rsid w:val="00CC773C"/>
    <w:rsid w:val="00CC7C06"/>
    <w:rsid w:val="00CC7F31"/>
    <w:rsid w:val="00CD064C"/>
    <w:rsid w:val="00CD07BA"/>
    <w:rsid w:val="00CD0883"/>
    <w:rsid w:val="00CD0DE4"/>
    <w:rsid w:val="00CD1207"/>
    <w:rsid w:val="00CD14C3"/>
    <w:rsid w:val="00CD16C8"/>
    <w:rsid w:val="00CD281E"/>
    <w:rsid w:val="00CD31D2"/>
    <w:rsid w:val="00CD3449"/>
    <w:rsid w:val="00CD3789"/>
    <w:rsid w:val="00CD3A34"/>
    <w:rsid w:val="00CD3A55"/>
    <w:rsid w:val="00CD3A83"/>
    <w:rsid w:val="00CD3C1F"/>
    <w:rsid w:val="00CD434B"/>
    <w:rsid w:val="00CD44FD"/>
    <w:rsid w:val="00CD4756"/>
    <w:rsid w:val="00CD47AA"/>
    <w:rsid w:val="00CD47C3"/>
    <w:rsid w:val="00CD4AB5"/>
    <w:rsid w:val="00CD4B9E"/>
    <w:rsid w:val="00CD4D52"/>
    <w:rsid w:val="00CD4FD5"/>
    <w:rsid w:val="00CD52A9"/>
    <w:rsid w:val="00CD5CE8"/>
    <w:rsid w:val="00CD5FF6"/>
    <w:rsid w:val="00CD6046"/>
    <w:rsid w:val="00CD6425"/>
    <w:rsid w:val="00CD6601"/>
    <w:rsid w:val="00CD7D0F"/>
    <w:rsid w:val="00CD7DCD"/>
    <w:rsid w:val="00CE0751"/>
    <w:rsid w:val="00CE14E1"/>
    <w:rsid w:val="00CE1B3A"/>
    <w:rsid w:val="00CE239F"/>
    <w:rsid w:val="00CE2657"/>
    <w:rsid w:val="00CE3068"/>
    <w:rsid w:val="00CE3A13"/>
    <w:rsid w:val="00CE3CDA"/>
    <w:rsid w:val="00CE3EC9"/>
    <w:rsid w:val="00CE4629"/>
    <w:rsid w:val="00CE4C7E"/>
    <w:rsid w:val="00CE5C9F"/>
    <w:rsid w:val="00CE6413"/>
    <w:rsid w:val="00CE7202"/>
    <w:rsid w:val="00CE721D"/>
    <w:rsid w:val="00CE78B0"/>
    <w:rsid w:val="00CE7B3C"/>
    <w:rsid w:val="00CE7F5C"/>
    <w:rsid w:val="00CF088E"/>
    <w:rsid w:val="00CF0C45"/>
    <w:rsid w:val="00CF0CAC"/>
    <w:rsid w:val="00CF0DB9"/>
    <w:rsid w:val="00CF16D8"/>
    <w:rsid w:val="00CF1746"/>
    <w:rsid w:val="00CF1BE5"/>
    <w:rsid w:val="00CF3263"/>
    <w:rsid w:val="00CF35D1"/>
    <w:rsid w:val="00CF383B"/>
    <w:rsid w:val="00CF3EF8"/>
    <w:rsid w:val="00CF3FB6"/>
    <w:rsid w:val="00CF4665"/>
    <w:rsid w:val="00CF510A"/>
    <w:rsid w:val="00CF5EC0"/>
    <w:rsid w:val="00CF5F6F"/>
    <w:rsid w:val="00CF6583"/>
    <w:rsid w:val="00CF73BC"/>
    <w:rsid w:val="00CF74F4"/>
    <w:rsid w:val="00CF7583"/>
    <w:rsid w:val="00CF7591"/>
    <w:rsid w:val="00CF796A"/>
    <w:rsid w:val="00CF79C6"/>
    <w:rsid w:val="00CF7AE0"/>
    <w:rsid w:val="00D00971"/>
    <w:rsid w:val="00D0125C"/>
    <w:rsid w:val="00D0184C"/>
    <w:rsid w:val="00D01D79"/>
    <w:rsid w:val="00D0219E"/>
    <w:rsid w:val="00D024E5"/>
    <w:rsid w:val="00D029E3"/>
    <w:rsid w:val="00D034AE"/>
    <w:rsid w:val="00D03708"/>
    <w:rsid w:val="00D037C6"/>
    <w:rsid w:val="00D03A9A"/>
    <w:rsid w:val="00D0445A"/>
    <w:rsid w:val="00D0466D"/>
    <w:rsid w:val="00D04778"/>
    <w:rsid w:val="00D047CE"/>
    <w:rsid w:val="00D0482C"/>
    <w:rsid w:val="00D0495C"/>
    <w:rsid w:val="00D04F48"/>
    <w:rsid w:val="00D05592"/>
    <w:rsid w:val="00D05593"/>
    <w:rsid w:val="00D05D9F"/>
    <w:rsid w:val="00D065D7"/>
    <w:rsid w:val="00D0694E"/>
    <w:rsid w:val="00D06BFA"/>
    <w:rsid w:val="00D0704F"/>
    <w:rsid w:val="00D074D7"/>
    <w:rsid w:val="00D07C5B"/>
    <w:rsid w:val="00D10006"/>
    <w:rsid w:val="00D10447"/>
    <w:rsid w:val="00D10792"/>
    <w:rsid w:val="00D10E2A"/>
    <w:rsid w:val="00D1121D"/>
    <w:rsid w:val="00D11468"/>
    <w:rsid w:val="00D125AD"/>
    <w:rsid w:val="00D12AC6"/>
    <w:rsid w:val="00D13153"/>
    <w:rsid w:val="00D13904"/>
    <w:rsid w:val="00D13A30"/>
    <w:rsid w:val="00D13B53"/>
    <w:rsid w:val="00D15C38"/>
    <w:rsid w:val="00D15D53"/>
    <w:rsid w:val="00D16467"/>
    <w:rsid w:val="00D171AF"/>
    <w:rsid w:val="00D17A1B"/>
    <w:rsid w:val="00D200E4"/>
    <w:rsid w:val="00D20458"/>
    <w:rsid w:val="00D2049E"/>
    <w:rsid w:val="00D208B2"/>
    <w:rsid w:val="00D20E44"/>
    <w:rsid w:val="00D20EC1"/>
    <w:rsid w:val="00D225EB"/>
    <w:rsid w:val="00D227D4"/>
    <w:rsid w:val="00D22852"/>
    <w:rsid w:val="00D22D43"/>
    <w:rsid w:val="00D234C6"/>
    <w:rsid w:val="00D23EC4"/>
    <w:rsid w:val="00D24406"/>
    <w:rsid w:val="00D24917"/>
    <w:rsid w:val="00D2584D"/>
    <w:rsid w:val="00D25C3E"/>
    <w:rsid w:val="00D2600B"/>
    <w:rsid w:val="00D26248"/>
    <w:rsid w:val="00D26555"/>
    <w:rsid w:val="00D267F6"/>
    <w:rsid w:val="00D273D4"/>
    <w:rsid w:val="00D278D7"/>
    <w:rsid w:val="00D3028F"/>
    <w:rsid w:val="00D303B3"/>
    <w:rsid w:val="00D305DE"/>
    <w:rsid w:val="00D30B1B"/>
    <w:rsid w:val="00D31169"/>
    <w:rsid w:val="00D311A6"/>
    <w:rsid w:val="00D31827"/>
    <w:rsid w:val="00D31A20"/>
    <w:rsid w:val="00D31DC3"/>
    <w:rsid w:val="00D31F3B"/>
    <w:rsid w:val="00D323E6"/>
    <w:rsid w:val="00D32AF3"/>
    <w:rsid w:val="00D33232"/>
    <w:rsid w:val="00D334D4"/>
    <w:rsid w:val="00D33E68"/>
    <w:rsid w:val="00D34078"/>
    <w:rsid w:val="00D34308"/>
    <w:rsid w:val="00D34461"/>
    <w:rsid w:val="00D3457C"/>
    <w:rsid w:val="00D34B42"/>
    <w:rsid w:val="00D34BE6"/>
    <w:rsid w:val="00D34C2C"/>
    <w:rsid w:val="00D35579"/>
    <w:rsid w:val="00D35623"/>
    <w:rsid w:val="00D35EF2"/>
    <w:rsid w:val="00D361F0"/>
    <w:rsid w:val="00D364A9"/>
    <w:rsid w:val="00D36F2F"/>
    <w:rsid w:val="00D37417"/>
    <w:rsid w:val="00D37A51"/>
    <w:rsid w:val="00D37A62"/>
    <w:rsid w:val="00D37B4E"/>
    <w:rsid w:val="00D400DB"/>
    <w:rsid w:val="00D40EDB"/>
    <w:rsid w:val="00D416B9"/>
    <w:rsid w:val="00D4203E"/>
    <w:rsid w:val="00D427E9"/>
    <w:rsid w:val="00D42B46"/>
    <w:rsid w:val="00D42E4D"/>
    <w:rsid w:val="00D42E66"/>
    <w:rsid w:val="00D4315A"/>
    <w:rsid w:val="00D441AB"/>
    <w:rsid w:val="00D445BB"/>
    <w:rsid w:val="00D4487F"/>
    <w:rsid w:val="00D44F9F"/>
    <w:rsid w:val="00D45044"/>
    <w:rsid w:val="00D46121"/>
    <w:rsid w:val="00D46500"/>
    <w:rsid w:val="00D46570"/>
    <w:rsid w:val="00D47C65"/>
    <w:rsid w:val="00D50330"/>
    <w:rsid w:val="00D50596"/>
    <w:rsid w:val="00D50C5C"/>
    <w:rsid w:val="00D50E26"/>
    <w:rsid w:val="00D51474"/>
    <w:rsid w:val="00D51700"/>
    <w:rsid w:val="00D51D73"/>
    <w:rsid w:val="00D51FB8"/>
    <w:rsid w:val="00D52381"/>
    <w:rsid w:val="00D526AD"/>
    <w:rsid w:val="00D52C18"/>
    <w:rsid w:val="00D534C9"/>
    <w:rsid w:val="00D53666"/>
    <w:rsid w:val="00D53A3A"/>
    <w:rsid w:val="00D54B91"/>
    <w:rsid w:val="00D54BA3"/>
    <w:rsid w:val="00D54D01"/>
    <w:rsid w:val="00D54F58"/>
    <w:rsid w:val="00D550A7"/>
    <w:rsid w:val="00D5585F"/>
    <w:rsid w:val="00D558E6"/>
    <w:rsid w:val="00D55B3F"/>
    <w:rsid w:val="00D560A9"/>
    <w:rsid w:val="00D56D46"/>
    <w:rsid w:val="00D571A1"/>
    <w:rsid w:val="00D5743D"/>
    <w:rsid w:val="00D5796E"/>
    <w:rsid w:val="00D60345"/>
    <w:rsid w:val="00D60728"/>
    <w:rsid w:val="00D60B83"/>
    <w:rsid w:val="00D60D66"/>
    <w:rsid w:val="00D60EFF"/>
    <w:rsid w:val="00D61470"/>
    <w:rsid w:val="00D61782"/>
    <w:rsid w:val="00D618B0"/>
    <w:rsid w:val="00D622D0"/>
    <w:rsid w:val="00D6246E"/>
    <w:rsid w:val="00D62580"/>
    <w:rsid w:val="00D62794"/>
    <w:rsid w:val="00D632D9"/>
    <w:rsid w:val="00D63492"/>
    <w:rsid w:val="00D6357F"/>
    <w:rsid w:val="00D637E7"/>
    <w:rsid w:val="00D63B62"/>
    <w:rsid w:val="00D63BE1"/>
    <w:rsid w:val="00D63E74"/>
    <w:rsid w:val="00D63F75"/>
    <w:rsid w:val="00D64106"/>
    <w:rsid w:val="00D64395"/>
    <w:rsid w:val="00D645B5"/>
    <w:rsid w:val="00D653AC"/>
    <w:rsid w:val="00D659F6"/>
    <w:rsid w:val="00D6660F"/>
    <w:rsid w:val="00D668A8"/>
    <w:rsid w:val="00D668B5"/>
    <w:rsid w:val="00D66992"/>
    <w:rsid w:val="00D66ED5"/>
    <w:rsid w:val="00D671EA"/>
    <w:rsid w:val="00D6757B"/>
    <w:rsid w:val="00D67BCA"/>
    <w:rsid w:val="00D67BDD"/>
    <w:rsid w:val="00D70135"/>
    <w:rsid w:val="00D7024A"/>
    <w:rsid w:val="00D704D6"/>
    <w:rsid w:val="00D7064A"/>
    <w:rsid w:val="00D70B91"/>
    <w:rsid w:val="00D70C00"/>
    <w:rsid w:val="00D71465"/>
    <w:rsid w:val="00D71845"/>
    <w:rsid w:val="00D718F3"/>
    <w:rsid w:val="00D71F34"/>
    <w:rsid w:val="00D723D7"/>
    <w:rsid w:val="00D72732"/>
    <w:rsid w:val="00D72761"/>
    <w:rsid w:val="00D7287E"/>
    <w:rsid w:val="00D72A37"/>
    <w:rsid w:val="00D72CD0"/>
    <w:rsid w:val="00D72F52"/>
    <w:rsid w:val="00D73A24"/>
    <w:rsid w:val="00D74372"/>
    <w:rsid w:val="00D74B63"/>
    <w:rsid w:val="00D74BF5"/>
    <w:rsid w:val="00D75791"/>
    <w:rsid w:val="00D7647A"/>
    <w:rsid w:val="00D76738"/>
    <w:rsid w:val="00D76822"/>
    <w:rsid w:val="00D76857"/>
    <w:rsid w:val="00D76D0A"/>
    <w:rsid w:val="00D76E84"/>
    <w:rsid w:val="00D76FA2"/>
    <w:rsid w:val="00D7724C"/>
    <w:rsid w:val="00D77889"/>
    <w:rsid w:val="00D7794F"/>
    <w:rsid w:val="00D77F25"/>
    <w:rsid w:val="00D803FB"/>
    <w:rsid w:val="00D8041D"/>
    <w:rsid w:val="00D81083"/>
    <w:rsid w:val="00D8164D"/>
    <w:rsid w:val="00D82508"/>
    <w:rsid w:val="00D82543"/>
    <w:rsid w:val="00D82570"/>
    <w:rsid w:val="00D82620"/>
    <w:rsid w:val="00D82C06"/>
    <w:rsid w:val="00D82E96"/>
    <w:rsid w:val="00D835E7"/>
    <w:rsid w:val="00D844D9"/>
    <w:rsid w:val="00D84E9D"/>
    <w:rsid w:val="00D852D0"/>
    <w:rsid w:val="00D85B90"/>
    <w:rsid w:val="00D85CAC"/>
    <w:rsid w:val="00D85EFE"/>
    <w:rsid w:val="00D86027"/>
    <w:rsid w:val="00D863A6"/>
    <w:rsid w:val="00D867BD"/>
    <w:rsid w:val="00D87189"/>
    <w:rsid w:val="00D874A5"/>
    <w:rsid w:val="00D87A1A"/>
    <w:rsid w:val="00D87D49"/>
    <w:rsid w:val="00D9001A"/>
    <w:rsid w:val="00D900B7"/>
    <w:rsid w:val="00D9072C"/>
    <w:rsid w:val="00D90A64"/>
    <w:rsid w:val="00D91A4A"/>
    <w:rsid w:val="00D91F00"/>
    <w:rsid w:val="00D92751"/>
    <w:rsid w:val="00D92B05"/>
    <w:rsid w:val="00D930D8"/>
    <w:rsid w:val="00D93587"/>
    <w:rsid w:val="00D93CB9"/>
    <w:rsid w:val="00D94BEF"/>
    <w:rsid w:val="00D94C92"/>
    <w:rsid w:val="00D959DF"/>
    <w:rsid w:val="00D95F35"/>
    <w:rsid w:val="00D9675C"/>
    <w:rsid w:val="00D971B8"/>
    <w:rsid w:val="00D97309"/>
    <w:rsid w:val="00DA0842"/>
    <w:rsid w:val="00DA0E4A"/>
    <w:rsid w:val="00DA19ED"/>
    <w:rsid w:val="00DA2CB3"/>
    <w:rsid w:val="00DA2FEC"/>
    <w:rsid w:val="00DA4117"/>
    <w:rsid w:val="00DA42CC"/>
    <w:rsid w:val="00DA53F7"/>
    <w:rsid w:val="00DA5AF4"/>
    <w:rsid w:val="00DA5D4E"/>
    <w:rsid w:val="00DA5E2C"/>
    <w:rsid w:val="00DA6686"/>
    <w:rsid w:val="00DA674E"/>
    <w:rsid w:val="00DA723F"/>
    <w:rsid w:val="00DB029E"/>
    <w:rsid w:val="00DB0937"/>
    <w:rsid w:val="00DB0A9A"/>
    <w:rsid w:val="00DB0AB1"/>
    <w:rsid w:val="00DB1500"/>
    <w:rsid w:val="00DB1703"/>
    <w:rsid w:val="00DB1BED"/>
    <w:rsid w:val="00DB20E2"/>
    <w:rsid w:val="00DB21BB"/>
    <w:rsid w:val="00DB2413"/>
    <w:rsid w:val="00DB2618"/>
    <w:rsid w:val="00DB2FF2"/>
    <w:rsid w:val="00DB2FF3"/>
    <w:rsid w:val="00DB32C6"/>
    <w:rsid w:val="00DB338A"/>
    <w:rsid w:val="00DB33FB"/>
    <w:rsid w:val="00DB3E1F"/>
    <w:rsid w:val="00DB432E"/>
    <w:rsid w:val="00DB4548"/>
    <w:rsid w:val="00DB4D1F"/>
    <w:rsid w:val="00DB53D3"/>
    <w:rsid w:val="00DB5888"/>
    <w:rsid w:val="00DB6284"/>
    <w:rsid w:val="00DB65A6"/>
    <w:rsid w:val="00DB6E9B"/>
    <w:rsid w:val="00DB75B8"/>
    <w:rsid w:val="00DB7E5B"/>
    <w:rsid w:val="00DB7E94"/>
    <w:rsid w:val="00DC04FD"/>
    <w:rsid w:val="00DC0512"/>
    <w:rsid w:val="00DC0CD2"/>
    <w:rsid w:val="00DC12CB"/>
    <w:rsid w:val="00DC12FF"/>
    <w:rsid w:val="00DC19EC"/>
    <w:rsid w:val="00DC1B25"/>
    <w:rsid w:val="00DC25E9"/>
    <w:rsid w:val="00DC25EE"/>
    <w:rsid w:val="00DC2AE1"/>
    <w:rsid w:val="00DC2C93"/>
    <w:rsid w:val="00DC3557"/>
    <w:rsid w:val="00DC360F"/>
    <w:rsid w:val="00DC3A69"/>
    <w:rsid w:val="00DC4173"/>
    <w:rsid w:val="00DC4486"/>
    <w:rsid w:val="00DC47DE"/>
    <w:rsid w:val="00DC4D85"/>
    <w:rsid w:val="00DC50DD"/>
    <w:rsid w:val="00DC51CC"/>
    <w:rsid w:val="00DC5742"/>
    <w:rsid w:val="00DC5D00"/>
    <w:rsid w:val="00DC5D94"/>
    <w:rsid w:val="00DC69F8"/>
    <w:rsid w:val="00DC7582"/>
    <w:rsid w:val="00DC75F1"/>
    <w:rsid w:val="00DC7958"/>
    <w:rsid w:val="00DC7C2E"/>
    <w:rsid w:val="00DC7EF0"/>
    <w:rsid w:val="00DD0059"/>
    <w:rsid w:val="00DD0666"/>
    <w:rsid w:val="00DD09BC"/>
    <w:rsid w:val="00DD0B3A"/>
    <w:rsid w:val="00DD0C75"/>
    <w:rsid w:val="00DD10CD"/>
    <w:rsid w:val="00DD19CD"/>
    <w:rsid w:val="00DD1BE3"/>
    <w:rsid w:val="00DD20A0"/>
    <w:rsid w:val="00DD21C1"/>
    <w:rsid w:val="00DD2232"/>
    <w:rsid w:val="00DD23C8"/>
    <w:rsid w:val="00DD2431"/>
    <w:rsid w:val="00DD2AF6"/>
    <w:rsid w:val="00DD32A9"/>
    <w:rsid w:val="00DD3A57"/>
    <w:rsid w:val="00DD3AB8"/>
    <w:rsid w:val="00DD4190"/>
    <w:rsid w:val="00DD4BE1"/>
    <w:rsid w:val="00DD4F61"/>
    <w:rsid w:val="00DD5059"/>
    <w:rsid w:val="00DD5186"/>
    <w:rsid w:val="00DD5886"/>
    <w:rsid w:val="00DD5EEA"/>
    <w:rsid w:val="00DD6C17"/>
    <w:rsid w:val="00DD6E2F"/>
    <w:rsid w:val="00DD7553"/>
    <w:rsid w:val="00DD7559"/>
    <w:rsid w:val="00DD758E"/>
    <w:rsid w:val="00DE2549"/>
    <w:rsid w:val="00DE262E"/>
    <w:rsid w:val="00DE3130"/>
    <w:rsid w:val="00DE31BB"/>
    <w:rsid w:val="00DE3631"/>
    <w:rsid w:val="00DE445C"/>
    <w:rsid w:val="00DE4532"/>
    <w:rsid w:val="00DE458A"/>
    <w:rsid w:val="00DE55C7"/>
    <w:rsid w:val="00DE56A2"/>
    <w:rsid w:val="00DE56B8"/>
    <w:rsid w:val="00DE5848"/>
    <w:rsid w:val="00DE59BB"/>
    <w:rsid w:val="00DE65A0"/>
    <w:rsid w:val="00DE6FD1"/>
    <w:rsid w:val="00DE771E"/>
    <w:rsid w:val="00DE7994"/>
    <w:rsid w:val="00DE7B32"/>
    <w:rsid w:val="00DE7D49"/>
    <w:rsid w:val="00DE7E62"/>
    <w:rsid w:val="00DF0783"/>
    <w:rsid w:val="00DF14C8"/>
    <w:rsid w:val="00DF1693"/>
    <w:rsid w:val="00DF1732"/>
    <w:rsid w:val="00DF1AED"/>
    <w:rsid w:val="00DF1AF9"/>
    <w:rsid w:val="00DF210B"/>
    <w:rsid w:val="00DF2276"/>
    <w:rsid w:val="00DF2481"/>
    <w:rsid w:val="00DF2498"/>
    <w:rsid w:val="00DF2BE0"/>
    <w:rsid w:val="00DF2CB2"/>
    <w:rsid w:val="00DF303F"/>
    <w:rsid w:val="00DF3555"/>
    <w:rsid w:val="00DF355E"/>
    <w:rsid w:val="00DF421B"/>
    <w:rsid w:val="00DF442F"/>
    <w:rsid w:val="00DF46BD"/>
    <w:rsid w:val="00DF4F5B"/>
    <w:rsid w:val="00DF64A3"/>
    <w:rsid w:val="00DF681C"/>
    <w:rsid w:val="00DF6AB1"/>
    <w:rsid w:val="00DF6E7F"/>
    <w:rsid w:val="00DF6EF9"/>
    <w:rsid w:val="00DF74C6"/>
    <w:rsid w:val="00DF750D"/>
    <w:rsid w:val="00DF767B"/>
    <w:rsid w:val="00DF775B"/>
    <w:rsid w:val="00DF78E4"/>
    <w:rsid w:val="00DF7FA5"/>
    <w:rsid w:val="00E0018C"/>
    <w:rsid w:val="00E003F7"/>
    <w:rsid w:val="00E004A6"/>
    <w:rsid w:val="00E0168A"/>
    <w:rsid w:val="00E019E8"/>
    <w:rsid w:val="00E01F56"/>
    <w:rsid w:val="00E02737"/>
    <w:rsid w:val="00E02B03"/>
    <w:rsid w:val="00E02BBC"/>
    <w:rsid w:val="00E0300C"/>
    <w:rsid w:val="00E0373E"/>
    <w:rsid w:val="00E039EA"/>
    <w:rsid w:val="00E03A0E"/>
    <w:rsid w:val="00E03E7B"/>
    <w:rsid w:val="00E04824"/>
    <w:rsid w:val="00E05747"/>
    <w:rsid w:val="00E0601C"/>
    <w:rsid w:val="00E06109"/>
    <w:rsid w:val="00E06694"/>
    <w:rsid w:val="00E07924"/>
    <w:rsid w:val="00E07D9D"/>
    <w:rsid w:val="00E07FA6"/>
    <w:rsid w:val="00E10359"/>
    <w:rsid w:val="00E1040A"/>
    <w:rsid w:val="00E1070B"/>
    <w:rsid w:val="00E1099F"/>
    <w:rsid w:val="00E10CAB"/>
    <w:rsid w:val="00E10EDA"/>
    <w:rsid w:val="00E112B7"/>
    <w:rsid w:val="00E11A0B"/>
    <w:rsid w:val="00E126CA"/>
    <w:rsid w:val="00E12D13"/>
    <w:rsid w:val="00E12DA4"/>
    <w:rsid w:val="00E12EB3"/>
    <w:rsid w:val="00E13135"/>
    <w:rsid w:val="00E13898"/>
    <w:rsid w:val="00E138ED"/>
    <w:rsid w:val="00E141DD"/>
    <w:rsid w:val="00E1448B"/>
    <w:rsid w:val="00E14FCE"/>
    <w:rsid w:val="00E153CC"/>
    <w:rsid w:val="00E16785"/>
    <w:rsid w:val="00E16943"/>
    <w:rsid w:val="00E16C12"/>
    <w:rsid w:val="00E16E3F"/>
    <w:rsid w:val="00E16EE6"/>
    <w:rsid w:val="00E17190"/>
    <w:rsid w:val="00E17372"/>
    <w:rsid w:val="00E2006F"/>
    <w:rsid w:val="00E20075"/>
    <w:rsid w:val="00E20165"/>
    <w:rsid w:val="00E20274"/>
    <w:rsid w:val="00E203C1"/>
    <w:rsid w:val="00E204E9"/>
    <w:rsid w:val="00E20637"/>
    <w:rsid w:val="00E212BF"/>
    <w:rsid w:val="00E2173F"/>
    <w:rsid w:val="00E2190A"/>
    <w:rsid w:val="00E21D06"/>
    <w:rsid w:val="00E220BF"/>
    <w:rsid w:val="00E22230"/>
    <w:rsid w:val="00E22968"/>
    <w:rsid w:val="00E22C76"/>
    <w:rsid w:val="00E235C9"/>
    <w:rsid w:val="00E236F8"/>
    <w:rsid w:val="00E23797"/>
    <w:rsid w:val="00E2466C"/>
    <w:rsid w:val="00E248A2"/>
    <w:rsid w:val="00E24E89"/>
    <w:rsid w:val="00E25127"/>
    <w:rsid w:val="00E25410"/>
    <w:rsid w:val="00E25486"/>
    <w:rsid w:val="00E25C1D"/>
    <w:rsid w:val="00E26101"/>
    <w:rsid w:val="00E2618C"/>
    <w:rsid w:val="00E26479"/>
    <w:rsid w:val="00E3045C"/>
    <w:rsid w:val="00E31283"/>
    <w:rsid w:val="00E31B49"/>
    <w:rsid w:val="00E31C44"/>
    <w:rsid w:val="00E32034"/>
    <w:rsid w:val="00E321C6"/>
    <w:rsid w:val="00E32C0B"/>
    <w:rsid w:val="00E32D24"/>
    <w:rsid w:val="00E333F6"/>
    <w:rsid w:val="00E335FA"/>
    <w:rsid w:val="00E337CA"/>
    <w:rsid w:val="00E33C54"/>
    <w:rsid w:val="00E345AC"/>
    <w:rsid w:val="00E34633"/>
    <w:rsid w:val="00E3503E"/>
    <w:rsid w:val="00E3525D"/>
    <w:rsid w:val="00E356A5"/>
    <w:rsid w:val="00E35849"/>
    <w:rsid w:val="00E358D2"/>
    <w:rsid w:val="00E35C3F"/>
    <w:rsid w:val="00E361E9"/>
    <w:rsid w:val="00E3621D"/>
    <w:rsid w:val="00E367F3"/>
    <w:rsid w:val="00E368CD"/>
    <w:rsid w:val="00E404B8"/>
    <w:rsid w:val="00E404FA"/>
    <w:rsid w:val="00E407C4"/>
    <w:rsid w:val="00E40E89"/>
    <w:rsid w:val="00E413E0"/>
    <w:rsid w:val="00E421A9"/>
    <w:rsid w:val="00E425D1"/>
    <w:rsid w:val="00E43058"/>
    <w:rsid w:val="00E43C08"/>
    <w:rsid w:val="00E43C90"/>
    <w:rsid w:val="00E441E5"/>
    <w:rsid w:val="00E44348"/>
    <w:rsid w:val="00E44374"/>
    <w:rsid w:val="00E44D73"/>
    <w:rsid w:val="00E45454"/>
    <w:rsid w:val="00E45505"/>
    <w:rsid w:val="00E45D2E"/>
    <w:rsid w:val="00E46146"/>
    <w:rsid w:val="00E4631C"/>
    <w:rsid w:val="00E464F3"/>
    <w:rsid w:val="00E465E2"/>
    <w:rsid w:val="00E46758"/>
    <w:rsid w:val="00E467AE"/>
    <w:rsid w:val="00E474F6"/>
    <w:rsid w:val="00E47B78"/>
    <w:rsid w:val="00E508C7"/>
    <w:rsid w:val="00E509DC"/>
    <w:rsid w:val="00E513F4"/>
    <w:rsid w:val="00E51AB5"/>
    <w:rsid w:val="00E51ACB"/>
    <w:rsid w:val="00E51F02"/>
    <w:rsid w:val="00E527A6"/>
    <w:rsid w:val="00E5285C"/>
    <w:rsid w:val="00E52970"/>
    <w:rsid w:val="00E52DBC"/>
    <w:rsid w:val="00E5321F"/>
    <w:rsid w:val="00E53536"/>
    <w:rsid w:val="00E537BC"/>
    <w:rsid w:val="00E53C6B"/>
    <w:rsid w:val="00E542CA"/>
    <w:rsid w:val="00E54319"/>
    <w:rsid w:val="00E544CF"/>
    <w:rsid w:val="00E54544"/>
    <w:rsid w:val="00E55448"/>
    <w:rsid w:val="00E55800"/>
    <w:rsid w:val="00E56298"/>
    <w:rsid w:val="00E56393"/>
    <w:rsid w:val="00E56467"/>
    <w:rsid w:val="00E565DB"/>
    <w:rsid w:val="00E565DF"/>
    <w:rsid w:val="00E56776"/>
    <w:rsid w:val="00E5717D"/>
    <w:rsid w:val="00E575D7"/>
    <w:rsid w:val="00E578DE"/>
    <w:rsid w:val="00E5791F"/>
    <w:rsid w:val="00E57BCD"/>
    <w:rsid w:val="00E57D1B"/>
    <w:rsid w:val="00E57E51"/>
    <w:rsid w:val="00E60230"/>
    <w:rsid w:val="00E6057E"/>
    <w:rsid w:val="00E60DB0"/>
    <w:rsid w:val="00E60F32"/>
    <w:rsid w:val="00E611FE"/>
    <w:rsid w:val="00E61389"/>
    <w:rsid w:val="00E61423"/>
    <w:rsid w:val="00E6154D"/>
    <w:rsid w:val="00E61DA2"/>
    <w:rsid w:val="00E620C9"/>
    <w:rsid w:val="00E62671"/>
    <w:rsid w:val="00E626CD"/>
    <w:rsid w:val="00E626E8"/>
    <w:rsid w:val="00E62C39"/>
    <w:rsid w:val="00E62DDA"/>
    <w:rsid w:val="00E636FA"/>
    <w:rsid w:val="00E637C3"/>
    <w:rsid w:val="00E63A9D"/>
    <w:rsid w:val="00E63D45"/>
    <w:rsid w:val="00E64D5D"/>
    <w:rsid w:val="00E64D76"/>
    <w:rsid w:val="00E64E3F"/>
    <w:rsid w:val="00E6543B"/>
    <w:rsid w:val="00E657E9"/>
    <w:rsid w:val="00E65D1F"/>
    <w:rsid w:val="00E65E46"/>
    <w:rsid w:val="00E66012"/>
    <w:rsid w:val="00E66362"/>
    <w:rsid w:val="00E664D7"/>
    <w:rsid w:val="00E6663B"/>
    <w:rsid w:val="00E66BD2"/>
    <w:rsid w:val="00E66C96"/>
    <w:rsid w:val="00E66FED"/>
    <w:rsid w:val="00E67442"/>
    <w:rsid w:val="00E679F2"/>
    <w:rsid w:val="00E67EBF"/>
    <w:rsid w:val="00E70066"/>
    <w:rsid w:val="00E7014F"/>
    <w:rsid w:val="00E703C4"/>
    <w:rsid w:val="00E7259E"/>
    <w:rsid w:val="00E72E0E"/>
    <w:rsid w:val="00E7350D"/>
    <w:rsid w:val="00E73681"/>
    <w:rsid w:val="00E737E2"/>
    <w:rsid w:val="00E74A78"/>
    <w:rsid w:val="00E750CC"/>
    <w:rsid w:val="00E75939"/>
    <w:rsid w:val="00E762B3"/>
    <w:rsid w:val="00E76927"/>
    <w:rsid w:val="00E77929"/>
    <w:rsid w:val="00E77C0C"/>
    <w:rsid w:val="00E810DB"/>
    <w:rsid w:val="00E814D8"/>
    <w:rsid w:val="00E81BA1"/>
    <w:rsid w:val="00E82996"/>
    <w:rsid w:val="00E82CD6"/>
    <w:rsid w:val="00E834CE"/>
    <w:rsid w:val="00E83A80"/>
    <w:rsid w:val="00E83B9C"/>
    <w:rsid w:val="00E83EF7"/>
    <w:rsid w:val="00E84160"/>
    <w:rsid w:val="00E8455A"/>
    <w:rsid w:val="00E845A0"/>
    <w:rsid w:val="00E84ED7"/>
    <w:rsid w:val="00E84FDD"/>
    <w:rsid w:val="00E853A2"/>
    <w:rsid w:val="00E855FE"/>
    <w:rsid w:val="00E8572C"/>
    <w:rsid w:val="00E85BFC"/>
    <w:rsid w:val="00E8673E"/>
    <w:rsid w:val="00E867D4"/>
    <w:rsid w:val="00E867FF"/>
    <w:rsid w:val="00E86C69"/>
    <w:rsid w:val="00E87247"/>
    <w:rsid w:val="00E8745F"/>
    <w:rsid w:val="00E8773F"/>
    <w:rsid w:val="00E87967"/>
    <w:rsid w:val="00E90F79"/>
    <w:rsid w:val="00E91227"/>
    <w:rsid w:val="00E917EE"/>
    <w:rsid w:val="00E920D1"/>
    <w:rsid w:val="00E924CC"/>
    <w:rsid w:val="00E92CBD"/>
    <w:rsid w:val="00E9358B"/>
    <w:rsid w:val="00E93C74"/>
    <w:rsid w:val="00E93DD6"/>
    <w:rsid w:val="00E93F3C"/>
    <w:rsid w:val="00E9404E"/>
    <w:rsid w:val="00E94A7B"/>
    <w:rsid w:val="00E94DAC"/>
    <w:rsid w:val="00E95A35"/>
    <w:rsid w:val="00E960EF"/>
    <w:rsid w:val="00E96606"/>
    <w:rsid w:val="00E96C8C"/>
    <w:rsid w:val="00E97441"/>
    <w:rsid w:val="00E97DE8"/>
    <w:rsid w:val="00EA0003"/>
    <w:rsid w:val="00EA06DA"/>
    <w:rsid w:val="00EA07F9"/>
    <w:rsid w:val="00EA0A52"/>
    <w:rsid w:val="00EA0E99"/>
    <w:rsid w:val="00EA1AC9"/>
    <w:rsid w:val="00EA1AFB"/>
    <w:rsid w:val="00EA1DC3"/>
    <w:rsid w:val="00EA1E77"/>
    <w:rsid w:val="00EA2390"/>
    <w:rsid w:val="00EA299A"/>
    <w:rsid w:val="00EA2A22"/>
    <w:rsid w:val="00EA2C17"/>
    <w:rsid w:val="00EA2F89"/>
    <w:rsid w:val="00EA303F"/>
    <w:rsid w:val="00EA323B"/>
    <w:rsid w:val="00EA388E"/>
    <w:rsid w:val="00EA3F78"/>
    <w:rsid w:val="00EA44EE"/>
    <w:rsid w:val="00EA52BC"/>
    <w:rsid w:val="00EA5C7C"/>
    <w:rsid w:val="00EA620E"/>
    <w:rsid w:val="00EA647E"/>
    <w:rsid w:val="00EA6929"/>
    <w:rsid w:val="00EA6CB8"/>
    <w:rsid w:val="00EA7A3F"/>
    <w:rsid w:val="00EA7FCE"/>
    <w:rsid w:val="00EB03BB"/>
    <w:rsid w:val="00EB03ED"/>
    <w:rsid w:val="00EB04C0"/>
    <w:rsid w:val="00EB052C"/>
    <w:rsid w:val="00EB06C4"/>
    <w:rsid w:val="00EB0801"/>
    <w:rsid w:val="00EB0E28"/>
    <w:rsid w:val="00EB1038"/>
    <w:rsid w:val="00EB1312"/>
    <w:rsid w:val="00EB14C6"/>
    <w:rsid w:val="00EB1C4C"/>
    <w:rsid w:val="00EB2A65"/>
    <w:rsid w:val="00EB2B85"/>
    <w:rsid w:val="00EB2C00"/>
    <w:rsid w:val="00EB2DED"/>
    <w:rsid w:val="00EB2E85"/>
    <w:rsid w:val="00EB31C7"/>
    <w:rsid w:val="00EB3D85"/>
    <w:rsid w:val="00EB4416"/>
    <w:rsid w:val="00EB4D29"/>
    <w:rsid w:val="00EB5387"/>
    <w:rsid w:val="00EB54CE"/>
    <w:rsid w:val="00EB5996"/>
    <w:rsid w:val="00EB6039"/>
    <w:rsid w:val="00EB6551"/>
    <w:rsid w:val="00EB6582"/>
    <w:rsid w:val="00EB769F"/>
    <w:rsid w:val="00EB7D6A"/>
    <w:rsid w:val="00EB7E5F"/>
    <w:rsid w:val="00EC0537"/>
    <w:rsid w:val="00EC0BD7"/>
    <w:rsid w:val="00EC0BE2"/>
    <w:rsid w:val="00EC17AB"/>
    <w:rsid w:val="00EC1F47"/>
    <w:rsid w:val="00EC1FD3"/>
    <w:rsid w:val="00EC2F5F"/>
    <w:rsid w:val="00EC3639"/>
    <w:rsid w:val="00EC383E"/>
    <w:rsid w:val="00EC3AA4"/>
    <w:rsid w:val="00EC3D0F"/>
    <w:rsid w:val="00EC41E2"/>
    <w:rsid w:val="00EC46B5"/>
    <w:rsid w:val="00EC484D"/>
    <w:rsid w:val="00EC487C"/>
    <w:rsid w:val="00EC4E66"/>
    <w:rsid w:val="00EC4EDB"/>
    <w:rsid w:val="00EC5273"/>
    <w:rsid w:val="00EC5635"/>
    <w:rsid w:val="00EC56F6"/>
    <w:rsid w:val="00EC5B0D"/>
    <w:rsid w:val="00EC5C9C"/>
    <w:rsid w:val="00EC628E"/>
    <w:rsid w:val="00EC62AE"/>
    <w:rsid w:val="00EC6C55"/>
    <w:rsid w:val="00EC6CA1"/>
    <w:rsid w:val="00EC7589"/>
    <w:rsid w:val="00EC78EC"/>
    <w:rsid w:val="00EC7F91"/>
    <w:rsid w:val="00ED001B"/>
    <w:rsid w:val="00ED004C"/>
    <w:rsid w:val="00ED0667"/>
    <w:rsid w:val="00ED067D"/>
    <w:rsid w:val="00ED079D"/>
    <w:rsid w:val="00ED156B"/>
    <w:rsid w:val="00ED15FF"/>
    <w:rsid w:val="00ED1B42"/>
    <w:rsid w:val="00ED2022"/>
    <w:rsid w:val="00ED2DF0"/>
    <w:rsid w:val="00ED34DB"/>
    <w:rsid w:val="00ED38D9"/>
    <w:rsid w:val="00ED3A9E"/>
    <w:rsid w:val="00ED40FD"/>
    <w:rsid w:val="00ED45A0"/>
    <w:rsid w:val="00ED53F7"/>
    <w:rsid w:val="00ED57F2"/>
    <w:rsid w:val="00ED5D06"/>
    <w:rsid w:val="00ED67CB"/>
    <w:rsid w:val="00ED7D81"/>
    <w:rsid w:val="00EE0134"/>
    <w:rsid w:val="00EE020B"/>
    <w:rsid w:val="00EE041E"/>
    <w:rsid w:val="00EE0420"/>
    <w:rsid w:val="00EE06FA"/>
    <w:rsid w:val="00EE0E28"/>
    <w:rsid w:val="00EE1672"/>
    <w:rsid w:val="00EE17DD"/>
    <w:rsid w:val="00EE19EC"/>
    <w:rsid w:val="00EE1CA9"/>
    <w:rsid w:val="00EE2173"/>
    <w:rsid w:val="00EE28F2"/>
    <w:rsid w:val="00EE2D3F"/>
    <w:rsid w:val="00EE2EE8"/>
    <w:rsid w:val="00EE320E"/>
    <w:rsid w:val="00EE32A1"/>
    <w:rsid w:val="00EE3609"/>
    <w:rsid w:val="00EE3840"/>
    <w:rsid w:val="00EE38FB"/>
    <w:rsid w:val="00EE44BF"/>
    <w:rsid w:val="00EE480D"/>
    <w:rsid w:val="00EE4DC2"/>
    <w:rsid w:val="00EE5C4B"/>
    <w:rsid w:val="00EE615D"/>
    <w:rsid w:val="00EE684F"/>
    <w:rsid w:val="00EE6B15"/>
    <w:rsid w:val="00EE7638"/>
    <w:rsid w:val="00EE7897"/>
    <w:rsid w:val="00EE7C79"/>
    <w:rsid w:val="00EE7EB6"/>
    <w:rsid w:val="00EF0312"/>
    <w:rsid w:val="00EF03C8"/>
    <w:rsid w:val="00EF052B"/>
    <w:rsid w:val="00EF0BA3"/>
    <w:rsid w:val="00EF108C"/>
    <w:rsid w:val="00EF1415"/>
    <w:rsid w:val="00EF16BB"/>
    <w:rsid w:val="00EF18A1"/>
    <w:rsid w:val="00EF1F99"/>
    <w:rsid w:val="00EF25AE"/>
    <w:rsid w:val="00EF2971"/>
    <w:rsid w:val="00EF3037"/>
    <w:rsid w:val="00EF3D9A"/>
    <w:rsid w:val="00EF40B6"/>
    <w:rsid w:val="00EF4141"/>
    <w:rsid w:val="00EF4176"/>
    <w:rsid w:val="00EF4336"/>
    <w:rsid w:val="00EF4E34"/>
    <w:rsid w:val="00EF5AAD"/>
    <w:rsid w:val="00EF6754"/>
    <w:rsid w:val="00EF6B33"/>
    <w:rsid w:val="00EF6E4F"/>
    <w:rsid w:val="00EF70ED"/>
    <w:rsid w:val="00EF72E3"/>
    <w:rsid w:val="00EF7B77"/>
    <w:rsid w:val="00EF7E72"/>
    <w:rsid w:val="00EF7E89"/>
    <w:rsid w:val="00EF7EF1"/>
    <w:rsid w:val="00F00787"/>
    <w:rsid w:val="00F00BA7"/>
    <w:rsid w:val="00F00C74"/>
    <w:rsid w:val="00F01916"/>
    <w:rsid w:val="00F0197B"/>
    <w:rsid w:val="00F019BE"/>
    <w:rsid w:val="00F01EB6"/>
    <w:rsid w:val="00F01F0A"/>
    <w:rsid w:val="00F02059"/>
    <w:rsid w:val="00F027BA"/>
    <w:rsid w:val="00F02995"/>
    <w:rsid w:val="00F02C35"/>
    <w:rsid w:val="00F02CD1"/>
    <w:rsid w:val="00F0368A"/>
    <w:rsid w:val="00F03737"/>
    <w:rsid w:val="00F04811"/>
    <w:rsid w:val="00F04B1A"/>
    <w:rsid w:val="00F04F4B"/>
    <w:rsid w:val="00F050BB"/>
    <w:rsid w:val="00F052C3"/>
    <w:rsid w:val="00F05A79"/>
    <w:rsid w:val="00F06877"/>
    <w:rsid w:val="00F06F4F"/>
    <w:rsid w:val="00F07832"/>
    <w:rsid w:val="00F078CD"/>
    <w:rsid w:val="00F1087A"/>
    <w:rsid w:val="00F10932"/>
    <w:rsid w:val="00F10B43"/>
    <w:rsid w:val="00F10C69"/>
    <w:rsid w:val="00F10FE6"/>
    <w:rsid w:val="00F110A1"/>
    <w:rsid w:val="00F11310"/>
    <w:rsid w:val="00F1139E"/>
    <w:rsid w:val="00F1171D"/>
    <w:rsid w:val="00F1177A"/>
    <w:rsid w:val="00F118A7"/>
    <w:rsid w:val="00F1248B"/>
    <w:rsid w:val="00F12EF8"/>
    <w:rsid w:val="00F1301D"/>
    <w:rsid w:val="00F131B3"/>
    <w:rsid w:val="00F13AAE"/>
    <w:rsid w:val="00F142A5"/>
    <w:rsid w:val="00F147E1"/>
    <w:rsid w:val="00F14C7E"/>
    <w:rsid w:val="00F14E6E"/>
    <w:rsid w:val="00F1533A"/>
    <w:rsid w:val="00F1556E"/>
    <w:rsid w:val="00F1567E"/>
    <w:rsid w:val="00F15C7B"/>
    <w:rsid w:val="00F15D1B"/>
    <w:rsid w:val="00F16233"/>
    <w:rsid w:val="00F16A0A"/>
    <w:rsid w:val="00F16D4B"/>
    <w:rsid w:val="00F17074"/>
    <w:rsid w:val="00F170DE"/>
    <w:rsid w:val="00F1737F"/>
    <w:rsid w:val="00F179FA"/>
    <w:rsid w:val="00F17B08"/>
    <w:rsid w:val="00F17CF5"/>
    <w:rsid w:val="00F20040"/>
    <w:rsid w:val="00F20CA7"/>
    <w:rsid w:val="00F21259"/>
    <w:rsid w:val="00F21806"/>
    <w:rsid w:val="00F21FD8"/>
    <w:rsid w:val="00F220E2"/>
    <w:rsid w:val="00F2220A"/>
    <w:rsid w:val="00F223CE"/>
    <w:rsid w:val="00F22571"/>
    <w:rsid w:val="00F225BB"/>
    <w:rsid w:val="00F229DC"/>
    <w:rsid w:val="00F2350D"/>
    <w:rsid w:val="00F2379C"/>
    <w:rsid w:val="00F23CF7"/>
    <w:rsid w:val="00F23FEC"/>
    <w:rsid w:val="00F24165"/>
    <w:rsid w:val="00F241D7"/>
    <w:rsid w:val="00F24ACD"/>
    <w:rsid w:val="00F25359"/>
    <w:rsid w:val="00F256AB"/>
    <w:rsid w:val="00F256D9"/>
    <w:rsid w:val="00F25BC1"/>
    <w:rsid w:val="00F2665B"/>
    <w:rsid w:val="00F26872"/>
    <w:rsid w:val="00F26E82"/>
    <w:rsid w:val="00F275C6"/>
    <w:rsid w:val="00F27B09"/>
    <w:rsid w:val="00F27F3D"/>
    <w:rsid w:val="00F306E4"/>
    <w:rsid w:val="00F30763"/>
    <w:rsid w:val="00F30888"/>
    <w:rsid w:val="00F30BF0"/>
    <w:rsid w:val="00F30C7D"/>
    <w:rsid w:val="00F317E2"/>
    <w:rsid w:val="00F31A57"/>
    <w:rsid w:val="00F31B4D"/>
    <w:rsid w:val="00F31D9F"/>
    <w:rsid w:val="00F333A8"/>
    <w:rsid w:val="00F33AD5"/>
    <w:rsid w:val="00F33B10"/>
    <w:rsid w:val="00F33BAD"/>
    <w:rsid w:val="00F345B9"/>
    <w:rsid w:val="00F34723"/>
    <w:rsid w:val="00F34A74"/>
    <w:rsid w:val="00F34B58"/>
    <w:rsid w:val="00F358C6"/>
    <w:rsid w:val="00F35D5A"/>
    <w:rsid w:val="00F36318"/>
    <w:rsid w:val="00F36331"/>
    <w:rsid w:val="00F36542"/>
    <w:rsid w:val="00F36E85"/>
    <w:rsid w:val="00F36E90"/>
    <w:rsid w:val="00F36F66"/>
    <w:rsid w:val="00F37137"/>
    <w:rsid w:val="00F413E9"/>
    <w:rsid w:val="00F41577"/>
    <w:rsid w:val="00F41EA0"/>
    <w:rsid w:val="00F42B5B"/>
    <w:rsid w:val="00F42DBE"/>
    <w:rsid w:val="00F4388B"/>
    <w:rsid w:val="00F43BC3"/>
    <w:rsid w:val="00F43DAC"/>
    <w:rsid w:val="00F449F1"/>
    <w:rsid w:val="00F44E36"/>
    <w:rsid w:val="00F4672B"/>
    <w:rsid w:val="00F46886"/>
    <w:rsid w:val="00F46994"/>
    <w:rsid w:val="00F46B4C"/>
    <w:rsid w:val="00F46F7B"/>
    <w:rsid w:val="00F4764A"/>
    <w:rsid w:val="00F478A0"/>
    <w:rsid w:val="00F47921"/>
    <w:rsid w:val="00F501B4"/>
    <w:rsid w:val="00F50B3E"/>
    <w:rsid w:val="00F50E3B"/>
    <w:rsid w:val="00F50FB6"/>
    <w:rsid w:val="00F5137E"/>
    <w:rsid w:val="00F51690"/>
    <w:rsid w:val="00F5189F"/>
    <w:rsid w:val="00F5194A"/>
    <w:rsid w:val="00F51B8C"/>
    <w:rsid w:val="00F52527"/>
    <w:rsid w:val="00F527F0"/>
    <w:rsid w:val="00F52B63"/>
    <w:rsid w:val="00F52DF4"/>
    <w:rsid w:val="00F5440D"/>
    <w:rsid w:val="00F54B0B"/>
    <w:rsid w:val="00F54C41"/>
    <w:rsid w:val="00F551CD"/>
    <w:rsid w:val="00F555AE"/>
    <w:rsid w:val="00F55CBC"/>
    <w:rsid w:val="00F55D72"/>
    <w:rsid w:val="00F56568"/>
    <w:rsid w:val="00F566E9"/>
    <w:rsid w:val="00F56ECC"/>
    <w:rsid w:val="00F56EFE"/>
    <w:rsid w:val="00F57AD3"/>
    <w:rsid w:val="00F57DC6"/>
    <w:rsid w:val="00F603D2"/>
    <w:rsid w:val="00F604D5"/>
    <w:rsid w:val="00F60836"/>
    <w:rsid w:val="00F60B1A"/>
    <w:rsid w:val="00F610CB"/>
    <w:rsid w:val="00F610D9"/>
    <w:rsid w:val="00F610FF"/>
    <w:rsid w:val="00F61334"/>
    <w:rsid w:val="00F61F28"/>
    <w:rsid w:val="00F62EF7"/>
    <w:rsid w:val="00F62F15"/>
    <w:rsid w:val="00F635A7"/>
    <w:rsid w:val="00F63634"/>
    <w:rsid w:val="00F63B89"/>
    <w:rsid w:val="00F63E71"/>
    <w:rsid w:val="00F6404A"/>
    <w:rsid w:val="00F6450A"/>
    <w:rsid w:val="00F6467D"/>
    <w:rsid w:val="00F64AC3"/>
    <w:rsid w:val="00F64BEE"/>
    <w:rsid w:val="00F64DFA"/>
    <w:rsid w:val="00F6567E"/>
    <w:rsid w:val="00F6578F"/>
    <w:rsid w:val="00F65A66"/>
    <w:rsid w:val="00F65B66"/>
    <w:rsid w:val="00F66113"/>
    <w:rsid w:val="00F66284"/>
    <w:rsid w:val="00F667A8"/>
    <w:rsid w:val="00F668C1"/>
    <w:rsid w:val="00F67997"/>
    <w:rsid w:val="00F67AD6"/>
    <w:rsid w:val="00F67C07"/>
    <w:rsid w:val="00F70304"/>
    <w:rsid w:val="00F705F6"/>
    <w:rsid w:val="00F70981"/>
    <w:rsid w:val="00F70FEB"/>
    <w:rsid w:val="00F71194"/>
    <w:rsid w:val="00F714C7"/>
    <w:rsid w:val="00F7170A"/>
    <w:rsid w:val="00F7197E"/>
    <w:rsid w:val="00F72817"/>
    <w:rsid w:val="00F72C8E"/>
    <w:rsid w:val="00F7319C"/>
    <w:rsid w:val="00F73254"/>
    <w:rsid w:val="00F73B1E"/>
    <w:rsid w:val="00F7413A"/>
    <w:rsid w:val="00F742CD"/>
    <w:rsid w:val="00F74D06"/>
    <w:rsid w:val="00F75719"/>
    <w:rsid w:val="00F75A83"/>
    <w:rsid w:val="00F7601E"/>
    <w:rsid w:val="00F771E6"/>
    <w:rsid w:val="00F7743D"/>
    <w:rsid w:val="00F804A3"/>
    <w:rsid w:val="00F818DA"/>
    <w:rsid w:val="00F81A01"/>
    <w:rsid w:val="00F81F2F"/>
    <w:rsid w:val="00F82206"/>
    <w:rsid w:val="00F82296"/>
    <w:rsid w:val="00F82331"/>
    <w:rsid w:val="00F8238D"/>
    <w:rsid w:val="00F8247F"/>
    <w:rsid w:val="00F82590"/>
    <w:rsid w:val="00F836AE"/>
    <w:rsid w:val="00F83AED"/>
    <w:rsid w:val="00F83D7C"/>
    <w:rsid w:val="00F83E06"/>
    <w:rsid w:val="00F8403B"/>
    <w:rsid w:val="00F8498C"/>
    <w:rsid w:val="00F84AEB"/>
    <w:rsid w:val="00F84B03"/>
    <w:rsid w:val="00F854E7"/>
    <w:rsid w:val="00F85E56"/>
    <w:rsid w:val="00F8674B"/>
    <w:rsid w:val="00F86787"/>
    <w:rsid w:val="00F869EE"/>
    <w:rsid w:val="00F86A55"/>
    <w:rsid w:val="00F86A5B"/>
    <w:rsid w:val="00F8720B"/>
    <w:rsid w:val="00F87625"/>
    <w:rsid w:val="00F876C7"/>
    <w:rsid w:val="00F87921"/>
    <w:rsid w:val="00F87A3D"/>
    <w:rsid w:val="00F90282"/>
    <w:rsid w:val="00F90400"/>
    <w:rsid w:val="00F926E0"/>
    <w:rsid w:val="00F93263"/>
    <w:rsid w:val="00F93AE8"/>
    <w:rsid w:val="00F94E6B"/>
    <w:rsid w:val="00F94F26"/>
    <w:rsid w:val="00F95433"/>
    <w:rsid w:val="00F95B77"/>
    <w:rsid w:val="00F95C85"/>
    <w:rsid w:val="00F95DF2"/>
    <w:rsid w:val="00F95EB5"/>
    <w:rsid w:val="00F96110"/>
    <w:rsid w:val="00F9620D"/>
    <w:rsid w:val="00F96291"/>
    <w:rsid w:val="00F96369"/>
    <w:rsid w:val="00F96B71"/>
    <w:rsid w:val="00F970E3"/>
    <w:rsid w:val="00F973A1"/>
    <w:rsid w:val="00F97A1E"/>
    <w:rsid w:val="00FA05FB"/>
    <w:rsid w:val="00FA0771"/>
    <w:rsid w:val="00FA0B97"/>
    <w:rsid w:val="00FA0DBD"/>
    <w:rsid w:val="00FA0FB6"/>
    <w:rsid w:val="00FA17AC"/>
    <w:rsid w:val="00FA276D"/>
    <w:rsid w:val="00FA2D17"/>
    <w:rsid w:val="00FA3048"/>
    <w:rsid w:val="00FA380D"/>
    <w:rsid w:val="00FA3924"/>
    <w:rsid w:val="00FA3C58"/>
    <w:rsid w:val="00FA457B"/>
    <w:rsid w:val="00FA45B8"/>
    <w:rsid w:val="00FA50EA"/>
    <w:rsid w:val="00FA5995"/>
    <w:rsid w:val="00FA5FB5"/>
    <w:rsid w:val="00FA6BB8"/>
    <w:rsid w:val="00FA6CFC"/>
    <w:rsid w:val="00FA73CD"/>
    <w:rsid w:val="00FA748E"/>
    <w:rsid w:val="00FA7520"/>
    <w:rsid w:val="00FA7849"/>
    <w:rsid w:val="00FA7C31"/>
    <w:rsid w:val="00FB0534"/>
    <w:rsid w:val="00FB0947"/>
    <w:rsid w:val="00FB09A7"/>
    <w:rsid w:val="00FB0C66"/>
    <w:rsid w:val="00FB0F94"/>
    <w:rsid w:val="00FB1401"/>
    <w:rsid w:val="00FB150C"/>
    <w:rsid w:val="00FB1785"/>
    <w:rsid w:val="00FB2234"/>
    <w:rsid w:val="00FB234A"/>
    <w:rsid w:val="00FB246A"/>
    <w:rsid w:val="00FB26A5"/>
    <w:rsid w:val="00FB276B"/>
    <w:rsid w:val="00FB2EE3"/>
    <w:rsid w:val="00FB32B0"/>
    <w:rsid w:val="00FB33FA"/>
    <w:rsid w:val="00FB3BF2"/>
    <w:rsid w:val="00FB3D42"/>
    <w:rsid w:val="00FB3EA4"/>
    <w:rsid w:val="00FB4409"/>
    <w:rsid w:val="00FB477A"/>
    <w:rsid w:val="00FB4AAE"/>
    <w:rsid w:val="00FB4D11"/>
    <w:rsid w:val="00FB5698"/>
    <w:rsid w:val="00FB5875"/>
    <w:rsid w:val="00FB5E42"/>
    <w:rsid w:val="00FB61AF"/>
    <w:rsid w:val="00FB6909"/>
    <w:rsid w:val="00FB6A19"/>
    <w:rsid w:val="00FB6AE5"/>
    <w:rsid w:val="00FB6C4D"/>
    <w:rsid w:val="00FB70DB"/>
    <w:rsid w:val="00FB7101"/>
    <w:rsid w:val="00FB727D"/>
    <w:rsid w:val="00FB7B2D"/>
    <w:rsid w:val="00FC001E"/>
    <w:rsid w:val="00FC0235"/>
    <w:rsid w:val="00FC168E"/>
    <w:rsid w:val="00FC1B4E"/>
    <w:rsid w:val="00FC2816"/>
    <w:rsid w:val="00FC28D2"/>
    <w:rsid w:val="00FC2FB7"/>
    <w:rsid w:val="00FC33D8"/>
    <w:rsid w:val="00FC3D7F"/>
    <w:rsid w:val="00FC3FA2"/>
    <w:rsid w:val="00FC4276"/>
    <w:rsid w:val="00FC47BE"/>
    <w:rsid w:val="00FC524C"/>
    <w:rsid w:val="00FC5558"/>
    <w:rsid w:val="00FC5896"/>
    <w:rsid w:val="00FC63CE"/>
    <w:rsid w:val="00FC6632"/>
    <w:rsid w:val="00FC6856"/>
    <w:rsid w:val="00FC6C96"/>
    <w:rsid w:val="00FC6CA5"/>
    <w:rsid w:val="00FC6E4E"/>
    <w:rsid w:val="00FC6F69"/>
    <w:rsid w:val="00FC74B1"/>
    <w:rsid w:val="00FD0A8D"/>
    <w:rsid w:val="00FD115A"/>
    <w:rsid w:val="00FD1223"/>
    <w:rsid w:val="00FD149A"/>
    <w:rsid w:val="00FD1668"/>
    <w:rsid w:val="00FD1A92"/>
    <w:rsid w:val="00FD2525"/>
    <w:rsid w:val="00FD2543"/>
    <w:rsid w:val="00FD2A3A"/>
    <w:rsid w:val="00FD310B"/>
    <w:rsid w:val="00FD3131"/>
    <w:rsid w:val="00FD3734"/>
    <w:rsid w:val="00FD3950"/>
    <w:rsid w:val="00FD49E1"/>
    <w:rsid w:val="00FD4CCF"/>
    <w:rsid w:val="00FD5D8F"/>
    <w:rsid w:val="00FD5F86"/>
    <w:rsid w:val="00FD65CF"/>
    <w:rsid w:val="00FD66D8"/>
    <w:rsid w:val="00FD7227"/>
    <w:rsid w:val="00FD7BEB"/>
    <w:rsid w:val="00FD7BFD"/>
    <w:rsid w:val="00FD7C3A"/>
    <w:rsid w:val="00FE0560"/>
    <w:rsid w:val="00FE0B20"/>
    <w:rsid w:val="00FE0ED7"/>
    <w:rsid w:val="00FE0F21"/>
    <w:rsid w:val="00FE285F"/>
    <w:rsid w:val="00FE2972"/>
    <w:rsid w:val="00FE2A5E"/>
    <w:rsid w:val="00FE2DEF"/>
    <w:rsid w:val="00FE3ACC"/>
    <w:rsid w:val="00FE5484"/>
    <w:rsid w:val="00FE5DB1"/>
    <w:rsid w:val="00FE6259"/>
    <w:rsid w:val="00FE62CD"/>
    <w:rsid w:val="00FE63A8"/>
    <w:rsid w:val="00FE6553"/>
    <w:rsid w:val="00FE6B63"/>
    <w:rsid w:val="00FE6DBA"/>
    <w:rsid w:val="00FE7C3D"/>
    <w:rsid w:val="00FE7DF1"/>
    <w:rsid w:val="00FE7E73"/>
    <w:rsid w:val="00FF0047"/>
    <w:rsid w:val="00FF0721"/>
    <w:rsid w:val="00FF0933"/>
    <w:rsid w:val="00FF0992"/>
    <w:rsid w:val="00FF0A2A"/>
    <w:rsid w:val="00FF0EA7"/>
    <w:rsid w:val="00FF1722"/>
    <w:rsid w:val="00FF17CB"/>
    <w:rsid w:val="00FF274A"/>
    <w:rsid w:val="00FF28E6"/>
    <w:rsid w:val="00FF30E2"/>
    <w:rsid w:val="00FF3333"/>
    <w:rsid w:val="00FF4373"/>
    <w:rsid w:val="00FF47A8"/>
    <w:rsid w:val="00FF48D1"/>
    <w:rsid w:val="00FF60B2"/>
    <w:rsid w:val="00FF61A9"/>
    <w:rsid w:val="00FF63E2"/>
    <w:rsid w:val="00FF6659"/>
    <w:rsid w:val="00FF6E0A"/>
    <w:rsid w:val="00FF722B"/>
    <w:rsid w:val="00FF77AA"/>
    <w:rsid w:val="00FF7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f" stroke="f">
      <v:fill color="#9cf"/>
      <v:stroke on="f"/>
      <o:colormru v:ext="edit" colors="#c7d84c,#9cf,silver,#ccf,#6381b1,#c7d2e3,#b0bfd8,#4c531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iPriority="9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er" w:uiPriority="99"/>
    <w:lsdException w:name="caption" w:qFormat="1"/>
    <w:lsdException w:name="Title" w:qFormat="1"/>
    <w:lsdException w:name="Body Text" w:uiPriority="99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Plain Text" w:uiPriority="99"/>
    <w:lsdException w:name="Normal (Web)" w:uiPriority="99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63BE2"/>
    <w:rPr>
      <w:sz w:val="24"/>
      <w:szCs w:val="24"/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5EEA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DD5EEA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DD5EE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710A0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lang w:eastAsia="fr-FR"/>
    </w:rPr>
  </w:style>
  <w:style w:type="paragraph" w:styleId="Heading5">
    <w:name w:val="heading 5"/>
    <w:basedOn w:val="Normal"/>
    <w:next w:val="Normal"/>
    <w:link w:val="Heading5Char"/>
    <w:uiPriority w:val="9"/>
    <w:qFormat/>
    <w:rsid w:val="005D0258"/>
    <w:pPr>
      <w:spacing w:before="240" w:after="60"/>
      <w:outlineLvl w:val="4"/>
    </w:pPr>
    <w:rPr>
      <w:b/>
      <w:bCs/>
      <w:i/>
      <w:iCs/>
      <w:sz w:val="26"/>
      <w:szCs w:val="26"/>
      <w:lang w:eastAsia="fr-FR"/>
    </w:rPr>
  </w:style>
  <w:style w:type="paragraph" w:styleId="Heading6">
    <w:name w:val="heading 6"/>
    <w:basedOn w:val="Normal"/>
    <w:next w:val="Normal"/>
    <w:qFormat/>
    <w:rsid w:val="004A1458"/>
    <w:pPr>
      <w:keepNext/>
      <w:spacing w:before="120"/>
      <w:ind w:left="-720"/>
      <w:jc w:val="center"/>
      <w:outlineLvl w:val="5"/>
    </w:pPr>
    <w:rPr>
      <w:rFonts w:ascii="Arial" w:hAnsi="Arial"/>
      <w:b/>
      <w:snapToGrid w:val="0"/>
      <w:color w:val="000080"/>
      <w:sz w:val="22"/>
    </w:rPr>
  </w:style>
  <w:style w:type="paragraph" w:styleId="Heading7">
    <w:name w:val="heading 7"/>
    <w:basedOn w:val="Normal"/>
    <w:next w:val="Normal"/>
    <w:link w:val="Heading7Char"/>
    <w:qFormat/>
    <w:rsid w:val="005D0258"/>
    <w:pPr>
      <w:spacing w:before="240" w:after="60"/>
      <w:outlineLvl w:val="6"/>
    </w:pPr>
    <w:rPr>
      <w:lang w:eastAsia="fr-FR"/>
    </w:rPr>
  </w:style>
  <w:style w:type="paragraph" w:styleId="Heading9">
    <w:name w:val="heading 9"/>
    <w:basedOn w:val="Normal"/>
    <w:next w:val="Normal"/>
    <w:link w:val="Heading9Char"/>
    <w:qFormat/>
    <w:rsid w:val="00853A1A"/>
    <w:pPr>
      <w:keepNext/>
      <w:jc w:val="center"/>
      <w:outlineLvl w:val="8"/>
    </w:pPr>
    <w:rPr>
      <w:rFonts w:ascii="Arial" w:hAnsi="Arial" w:cs="Arial"/>
      <w:b/>
      <w:bCs/>
      <w:i/>
      <w:iCs/>
      <w:sz w:val="22"/>
      <w:szCs w:val="20"/>
      <w:lang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1">
    <w:name w:val="Head1"/>
    <w:next w:val="body"/>
    <w:autoRedefine/>
    <w:rsid w:val="00DD5EEA"/>
    <w:pPr>
      <w:pageBreakBefore/>
      <w:numPr>
        <w:numId w:val="1"/>
      </w:numPr>
      <w:tabs>
        <w:tab w:val="left" w:pos="540"/>
      </w:tabs>
      <w:spacing w:before="120" w:after="240"/>
      <w:outlineLvl w:val="0"/>
    </w:pPr>
    <w:rPr>
      <w:rFonts w:ascii="Arial" w:hAnsi="Arial"/>
      <w:b/>
      <w:sz w:val="26"/>
      <w:szCs w:val="24"/>
    </w:rPr>
  </w:style>
  <w:style w:type="paragraph" w:customStyle="1" w:styleId="Head2">
    <w:name w:val="Head2"/>
    <w:next w:val="body"/>
    <w:autoRedefine/>
    <w:rsid w:val="00DD5EEA"/>
    <w:pPr>
      <w:numPr>
        <w:ilvl w:val="1"/>
        <w:numId w:val="1"/>
      </w:numPr>
      <w:tabs>
        <w:tab w:val="clear" w:pos="144"/>
        <w:tab w:val="num" w:pos="360"/>
        <w:tab w:val="left" w:pos="540"/>
      </w:tabs>
      <w:spacing w:before="200" w:after="80"/>
      <w:outlineLvl w:val="1"/>
    </w:pPr>
    <w:rPr>
      <w:rFonts w:ascii="Arial" w:hAnsi="Arial"/>
      <w:b/>
      <w:sz w:val="22"/>
      <w:szCs w:val="24"/>
    </w:rPr>
  </w:style>
  <w:style w:type="paragraph" w:customStyle="1" w:styleId="body">
    <w:name w:val="body"/>
    <w:basedOn w:val="Normal"/>
    <w:link w:val="bodyChar"/>
    <w:autoRedefine/>
    <w:rsid w:val="00DD5EEA"/>
    <w:pPr>
      <w:spacing w:before="120" w:after="120"/>
    </w:pPr>
    <w:rPr>
      <w:rFonts w:ascii="Arial" w:hAnsi="Arial"/>
      <w:sz w:val="20"/>
    </w:rPr>
  </w:style>
  <w:style w:type="paragraph" w:customStyle="1" w:styleId="bullet1">
    <w:name w:val="bullet1"/>
    <w:autoRedefine/>
    <w:rsid w:val="00DD5EEA"/>
    <w:pPr>
      <w:numPr>
        <w:numId w:val="2"/>
      </w:numPr>
      <w:tabs>
        <w:tab w:val="clear" w:pos="504"/>
        <w:tab w:val="num" w:pos="360"/>
      </w:tabs>
      <w:spacing w:before="40" w:after="40"/>
      <w:ind w:left="0" w:firstLine="0"/>
    </w:pPr>
    <w:rPr>
      <w:rFonts w:ascii="Arial" w:hAnsi="Arial"/>
      <w:szCs w:val="24"/>
    </w:rPr>
  </w:style>
  <w:style w:type="paragraph" w:customStyle="1" w:styleId="bullet2">
    <w:name w:val="bullet2"/>
    <w:autoRedefine/>
    <w:rsid w:val="00DD5EEA"/>
    <w:pPr>
      <w:numPr>
        <w:numId w:val="3"/>
      </w:numPr>
      <w:tabs>
        <w:tab w:val="clear" w:pos="648"/>
        <w:tab w:val="num" w:pos="360"/>
      </w:tabs>
      <w:spacing w:after="20"/>
      <w:ind w:left="0" w:firstLine="0"/>
    </w:pPr>
    <w:rPr>
      <w:rFonts w:ascii="Arial" w:hAnsi="Arial"/>
      <w:szCs w:val="24"/>
    </w:rPr>
  </w:style>
  <w:style w:type="paragraph" w:customStyle="1" w:styleId="question">
    <w:name w:val="question"/>
    <w:autoRedefine/>
    <w:rsid w:val="00DD5EEA"/>
    <w:pPr>
      <w:numPr>
        <w:numId w:val="4"/>
      </w:numPr>
    </w:pPr>
    <w:rPr>
      <w:rFonts w:ascii="Arial" w:hAnsi="Arial"/>
      <w:b/>
      <w:szCs w:val="24"/>
    </w:rPr>
  </w:style>
  <w:style w:type="character" w:customStyle="1" w:styleId="couriercode">
    <w:name w:val="couriercode"/>
    <w:basedOn w:val="DefaultParagraphFont"/>
    <w:rsid w:val="00DD5EEA"/>
    <w:rPr>
      <w:rFonts w:ascii="Courier New" w:hAnsi="Courier New"/>
      <w:sz w:val="18"/>
    </w:rPr>
  </w:style>
  <w:style w:type="paragraph" w:styleId="Header">
    <w:name w:val="header"/>
    <w:basedOn w:val="Normal"/>
    <w:link w:val="HeaderChar"/>
    <w:rsid w:val="00DD5EEA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autoRedefine/>
    <w:uiPriority w:val="99"/>
    <w:rsid w:val="000A5D51"/>
    <w:pPr>
      <w:tabs>
        <w:tab w:val="center" w:pos="4320"/>
        <w:tab w:val="left" w:pos="6413"/>
        <w:tab w:val="right" w:pos="9180"/>
      </w:tabs>
      <w:jc w:val="center"/>
    </w:pPr>
    <w:rPr>
      <w:rFonts w:ascii="Trebuchet MS" w:hAnsi="Trebuchet MS"/>
      <w:b/>
      <w:sz w:val="32"/>
      <w:szCs w:val="32"/>
    </w:rPr>
  </w:style>
  <w:style w:type="paragraph" w:customStyle="1" w:styleId="TOCw">
    <w:name w:val="TOCw"/>
    <w:autoRedefine/>
    <w:rsid w:val="00DD5EEA"/>
    <w:pPr>
      <w:pageBreakBefore/>
      <w:pBdr>
        <w:bottom w:val="thickThinMediumGap" w:sz="12" w:space="2" w:color="6381B1"/>
      </w:pBdr>
      <w:spacing w:after="240"/>
      <w:jc w:val="center"/>
    </w:pPr>
    <w:rPr>
      <w:rFonts w:ascii="Arial" w:hAnsi="Arial"/>
      <w:b/>
      <w:color w:val="324665"/>
      <w:sz w:val="32"/>
      <w:szCs w:val="24"/>
    </w:rPr>
  </w:style>
  <w:style w:type="character" w:customStyle="1" w:styleId="Heading3Char">
    <w:name w:val="Heading 3 Char"/>
    <w:basedOn w:val="DefaultParagraphFont"/>
    <w:link w:val="Heading3"/>
    <w:rsid w:val="00DD5EEA"/>
    <w:rPr>
      <w:rFonts w:ascii="Arial" w:hAnsi="Arial" w:cs="Arial"/>
      <w:b/>
      <w:bCs/>
      <w:sz w:val="26"/>
      <w:szCs w:val="26"/>
    </w:rPr>
  </w:style>
  <w:style w:type="character" w:customStyle="1" w:styleId="hl">
    <w:name w:val="hl"/>
    <w:basedOn w:val="DefaultParagraphFont"/>
    <w:rsid w:val="00DD5EEA"/>
  </w:style>
  <w:style w:type="paragraph" w:styleId="BalloonText">
    <w:name w:val="Balloon Text"/>
    <w:basedOn w:val="Normal"/>
    <w:link w:val="BalloonTextChar"/>
    <w:uiPriority w:val="99"/>
    <w:rsid w:val="00DD5EEA"/>
    <w:rPr>
      <w:rFonts w:ascii="Tahoma" w:hAnsi="Tahoma" w:cs="Tahoma"/>
      <w:sz w:val="16"/>
      <w:szCs w:val="16"/>
    </w:rPr>
  </w:style>
  <w:style w:type="paragraph" w:customStyle="1" w:styleId="bold">
    <w:name w:val="bold"/>
    <w:basedOn w:val="Normal"/>
    <w:autoRedefine/>
    <w:rsid w:val="00DD5EEA"/>
    <w:pPr>
      <w:ind w:left="504" w:hanging="504"/>
    </w:pPr>
    <w:rPr>
      <w:rFonts w:ascii="Arial" w:hAnsi="Arial"/>
      <w:b/>
      <w:sz w:val="20"/>
    </w:rPr>
  </w:style>
  <w:style w:type="paragraph" w:customStyle="1" w:styleId="StyleArial10ptBoldWhiteCentered">
    <w:name w:val="Style Arial 10 pt Bold White Centered"/>
    <w:autoRedefine/>
    <w:rsid w:val="00DD5EEA"/>
    <w:pPr>
      <w:spacing w:after="80"/>
    </w:pPr>
    <w:rPr>
      <w:rFonts w:ascii="Arial" w:hAnsi="Arial"/>
      <w:b/>
      <w:bCs/>
    </w:rPr>
  </w:style>
  <w:style w:type="character" w:styleId="Strong">
    <w:name w:val="Strong"/>
    <w:basedOn w:val="DefaultParagraphFont"/>
    <w:uiPriority w:val="22"/>
    <w:qFormat/>
    <w:rsid w:val="00DD5EEA"/>
    <w:rPr>
      <w:b/>
      <w:bCs/>
    </w:rPr>
  </w:style>
  <w:style w:type="character" w:styleId="Hyperlink">
    <w:name w:val="Hyperlink"/>
    <w:basedOn w:val="DefaultParagraphFont"/>
    <w:uiPriority w:val="99"/>
    <w:rsid w:val="00DD5EEA"/>
    <w:rPr>
      <w:color w:val="0000FF"/>
      <w:u w:val="single"/>
    </w:rPr>
  </w:style>
  <w:style w:type="character" w:customStyle="1" w:styleId="bodyChar">
    <w:name w:val="body Char"/>
    <w:basedOn w:val="DefaultParagraphFont"/>
    <w:link w:val="body"/>
    <w:rsid w:val="00DD5EEA"/>
    <w:rPr>
      <w:rFonts w:ascii="Arial" w:hAnsi="Arial"/>
      <w:szCs w:val="24"/>
    </w:rPr>
  </w:style>
  <w:style w:type="paragraph" w:customStyle="1" w:styleId="subhead">
    <w:name w:val="subhead"/>
    <w:basedOn w:val="Normal"/>
    <w:next w:val="body"/>
    <w:link w:val="subheadChar"/>
    <w:autoRedefine/>
    <w:rsid w:val="00DD5EEA"/>
    <w:pPr>
      <w:spacing w:before="120" w:after="120"/>
    </w:pPr>
    <w:rPr>
      <w:rFonts w:ascii="Arial" w:hAnsi="Arial"/>
      <w:b/>
      <w:sz w:val="22"/>
    </w:rPr>
  </w:style>
  <w:style w:type="paragraph" w:styleId="TOC1">
    <w:name w:val="toc 1"/>
    <w:basedOn w:val="Normal"/>
    <w:next w:val="Normal"/>
    <w:autoRedefine/>
    <w:uiPriority w:val="39"/>
    <w:qFormat/>
    <w:rsid w:val="00DD5EEA"/>
    <w:pPr>
      <w:tabs>
        <w:tab w:val="left" w:pos="360"/>
        <w:tab w:val="right" w:leader="dot" w:pos="8630"/>
      </w:tabs>
      <w:spacing w:before="120" w:after="120"/>
    </w:pPr>
    <w:rPr>
      <w:rFonts w:ascii="Arial" w:hAnsi="Arial"/>
      <w:b/>
      <w:sz w:val="20"/>
    </w:rPr>
  </w:style>
  <w:style w:type="paragraph" w:styleId="TOC2">
    <w:name w:val="toc 2"/>
    <w:basedOn w:val="Normal"/>
    <w:next w:val="Normal"/>
    <w:autoRedefine/>
    <w:uiPriority w:val="39"/>
    <w:semiHidden/>
    <w:qFormat/>
    <w:rsid w:val="00DD5EEA"/>
    <w:pPr>
      <w:tabs>
        <w:tab w:val="left" w:pos="475"/>
        <w:tab w:val="left" w:pos="1080"/>
        <w:tab w:val="right" w:leader="dot" w:pos="8626"/>
      </w:tabs>
      <w:spacing w:before="40" w:after="40"/>
      <w:ind w:left="504"/>
    </w:pPr>
    <w:rPr>
      <w:rFonts w:ascii="Arial" w:hAnsi="Arial"/>
      <w:sz w:val="20"/>
    </w:rPr>
  </w:style>
  <w:style w:type="paragraph" w:customStyle="1" w:styleId="Bullet20">
    <w:name w:val="Bullet2"/>
    <w:autoRedefine/>
    <w:rsid w:val="00DD5EEA"/>
    <w:pPr>
      <w:numPr>
        <w:numId w:val="7"/>
      </w:numPr>
      <w:spacing w:before="20" w:after="20"/>
    </w:pPr>
    <w:rPr>
      <w:rFonts w:ascii="Arial" w:hAnsi="Arial"/>
      <w:szCs w:val="24"/>
    </w:rPr>
  </w:style>
  <w:style w:type="paragraph" w:customStyle="1" w:styleId="Intbody">
    <w:name w:val="Intbody"/>
    <w:link w:val="IntbodyChar"/>
    <w:autoRedefine/>
    <w:rsid w:val="00DD5EEA"/>
    <w:pPr>
      <w:ind w:left="504"/>
    </w:pPr>
    <w:rPr>
      <w:rFonts w:ascii="Arial" w:hAnsi="Arial"/>
      <w:szCs w:val="24"/>
    </w:rPr>
  </w:style>
  <w:style w:type="character" w:customStyle="1" w:styleId="subheadChar">
    <w:name w:val="subhead Char"/>
    <w:basedOn w:val="DefaultParagraphFont"/>
    <w:link w:val="subhead"/>
    <w:rsid w:val="00DD5EEA"/>
    <w:rPr>
      <w:rFonts w:ascii="Arial" w:hAnsi="Arial"/>
      <w:b/>
      <w:sz w:val="22"/>
      <w:szCs w:val="24"/>
    </w:rPr>
  </w:style>
  <w:style w:type="character" w:styleId="CommentReference">
    <w:name w:val="annotation reference"/>
    <w:basedOn w:val="DefaultParagraphFont"/>
    <w:semiHidden/>
    <w:rsid w:val="00DD5EEA"/>
    <w:rPr>
      <w:sz w:val="16"/>
      <w:szCs w:val="16"/>
    </w:rPr>
  </w:style>
  <w:style w:type="paragraph" w:styleId="CommentText">
    <w:name w:val="annotation text"/>
    <w:basedOn w:val="Normal"/>
    <w:semiHidden/>
    <w:rsid w:val="00DD5EEA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DD5EEA"/>
    <w:rPr>
      <w:b/>
      <w:bCs/>
    </w:rPr>
  </w:style>
  <w:style w:type="character" w:customStyle="1" w:styleId="IntbodyChar">
    <w:name w:val="Intbody Char"/>
    <w:basedOn w:val="DefaultParagraphFont"/>
    <w:link w:val="Intbody"/>
    <w:rsid w:val="00DD5EEA"/>
    <w:rPr>
      <w:rFonts w:ascii="Arial" w:hAnsi="Arial"/>
      <w:szCs w:val="24"/>
      <w:lang w:val="en-US" w:eastAsia="en-US" w:bidi="ar-SA"/>
    </w:rPr>
  </w:style>
  <w:style w:type="paragraph" w:customStyle="1" w:styleId="tablecap">
    <w:name w:val="tablecap"/>
    <w:next w:val="body"/>
    <w:autoRedefine/>
    <w:rsid w:val="00DD5EEA"/>
    <w:pPr>
      <w:numPr>
        <w:numId w:val="5"/>
      </w:numPr>
      <w:tabs>
        <w:tab w:val="left" w:pos="720"/>
        <w:tab w:val="left" w:pos="1080"/>
      </w:tabs>
      <w:spacing w:before="80" w:after="80"/>
      <w:ind w:left="1440" w:hanging="1440"/>
    </w:pPr>
    <w:rPr>
      <w:rFonts w:ascii="Arial" w:hAnsi="Arial"/>
      <w:b/>
      <w:szCs w:val="24"/>
    </w:rPr>
  </w:style>
  <w:style w:type="paragraph" w:customStyle="1" w:styleId="tablebody">
    <w:name w:val="tablebody"/>
    <w:basedOn w:val="Normal"/>
    <w:link w:val="tablebodyChar"/>
    <w:autoRedefine/>
    <w:uiPriority w:val="99"/>
    <w:rsid w:val="00DD5EEA"/>
    <w:pPr>
      <w:spacing w:before="60" w:after="60"/>
    </w:pPr>
    <w:rPr>
      <w:rFonts w:ascii="Arial" w:hAnsi="Arial" w:cs="Arial"/>
      <w:sz w:val="20"/>
      <w:szCs w:val="20"/>
    </w:rPr>
  </w:style>
  <w:style w:type="paragraph" w:styleId="TableofFigures">
    <w:name w:val="table of figures"/>
    <w:basedOn w:val="Normal"/>
    <w:next w:val="Normal"/>
    <w:autoRedefine/>
    <w:semiHidden/>
    <w:rsid w:val="00DD5EEA"/>
    <w:pPr>
      <w:tabs>
        <w:tab w:val="left" w:pos="1200"/>
        <w:tab w:val="right" w:leader="dot" w:pos="8630"/>
      </w:tabs>
      <w:spacing w:before="120" w:after="120"/>
    </w:pPr>
    <w:rPr>
      <w:rFonts w:ascii="Arial" w:hAnsi="Arial"/>
      <w:sz w:val="20"/>
    </w:rPr>
  </w:style>
  <w:style w:type="paragraph" w:customStyle="1" w:styleId="courier">
    <w:name w:val="courier"/>
    <w:link w:val="courierChar"/>
    <w:autoRedefine/>
    <w:rsid w:val="00DD5EEA"/>
    <w:rPr>
      <w:rFonts w:ascii="Courier New" w:hAnsi="Courier New"/>
      <w:szCs w:val="24"/>
    </w:rPr>
  </w:style>
  <w:style w:type="paragraph" w:customStyle="1" w:styleId="couriers">
    <w:name w:val="couriers"/>
    <w:autoRedefine/>
    <w:rsid w:val="00DD5EEA"/>
    <w:rPr>
      <w:rFonts w:ascii="Courier New" w:hAnsi="Courier New"/>
      <w:sz w:val="16"/>
      <w:szCs w:val="24"/>
    </w:rPr>
  </w:style>
  <w:style w:type="paragraph" w:customStyle="1" w:styleId="table">
    <w:name w:val="table"/>
    <w:next w:val="body"/>
    <w:autoRedefine/>
    <w:rsid w:val="00DD5EEA"/>
    <w:pPr>
      <w:numPr>
        <w:numId w:val="6"/>
      </w:numPr>
      <w:tabs>
        <w:tab w:val="left" w:pos="1080"/>
      </w:tabs>
      <w:spacing w:before="80" w:after="80"/>
      <w:ind w:left="360"/>
    </w:pPr>
    <w:rPr>
      <w:rFonts w:ascii="Arial" w:hAnsi="Arial"/>
      <w:b/>
      <w:szCs w:val="24"/>
    </w:rPr>
  </w:style>
  <w:style w:type="character" w:styleId="PageNumber">
    <w:name w:val="page number"/>
    <w:basedOn w:val="DefaultParagraphFont"/>
    <w:rsid w:val="00DD5EEA"/>
  </w:style>
  <w:style w:type="paragraph" w:customStyle="1" w:styleId="tablehead">
    <w:name w:val="tablehead"/>
    <w:autoRedefine/>
    <w:uiPriority w:val="99"/>
    <w:rsid w:val="00DD5EEA"/>
    <w:pPr>
      <w:spacing w:before="40" w:after="40"/>
    </w:pPr>
    <w:rPr>
      <w:rFonts w:ascii="Arial" w:hAnsi="Arial" w:cs="Arial"/>
      <w:b/>
      <w:color w:val="FFFFFF"/>
    </w:rPr>
  </w:style>
  <w:style w:type="character" w:customStyle="1" w:styleId="tablebodyChar">
    <w:name w:val="tablebody Char"/>
    <w:basedOn w:val="DefaultParagraphFont"/>
    <w:link w:val="tablebody"/>
    <w:uiPriority w:val="99"/>
    <w:rsid w:val="00DD5EEA"/>
    <w:rPr>
      <w:rFonts w:ascii="Arial" w:hAnsi="Arial" w:cs="Arial"/>
    </w:rPr>
  </w:style>
  <w:style w:type="paragraph" w:customStyle="1" w:styleId="Normal-TableCell">
    <w:name w:val="Normal-TableCell"/>
    <w:basedOn w:val="Normal"/>
    <w:rsid w:val="007E48CC"/>
    <w:pPr>
      <w:spacing w:after="60"/>
    </w:pPr>
    <w:rPr>
      <w:sz w:val="20"/>
      <w:szCs w:val="20"/>
    </w:rPr>
  </w:style>
  <w:style w:type="paragraph" w:customStyle="1" w:styleId="Out3">
    <w:name w:val="Out3"/>
    <w:basedOn w:val="Normal"/>
    <w:rsid w:val="0067715C"/>
    <w:pPr>
      <w:tabs>
        <w:tab w:val="num" w:pos="2520"/>
      </w:tabs>
      <w:ind w:left="2160"/>
    </w:pPr>
    <w:rPr>
      <w:sz w:val="20"/>
      <w:szCs w:val="20"/>
    </w:rPr>
  </w:style>
  <w:style w:type="paragraph" w:customStyle="1" w:styleId="Normalw3Space">
    <w:name w:val="Normal w/3 Space"/>
    <w:basedOn w:val="Normal"/>
    <w:rsid w:val="00391B88"/>
    <w:pPr>
      <w:spacing w:before="60" w:after="60"/>
      <w:ind w:left="1440"/>
    </w:pPr>
    <w:rPr>
      <w:sz w:val="20"/>
      <w:szCs w:val="20"/>
    </w:rPr>
  </w:style>
  <w:style w:type="paragraph" w:customStyle="1" w:styleId="Normalw6Space">
    <w:name w:val="Normal w/6 Space"/>
    <w:basedOn w:val="Normal"/>
    <w:rsid w:val="0067715C"/>
    <w:pPr>
      <w:spacing w:before="120" w:after="120"/>
      <w:ind w:left="1440"/>
    </w:pPr>
    <w:rPr>
      <w:sz w:val="20"/>
      <w:szCs w:val="20"/>
    </w:rPr>
  </w:style>
  <w:style w:type="table" w:styleId="TableGrid">
    <w:name w:val="Table Grid"/>
    <w:basedOn w:val="TableNormal"/>
    <w:uiPriority w:val="59"/>
    <w:rsid w:val="00DD5EE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ing-TableCell">
    <w:name w:val="Heading-TableCell"/>
    <w:basedOn w:val="Normal-TableCell"/>
    <w:next w:val="Normal-TableCell"/>
    <w:rsid w:val="00D10447"/>
    <w:pPr>
      <w:spacing w:before="60"/>
    </w:pPr>
    <w:rPr>
      <w:rFonts w:ascii="Arial" w:hAnsi="Arial"/>
      <w:b/>
    </w:rPr>
  </w:style>
  <w:style w:type="paragraph" w:customStyle="1" w:styleId="Definition">
    <w:name w:val="Definition"/>
    <w:basedOn w:val="Normal"/>
    <w:rsid w:val="00B72A7E"/>
    <w:pPr>
      <w:keepLines/>
      <w:tabs>
        <w:tab w:val="left" w:leader="dot" w:pos="4680"/>
      </w:tabs>
      <w:spacing w:before="60" w:after="60"/>
      <w:ind w:left="4680" w:right="1440" w:hanging="3240"/>
    </w:pPr>
    <w:rPr>
      <w:sz w:val="20"/>
      <w:szCs w:val="20"/>
    </w:rPr>
  </w:style>
  <w:style w:type="paragraph" w:customStyle="1" w:styleId="bodybold">
    <w:name w:val="bodybold"/>
    <w:next w:val="body"/>
    <w:link w:val="bodyboldChar"/>
    <w:autoRedefine/>
    <w:rsid w:val="00DD5EEA"/>
    <w:pPr>
      <w:spacing w:before="20" w:after="20"/>
    </w:pPr>
    <w:rPr>
      <w:rFonts w:ascii="Arial" w:hAnsi="Arial"/>
      <w:b/>
      <w:szCs w:val="24"/>
    </w:rPr>
  </w:style>
  <w:style w:type="character" w:customStyle="1" w:styleId="bodyboldChar">
    <w:name w:val="bodybold Char"/>
    <w:basedOn w:val="DefaultParagraphFont"/>
    <w:link w:val="bodybold"/>
    <w:rsid w:val="00DD5EEA"/>
    <w:rPr>
      <w:rFonts w:ascii="Arial" w:hAnsi="Arial"/>
      <w:b/>
      <w:szCs w:val="24"/>
      <w:lang w:val="en-US" w:eastAsia="en-US" w:bidi="ar-SA"/>
    </w:rPr>
  </w:style>
  <w:style w:type="paragraph" w:customStyle="1" w:styleId="NormalBold">
    <w:name w:val="Normal Bold"/>
    <w:basedOn w:val="Normal"/>
    <w:rsid w:val="00C43EB2"/>
    <w:pPr>
      <w:ind w:left="1440"/>
    </w:pPr>
    <w:rPr>
      <w:b/>
      <w:sz w:val="20"/>
      <w:szCs w:val="20"/>
    </w:rPr>
  </w:style>
  <w:style w:type="paragraph" w:customStyle="1" w:styleId="Text">
    <w:name w:val="Text"/>
    <w:basedOn w:val="Normal"/>
    <w:rsid w:val="00466C65"/>
    <w:pPr>
      <w:ind w:left="1440"/>
    </w:pPr>
    <w:rPr>
      <w:sz w:val="20"/>
      <w:szCs w:val="20"/>
    </w:rPr>
  </w:style>
  <w:style w:type="table" w:customStyle="1" w:styleId="tablelook">
    <w:name w:val="tablelook"/>
    <w:basedOn w:val="TableContemporary"/>
    <w:rsid w:val="000134E6"/>
    <w:pPr>
      <w:spacing w:before="20"/>
    </w:pPr>
    <w:tblPr>
      <w:tblStyleRowBandSize w:val="1"/>
      <w:tblStyleColBandSize w:val="1"/>
      <w:tblInd w:w="0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7D2E3"/>
    </w:tcPr>
    <w:tblStylePr w:type="firstRow">
      <w:rPr>
        <w:rFonts w:ascii="Arial" w:hAnsi="Arial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ascii="Arial" w:hAnsi="Arial"/>
        <w:color w:val="auto"/>
        <w:sz w:val="20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Contemporary">
    <w:name w:val="Table Contemporary"/>
    <w:basedOn w:val="TableNormal"/>
    <w:rsid w:val="00DD5EEA"/>
    <w:rPr>
      <w:rFonts w:ascii="Arial" w:hAnsi="Arial"/>
    </w:rPr>
    <w:tblPr>
      <w:tblStyleRowBandSize w:val="1"/>
      <w:tblStyleColBandSize w:val="1"/>
      <w:tblInd w:w="0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7D2E3"/>
    </w:tcPr>
    <w:tblStylePr w:type="firstRow">
      <w:rPr>
        <w:rFonts w:ascii="Arial" w:hAnsi="Arial"/>
        <w:b/>
        <w:bCs/>
        <w:color w:val="FFFFFF"/>
      </w:rPr>
      <w:tblPr/>
      <w:tcPr>
        <w:shd w:val="clear" w:color="auto" w:fill="324665"/>
      </w:tcPr>
    </w:tblStylePr>
    <w:tblStylePr w:type="band1Horz">
      <w:rPr>
        <w:color w:val="auto"/>
      </w:rPr>
      <w:tblPr/>
      <w:tcPr>
        <w:shd w:val="clear" w:color="auto" w:fill="C7D2E3"/>
      </w:tcPr>
    </w:tblStylePr>
    <w:tblStylePr w:type="band2Horz">
      <w:rPr>
        <w:rFonts w:ascii="Arial" w:hAnsi="Arial"/>
        <w:color w:val="auto"/>
        <w:sz w:val="20"/>
      </w:rPr>
      <w:tblPr/>
      <w:tcPr>
        <w:shd w:val="clear" w:color="auto" w:fill="ABBBD5"/>
      </w:tcPr>
    </w:tblStylePr>
  </w:style>
  <w:style w:type="paragraph" w:customStyle="1" w:styleId="copyright">
    <w:name w:val="copyright"/>
    <w:autoRedefine/>
    <w:rsid w:val="00DD5EEA"/>
    <w:pPr>
      <w:spacing w:after="120"/>
    </w:pPr>
    <w:rPr>
      <w:rFonts w:ascii="Book Antiqua" w:hAnsi="Book Antiqua"/>
      <w:sz w:val="18"/>
      <w:szCs w:val="24"/>
    </w:rPr>
  </w:style>
  <w:style w:type="character" w:styleId="FollowedHyperlink">
    <w:name w:val="FollowedHyperlink"/>
    <w:basedOn w:val="DefaultParagraphFont"/>
    <w:uiPriority w:val="99"/>
    <w:rsid w:val="00DD5EEA"/>
    <w:rPr>
      <w:color w:val="800080"/>
      <w:u w:val="single"/>
    </w:rPr>
  </w:style>
  <w:style w:type="paragraph" w:styleId="BodyText">
    <w:name w:val="Body Text"/>
    <w:basedOn w:val="Normal"/>
    <w:link w:val="BodyTextChar"/>
    <w:uiPriority w:val="99"/>
    <w:rsid w:val="004A1458"/>
    <w:pPr>
      <w:spacing w:before="120" w:after="120"/>
      <w:ind w:left="360"/>
      <w:jc w:val="both"/>
    </w:pPr>
    <w:rPr>
      <w:rFonts w:ascii="Arial" w:hAnsi="Arial"/>
      <w:sz w:val="22"/>
    </w:rPr>
  </w:style>
  <w:style w:type="paragraph" w:styleId="BodyText2">
    <w:name w:val="Body Text 2"/>
    <w:basedOn w:val="Normal"/>
    <w:link w:val="BodyText2Char"/>
    <w:rsid w:val="00C8485F"/>
    <w:pPr>
      <w:spacing w:after="120" w:line="480" w:lineRule="auto"/>
    </w:pPr>
  </w:style>
  <w:style w:type="paragraph" w:customStyle="1" w:styleId="bullet3">
    <w:name w:val="bullet3"/>
    <w:autoRedefine/>
    <w:rsid w:val="000134E6"/>
    <w:pPr>
      <w:numPr>
        <w:numId w:val="8"/>
      </w:numPr>
      <w:spacing w:before="40" w:after="40"/>
    </w:pPr>
    <w:rPr>
      <w:rFonts w:ascii="Arial" w:hAnsi="Arial"/>
      <w:szCs w:val="24"/>
    </w:rPr>
  </w:style>
  <w:style w:type="paragraph" w:customStyle="1" w:styleId="Note">
    <w:name w:val="Note"/>
    <w:next w:val="body"/>
    <w:autoRedefine/>
    <w:rsid w:val="00DD5EEA"/>
    <w:rPr>
      <w:rFonts w:ascii="Arial" w:hAnsi="Arial"/>
      <w:b/>
      <w:szCs w:val="24"/>
    </w:rPr>
  </w:style>
  <w:style w:type="paragraph" w:customStyle="1" w:styleId="Number">
    <w:name w:val="Number"/>
    <w:autoRedefine/>
    <w:rsid w:val="00DD5EEA"/>
    <w:pPr>
      <w:numPr>
        <w:numId w:val="9"/>
      </w:numPr>
      <w:spacing w:before="40" w:after="80"/>
    </w:pPr>
    <w:rPr>
      <w:rFonts w:ascii="Arial" w:hAnsi="Arial"/>
      <w:szCs w:val="24"/>
    </w:rPr>
  </w:style>
  <w:style w:type="paragraph" w:styleId="TOC3">
    <w:name w:val="toc 3"/>
    <w:basedOn w:val="Normal"/>
    <w:next w:val="Normal"/>
    <w:autoRedefine/>
    <w:uiPriority w:val="39"/>
    <w:qFormat/>
    <w:rsid w:val="00DD5EEA"/>
    <w:pPr>
      <w:tabs>
        <w:tab w:val="right" w:leader="dot" w:pos="8630"/>
      </w:tabs>
      <w:spacing w:before="20" w:after="20"/>
      <w:ind w:left="1080"/>
    </w:pPr>
    <w:rPr>
      <w:rFonts w:ascii="Arial" w:hAnsi="Arial"/>
      <w:sz w:val="18"/>
    </w:rPr>
  </w:style>
  <w:style w:type="paragraph" w:customStyle="1" w:styleId="Author">
    <w:name w:val="Author"/>
    <w:basedOn w:val="Normal"/>
    <w:next w:val="Normal"/>
    <w:rsid w:val="00DD5EEA"/>
    <w:pPr>
      <w:jc w:val="right"/>
    </w:pPr>
    <w:rPr>
      <w:rFonts w:ascii="Arial" w:hAnsi="Arial"/>
      <w:sz w:val="22"/>
      <w:szCs w:val="20"/>
    </w:rPr>
  </w:style>
  <w:style w:type="paragraph" w:styleId="NormalWeb">
    <w:name w:val="Normal (Web)"/>
    <w:basedOn w:val="Normal"/>
    <w:uiPriority w:val="99"/>
    <w:rsid w:val="00DD5EEA"/>
    <w:pPr>
      <w:spacing w:before="100" w:beforeAutospacing="1" w:after="100" w:afterAutospacing="1"/>
    </w:pPr>
  </w:style>
  <w:style w:type="paragraph" w:customStyle="1" w:styleId="StyleHead1After6pt1">
    <w:name w:val="Style Head1 + After:  6 pt1"/>
    <w:basedOn w:val="Head1"/>
    <w:autoRedefine/>
    <w:rsid w:val="00DD5EEA"/>
    <w:pPr>
      <w:numPr>
        <w:numId w:val="0"/>
      </w:numPr>
      <w:spacing w:after="120"/>
    </w:pPr>
    <w:rPr>
      <w:bCs/>
      <w:szCs w:val="20"/>
    </w:rPr>
  </w:style>
  <w:style w:type="paragraph" w:customStyle="1" w:styleId="Header1">
    <w:name w:val="Header1"/>
    <w:basedOn w:val="Caption"/>
    <w:rsid w:val="008944D9"/>
    <w:pPr>
      <w:spacing w:before="120" w:after="120"/>
    </w:pPr>
    <w:rPr>
      <w:rFonts w:ascii="Arial" w:hAnsi="Arial" w:cs="Arial"/>
      <w:sz w:val="24"/>
    </w:rPr>
  </w:style>
  <w:style w:type="paragraph" w:customStyle="1" w:styleId="Normal1">
    <w:name w:val="Normal1"/>
    <w:basedOn w:val="Normal"/>
    <w:rsid w:val="008944D9"/>
    <w:pPr>
      <w:ind w:left="432"/>
    </w:pPr>
    <w:rPr>
      <w:rFonts w:ascii="Arial" w:hAnsi="Arial" w:cs="Arial"/>
      <w:sz w:val="20"/>
    </w:rPr>
  </w:style>
  <w:style w:type="paragraph" w:styleId="Caption">
    <w:name w:val="caption"/>
    <w:basedOn w:val="Normal"/>
    <w:next w:val="Normal"/>
    <w:qFormat/>
    <w:rsid w:val="008944D9"/>
    <w:rPr>
      <w:b/>
      <w:bCs/>
      <w:sz w:val="20"/>
      <w:szCs w:val="20"/>
    </w:rPr>
  </w:style>
  <w:style w:type="paragraph" w:customStyle="1" w:styleId="Header2">
    <w:name w:val="Header2"/>
    <w:rsid w:val="001B5842"/>
    <w:pPr>
      <w:ind w:left="288"/>
    </w:pPr>
    <w:rPr>
      <w:rFonts w:ascii="Arial" w:hAnsi="Arial" w:cs="Arial"/>
      <w:sz w:val="22"/>
    </w:rPr>
  </w:style>
  <w:style w:type="paragraph" w:customStyle="1" w:styleId="bullet1body">
    <w:name w:val="bullet1body"/>
    <w:next w:val="bullet1"/>
    <w:rsid w:val="00DD5EEA"/>
    <w:pPr>
      <w:spacing w:before="40" w:after="80"/>
      <w:ind w:left="547"/>
    </w:pPr>
    <w:rPr>
      <w:rFonts w:ascii="Arial" w:hAnsi="Arial"/>
      <w:szCs w:val="24"/>
    </w:rPr>
  </w:style>
  <w:style w:type="character" w:customStyle="1" w:styleId="courierChar">
    <w:name w:val="courier Char"/>
    <w:basedOn w:val="DefaultParagraphFont"/>
    <w:link w:val="courier"/>
    <w:rsid w:val="00387FD3"/>
    <w:rPr>
      <w:rFonts w:ascii="Courier New" w:hAnsi="Courier New"/>
      <w:szCs w:val="24"/>
      <w:lang w:val="en-US" w:eastAsia="en-US" w:bidi="ar-SA"/>
    </w:rPr>
  </w:style>
  <w:style w:type="paragraph" w:customStyle="1" w:styleId="number2">
    <w:name w:val="number2"/>
    <w:rsid w:val="008859A5"/>
    <w:pPr>
      <w:numPr>
        <w:numId w:val="10"/>
      </w:numPr>
      <w:spacing w:before="40" w:after="80"/>
    </w:pPr>
    <w:rPr>
      <w:rFonts w:ascii="Arial" w:hAnsi="Arial"/>
      <w:szCs w:val="24"/>
    </w:rPr>
  </w:style>
  <w:style w:type="paragraph" w:customStyle="1" w:styleId="Chapter">
    <w:name w:val="Chapter"/>
    <w:next w:val="body"/>
    <w:qFormat/>
    <w:rsid w:val="00DD5EEA"/>
    <w:pPr>
      <w:numPr>
        <w:numId w:val="11"/>
      </w:numPr>
      <w:spacing w:before="80" w:after="160"/>
    </w:pPr>
    <w:rPr>
      <w:rFonts w:ascii="Arial" w:hAnsi="Arial"/>
      <w:b/>
      <w:sz w:val="32"/>
      <w:szCs w:val="24"/>
    </w:rPr>
  </w:style>
  <w:style w:type="character" w:styleId="PlaceholderText">
    <w:name w:val="Placeholder Text"/>
    <w:basedOn w:val="DefaultParagraphFont"/>
    <w:uiPriority w:val="99"/>
    <w:semiHidden/>
    <w:rsid w:val="00DD5EEA"/>
    <w:rPr>
      <w:color w:val="808080"/>
    </w:rPr>
  </w:style>
  <w:style w:type="character" w:customStyle="1" w:styleId="HeaderChar">
    <w:name w:val="Header Char"/>
    <w:basedOn w:val="DefaultParagraphFont"/>
    <w:link w:val="Header"/>
    <w:rsid w:val="00B1640D"/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0A5D51"/>
    <w:rPr>
      <w:rFonts w:ascii="Trebuchet MS" w:hAnsi="Trebuchet MS"/>
      <w:b/>
      <w:sz w:val="32"/>
      <w:szCs w:val="32"/>
      <w:lang w:val="fr-FR"/>
    </w:rPr>
  </w:style>
  <w:style w:type="paragraph" w:customStyle="1" w:styleId="Default">
    <w:name w:val="Default"/>
    <w:rsid w:val="005C78D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table" w:customStyle="1" w:styleId="MediumShading2-Accent11">
    <w:name w:val="Medium Shading 2 - Accent 11"/>
    <w:basedOn w:val="TableNormal"/>
    <w:uiPriority w:val="64"/>
    <w:rsid w:val="00893632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3-Accent1">
    <w:name w:val="Medium Grid 3 Accent 1"/>
    <w:basedOn w:val="TableNormal"/>
    <w:uiPriority w:val="69"/>
    <w:rsid w:val="00893632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LightGrid-Accent11">
    <w:name w:val="Light Grid - Accent 11"/>
    <w:basedOn w:val="TableNormal"/>
    <w:uiPriority w:val="62"/>
    <w:rsid w:val="00F27B09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customStyle="1" w:styleId="title1">
    <w:name w:val="title1"/>
    <w:basedOn w:val="DefaultParagraphFont"/>
    <w:rsid w:val="0001399F"/>
    <w:rPr>
      <w:rFonts w:ascii="Arial" w:hAnsi="Arial" w:cs="Arial" w:hint="default"/>
      <w:color w:val="333333"/>
      <w:sz w:val="36"/>
      <w:szCs w:val="36"/>
    </w:rPr>
  </w:style>
  <w:style w:type="character" w:customStyle="1" w:styleId="captiondata3">
    <w:name w:val="captiondata3"/>
    <w:basedOn w:val="DefaultParagraphFont"/>
    <w:rsid w:val="007C6431"/>
    <w:rPr>
      <w:b/>
      <w:bCs/>
    </w:rPr>
  </w:style>
  <w:style w:type="paragraph" w:styleId="BodyTextIndent">
    <w:name w:val="Body Text Indent"/>
    <w:basedOn w:val="Normal"/>
    <w:link w:val="BodyTextIndentChar"/>
    <w:rsid w:val="009F1D9C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sid w:val="009F1D9C"/>
    <w:rPr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62E63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character" w:customStyle="1" w:styleId="apple-style-span">
    <w:name w:val="apple-style-span"/>
    <w:basedOn w:val="DefaultParagraphFont"/>
    <w:rsid w:val="00254549"/>
  </w:style>
  <w:style w:type="character" w:customStyle="1" w:styleId="Heading9Char">
    <w:name w:val="Heading 9 Char"/>
    <w:basedOn w:val="DefaultParagraphFont"/>
    <w:link w:val="Heading9"/>
    <w:rsid w:val="00853A1A"/>
    <w:rPr>
      <w:rFonts w:ascii="Arial" w:hAnsi="Arial" w:cs="Arial"/>
      <w:b/>
      <w:bCs/>
      <w:i/>
      <w:iCs/>
      <w:sz w:val="22"/>
      <w:lang w:val="fr-FR" w:eastAsia="fr-FR"/>
    </w:rPr>
  </w:style>
  <w:style w:type="character" w:customStyle="1" w:styleId="BodyTextChar">
    <w:name w:val="Body Text Char"/>
    <w:basedOn w:val="DefaultParagraphFont"/>
    <w:link w:val="BodyText"/>
    <w:uiPriority w:val="99"/>
    <w:rsid w:val="00853A1A"/>
    <w:rPr>
      <w:rFonts w:ascii="Arial" w:hAnsi="Arial"/>
      <w:sz w:val="22"/>
      <w:szCs w:val="24"/>
    </w:rPr>
  </w:style>
  <w:style w:type="character" w:customStyle="1" w:styleId="BodyText2Char">
    <w:name w:val="Body Text 2 Char"/>
    <w:basedOn w:val="DefaultParagraphFont"/>
    <w:link w:val="BodyText2"/>
    <w:rsid w:val="008F4D27"/>
    <w:rPr>
      <w:sz w:val="24"/>
      <w:szCs w:val="24"/>
    </w:rPr>
  </w:style>
  <w:style w:type="paragraph" w:styleId="ListParagraph">
    <w:name w:val="List Paragraph"/>
    <w:basedOn w:val="Normal"/>
    <w:uiPriority w:val="99"/>
    <w:qFormat/>
    <w:rsid w:val="00E64D5D"/>
    <w:pPr>
      <w:ind w:left="720"/>
    </w:pPr>
  </w:style>
  <w:style w:type="character" w:customStyle="1" w:styleId="Heading5Char">
    <w:name w:val="Heading 5 Char"/>
    <w:basedOn w:val="DefaultParagraphFont"/>
    <w:link w:val="Heading5"/>
    <w:uiPriority w:val="9"/>
    <w:rsid w:val="005D0258"/>
    <w:rPr>
      <w:b/>
      <w:bCs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rsid w:val="005D0258"/>
    <w:rPr>
      <w:sz w:val="24"/>
      <w:szCs w:val="24"/>
    </w:rPr>
  </w:style>
  <w:style w:type="paragraph" w:styleId="ListBullet">
    <w:name w:val="List Bullet"/>
    <w:basedOn w:val="Normal"/>
    <w:autoRedefine/>
    <w:rsid w:val="005D0258"/>
    <w:pPr>
      <w:numPr>
        <w:numId w:val="12"/>
      </w:numPr>
    </w:pPr>
    <w:rPr>
      <w:lang w:eastAsia="fr-FR" w:bidi="he-IL"/>
    </w:rPr>
  </w:style>
  <w:style w:type="paragraph" w:styleId="BodyText3">
    <w:name w:val="Body Text 3"/>
    <w:basedOn w:val="Normal"/>
    <w:link w:val="BodyText3Char"/>
    <w:rsid w:val="005D0258"/>
    <w:pPr>
      <w:spacing w:after="120"/>
    </w:pPr>
    <w:rPr>
      <w:sz w:val="16"/>
      <w:szCs w:val="16"/>
      <w:lang w:eastAsia="fr-FR"/>
    </w:rPr>
  </w:style>
  <w:style w:type="character" w:customStyle="1" w:styleId="BodyText3Char">
    <w:name w:val="Body Text 3 Char"/>
    <w:basedOn w:val="DefaultParagraphFont"/>
    <w:link w:val="BodyText3"/>
    <w:rsid w:val="005D0258"/>
    <w:rPr>
      <w:sz w:val="16"/>
      <w:szCs w:val="16"/>
    </w:rPr>
  </w:style>
  <w:style w:type="paragraph" w:customStyle="1" w:styleId="Titre11">
    <w:name w:val="Titre 11"/>
    <w:basedOn w:val="Normal"/>
    <w:rsid w:val="005D0258"/>
    <w:pPr>
      <w:spacing w:after="72"/>
      <w:outlineLvl w:val="1"/>
    </w:pPr>
    <w:rPr>
      <w:b/>
      <w:bCs/>
      <w:color w:val="000000"/>
      <w:kern w:val="36"/>
      <w:sz w:val="48"/>
      <w:szCs w:val="48"/>
      <w:lang w:eastAsia="fr-FR"/>
    </w:rPr>
  </w:style>
  <w:style w:type="paragraph" w:styleId="HTMLPreformatted">
    <w:name w:val="HTML Preformatted"/>
    <w:basedOn w:val="Normal"/>
    <w:link w:val="HTMLPreformattedChar"/>
    <w:rsid w:val="005D02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rsid w:val="005D0258"/>
    <w:rPr>
      <w:rFonts w:ascii="Courier New" w:hAnsi="Courier New" w:cs="Courier New"/>
    </w:rPr>
  </w:style>
  <w:style w:type="paragraph" w:customStyle="1" w:styleId="xl78">
    <w:name w:val="xl78"/>
    <w:basedOn w:val="Normal"/>
    <w:rsid w:val="005D0258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hAnsi="Arial" w:cs="Arial"/>
      <w:sz w:val="22"/>
      <w:szCs w:val="22"/>
      <w:lang w:eastAsia="fr-FR"/>
    </w:rPr>
  </w:style>
  <w:style w:type="character" w:customStyle="1" w:styleId="Heading2Char">
    <w:name w:val="Heading 2 Char"/>
    <w:basedOn w:val="DefaultParagraphFont"/>
    <w:link w:val="Heading2"/>
    <w:rsid w:val="00D72A37"/>
    <w:rPr>
      <w:rFonts w:ascii="Arial" w:hAnsi="Arial" w:cs="Arial"/>
      <w:b/>
      <w:bCs/>
      <w:i/>
      <w:iCs/>
      <w:sz w:val="28"/>
      <w:szCs w:val="28"/>
      <w:lang w:eastAsia="en-US"/>
    </w:rPr>
  </w:style>
  <w:style w:type="character" w:customStyle="1" w:styleId="Heading4Char">
    <w:name w:val="Heading 4 Char"/>
    <w:basedOn w:val="DefaultParagraphFont"/>
    <w:link w:val="Heading4"/>
    <w:semiHidden/>
    <w:rsid w:val="00710A0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fr-FR" w:eastAsia="fr-FR"/>
    </w:rPr>
  </w:style>
  <w:style w:type="character" w:customStyle="1" w:styleId="Heading1Char">
    <w:name w:val="Heading 1 Char"/>
    <w:basedOn w:val="DefaultParagraphFont"/>
    <w:link w:val="Heading1"/>
    <w:uiPriority w:val="9"/>
    <w:rsid w:val="00710A04"/>
    <w:rPr>
      <w:rFonts w:ascii="Arial" w:hAnsi="Arial" w:cs="Arial"/>
      <w:b/>
      <w:bCs/>
      <w:kern w:val="32"/>
      <w:sz w:val="32"/>
      <w:szCs w:val="32"/>
      <w:lang w:val="fr-FR"/>
    </w:rPr>
  </w:style>
  <w:style w:type="paragraph" w:customStyle="1" w:styleId="CarCarCharCharCarCarCharChar">
    <w:name w:val="Car Car Char Char Car Car Char Char"/>
    <w:basedOn w:val="Normal"/>
    <w:next w:val="Normal"/>
    <w:rsid w:val="00710A04"/>
    <w:pPr>
      <w:spacing w:after="160" w:line="240" w:lineRule="exact"/>
    </w:pPr>
    <w:rPr>
      <w:rFonts w:ascii="Tahoma" w:hAnsi="Tahoma"/>
      <w:szCs w:val="20"/>
      <w:lang w:val="en-US"/>
    </w:rPr>
  </w:style>
  <w:style w:type="character" w:customStyle="1" w:styleId="CarCar">
    <w:name w:val="Car Car"/>
    <w:basedOn w:val="DefaultParagraphFont"/>
    <w:rsid w:val="00710A04"/>
    <w:rPr>
      <w:sz w:val="24"/>
      <w:szCs w:val="24"/>
      <w:lang w:val="fr-FR" w:eastAsia="fr-FR" w:bidi="ar-SA"/>
    </w:rPr>
  </w:style>
  <w:style w:type="character" w:customStyle="1" w:styleId="content">
    <w:name w:val="content"/>
    <w:basedOn w:val="DefaultParagraphFont"/>
    <w:rsid w:val="00710A04"/>
  </w:style>
  <w:style w:type="character" w:styleId="Emphasis">
    <w:name w:val="Emphasis"/>
    <w:basedOn w:val="DefaultParagraphFont"/>
    <w:uiPriority w:val="20"/>
    <w:qFormat/>
    <w:rsid w:val="00710A04"/>
    <w:rPr>
      <w:i/>
      <w:iCs/>
    </w:rPr>
  </w:style>
  <w:style w:type="paragraph" w:customStyle="1" w:styleId="DateandLocation">
    <w:name w:val="Date and Location"/>
    <w:basedOn w:val="Normal"/>
    <w:rsid w:val="00710A04"/>
    <w:pPr>
      <w:tabs>
        <w:tab w:val="left" w:pos="3600"/>
        <w:tab w:val="right" w:pos="8640"/>
      </w:tabs>
      <w:spacing w:before="160" w:after="60"/>
      <w:ind w:left="2160"/>
    </w:pPr>
    <w:rPr>
      <w:rFonts w:ascii="Tahoma" w:hAnsi="Tahoma" w:cs="Tahoma"/>
      <w:spacing w:val="10"/>
      <w:sz w:val="16"/>
      <w:szCs w:val="16"/>
      <w:lang w:val="en-US" w:bidi="en-US"/>
    </w:rPr>
  </w:style>
  <w:style w:type="character" w:customStyle="1" w:styleId="BalloonTextChar">
    <w:name w:val="Balloon Text Char"/>
    <w:basedOn w:val="DefaultParagraphFont"/>
    <w:link w:val="BalloonText"/>
    <w:uiPriority w:val="99"/>
    <w:rsid w:val="00710A04"/>
    <w:rPr>
      <w:rFonts w:ascii="Tahoma" w:hAnsi="Tahoma" w:cs="Tahoma"/>
      <w:sz w:val="16"/>
      <w:szCs w:val="16"/>
      <w:lang w:val="fr-FR"/>
    </w:rPr>
  </w:style>
  <w:style w:type="table" w:styleId="TableColumns2">
    <w:name w:val="Table Columns 2"/>
    <w:basedOn w:val="TableNormal"/>
    <w:rsid w:val="00710A04"/>
    <w:rPr>
      <w:b/>
      <w:bCs/>
      <w:lang w:val="fr-FR" w:eastAsia="fr-FR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Body0">
    <w:name w:val="Body"/>
    <w:basedOn w:val="Normal"/>
    <w:rsid w:val="00710A04"/>
    <w:rPr>
      <w:rFonts w:ascii="Verdana" w:hAnsi="Verdana"/>
      <w:sz w:val="20"/>
      <w:szCs w:val="20"/>
      <w:lang w:val="en-US"/>
    </w:rPr>
  </w:style>
  <w:style w:type="paragraph" w:styleId="Revision">
    <w:name w:val="Revision"/>
    <w:hidden/>
    <w:uiPriority w:val="99"/>
    <w:semiHidden/>
    <w:rsid w:val="00710A04"/>
    <w:rPr>
      <w:sz w:val="24"/>
      <w:szCs w:val="24"/>
      <w:lang w:val="fr-FR" w:eastAsia="fr-FR"/>
    </w:rPr>
  </w:style>
  <w:style w:type="character" w:customStyle="1" w:styleId="bold2">
    <w:name w:val="bold2"/>
    <w:basedOn w:val="DefaultParagraphFont"/>
    <w:rsid w:val="00710A04"/>
    <w:rPr>
      <w:b/>
      <w:bCs/>
    </w:rPr>
  </w:style>
  <w:style w:type="paragraph" w:customStyle="1" w:styleId="cueparagraph">
    <w:name w:val="cueparagraph"/>
    <w:basedOn w:val="Normal"/>
    <w:rsid w:val="00710A04"/>
    <w:pPr>
      <w:spacing w:before="100" w:beforeAutospacing="1" w:after="100" w:afterAutospacing="1" w:line="336" w:lineRule="atLeast"/>
    </w:pPr>
    <w:rPr>
      <w:lang w:val="en-US"/>
    </w:rPr>
  </w:style>
  <w:style w:type="character" w:customStyle="1" w:styleId="themebody1">
    <w:name w:val="themebody1"/>
    <w:basedOn w:val="DefaultParagraphFont"/>
    <w:rsid w:val="00710A04"/>
    <w:rPr>
      <w:color w:val="FFFFFF"/>
    </w:rPr>
  </w:style>
  <w:style w:type="character" w:customStyle="1" w:styleId="small-text">
    <w:name w:val="small-text"/>
    <w:basedOn w:val="DefaultParagraphFont"/>
    <w:rsid w:val="00710A04"/>
  </w:style>
  <w:style w:type="character" w:customStyle="1" w:styleId="vi-is1-prcp">
    <w:name w:val="vi-is1-prcp"/>
    <w:basedOn w:val="DefaultParagraphFont"/>
    <w:rsid w:val="00710A04"/>
  </w:style>
  <w:style w:type="paragraph" w:styleId="NoSpacing">
    <w:name w:val="No Spacing"/>
    <w:link w:val="NoSpacingChar"/>
    <w:uiPriority w:val="1"/>
    <w:qFormat/>
    <w:rsid w:val="00710A04"/>
    <w:rPr>
      <w:sz w:val="24"/>
      <w:szCs w:val="24"/>
      <w:lang w:val="fr-FR" w:eastAsia="fr-FR"/>
    </w:rPr>
  </w:style>
  <w:style w:type="paragraph" w:customStyle="1" w:styleId="pchartbodycmt">
    <w:name w:val="pchart_bodycmt"/>
    <w:basedOn w:val="Normal"/>
    <w:rsid w:val="00710A04"/>
    <w:pPr>
      <w:spacing w:before="100" w:beforeAutospacing="1" w:after="100" w:afterAutospacing="1"/>
    </w:pPr>
    <w:rPr>
      <w:lang w:val="en-US"/>
    </w:rPr>
  </w:style>
  <w:style w:type="character" w:customStyle="1" w:styleId="apple-converted-space">
    <w:name w:val="apple-converted-space"/>
    <w:basedOn w:val="DefaultParagraphFont"/>
    <w:rsid w:val="00710A04"/>
  </w:style>
  <w:style w:type="character" w:customStyle="1" w:styleId="apple-tab-span">
    <w:name w:val="apple-tab-span"/>
    <w:basedOn w:val="DefaultParagraphFont"/>
    <w:rsid w:val="00AD4494"/>
  </w:style>
  <w:style w:type="character" w:customStyle="1" w:styleId="bold1">
    <w:name w:val="bold1"/>
    <w:basedOn w:val="DefaultParagraphFont"/>
    <w:rsid w:val="0090244E"/>
    <w:rPr>
      <w:rFonts w:ascii="Arial" w:hAnsi="Arial" w:cs="Arial" w:hint="default"/>
      <w:b/>
      <w:bCs/>
      <w:strike w:val="0"/>
      <w:dstrike w:val="0"/>
      <w:sz w:val="20"/>
      <w:szCs w:val="20"/>
      <w:u w:val="none"/>
      <w:effect w:val="none"/>
    </w:rPr>
  </w:style>
  <w:style w:type="paragraph" w:styleId="Subtitle">
    <w:name w:val="Subtitle"/>
    <w:basedOn w:val="Normal"/>
    <w:next w:val="Normal"/>
    <w:link w:val="SubtitleChar"/>
    <w:qFormat/>
    <w:rsid w:val="00A374E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rsid w:val="00A374E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fr-FR"/>
    </w:rPr>
  </w:style>
  <w:style w:type="paragraph" w:customStyle="1" w:styleId="yiv1755846929msonormal">
    <w:name w:val="yiv1755846929msonormal"/>
    <w:basedOn w:val="Normal"/>
    <w:rsid w:val="003A5294"/>
    <w:pPr>
      <w:spacing w:before="100" w:beforeAutospacing="1" w:after="100" w:afterAutospacing="1"/>
    </w:pPr>
    <w:rPr>
      <w:lang w:val="en-US"/>
    </w:rPr>
  </w:style>
  <w:style w:type="character" w:customStyle="1" w:styleId="picturename-noindent1">
    <w:name w:val="picturename-noindent1"/>
    <w:basedOn w:val="DefaultParagraphFont"/>
    <w:rsid w:val="001B22BB"/>
    <w:rPr>
      <w:rFonts w:ascii="Arial" w:hAnsi="Arial" w:cs="Arial" w:hint="default"/>
      <w:b/>
      <w:bCs/>
      <w:color w:val="385DCC"/>
      <w:sz w:val="17"/>
      <w:szCs w:val="17"/>
    </w:rPr>
  </w:style>
  <w:style w:type="paragraph" w:customStyle="1" w:styleId="yiv133028639msonormal">
    <w:name w:val="yiv133028639msonormal"/>
    <w:basedOn w:val="Normal"/>
    <w:rsid w:val="002E2305"/>
    <w:pPr>
      <w:spacing w:before="100" w:beforeAutospacing="1" w:after="100" w:afterAutospacing="1"/>
    </w:pPr>
    <w:rPr>
      <w:lang w:val="en-US"/>
    </w:rPr>
  </w:style>
  <w:style w:type="paragraph" w:customStyle="1" w:styleId="xl203">
    <w:name w:val="xl203"/>
    <w:basedOn w:val="Normal"/>
    <w:rsid w:val="00F04B1A"/>
    <w:pPr>
      <w:pBdr>
        <w:top w:val="single" w:sz="12" w:space="0" w:color="FF0000"/>
        <w:left w:val="single" w:sz="12" w:space="0" w:color="FF0000"/>
        <w:bottom w:val="single" w:sz="12" w:space="0" w:color="FF0000"/>
        <w:right w:val="single" w:sz="12" w:space="0" w:color="FF0000"/>
      </w:pBd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04">
    <w:name w:val="xl204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05">
    <w:name w:val="xl205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06">
    <w:name w:val="xl206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07">
    <w:name w:val="xl207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08">
    <w:name w:val="xl208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09">
    <w:name w:val="xl209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10">
    <w:name w:val="xl210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1">
    <w:name w:val="xl211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12">
    <w:name w:val="xl21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3">
    <w:name w:val="xl21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4">
    <w:name w:val="xl214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5">
    <w:name w:val="xl21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6">
    <w:name w:val="xl216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7">
    <w:name w:val="xl217"/>
    <w:basedOn w:val="Normal"/>
    <w:rsid w:val="00F04B1A"/>
    <w:pPr>
      <w:pBdr>
        <w:lef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18">
    <w:name w:val="xl218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9">
    <w:name w:val="xl219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20">
    <w:name w:val="xl220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21">
    <w:name w:val="xl221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22">
    <w:name w:val="xl222"/>
    <w:basedOn w:val="Normal"/>
    <w:rsid w:val="00F04B1A"/>
    <w:pP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23">
    <w:name w:val="xl223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24">
    <w:name w:val="xl22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5">
    <w:name w:val="xl22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6">
    <w:name w:val="xl226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7">
    <w:name w:val="xl227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8">
    <w:name w:val="xl228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29">
    <w:name w:val="xl229"/>
    <w:basedOn w:val="Normal"/>
    <w:rsid w:val="00F04B1A"/>
    <w:pPr>
      <w:spacing w:before="100" w:beforeAutospacing="1" w:after="100" w:afterAutospacing="1"/>
    </w:pPr>
    <w:rPr>
      <w:lang w:val="en-US"/>
    </w:rPr>
  </w:style>
  <w:style w:type="paragraph" w:customStyle="1" w:styleId="xl230">
    <w:name w:val="xl230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31">
    <w:name w:val="xl231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" w:hAnsi="Arial" w:cs="Arial"/>
      <w:color w:val="0000FF"/>
      <w:sz w:val="16"/>
      <w:szCs w:val="16"/>
      <w:lang w:val="en-US"/>
    </w:rPr>
  </w:style>
  <w:style w:type="paragraph" w:customStyle="1" w:styleId="xl232">
    <w:name w:val="xl23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top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33">
    <w:name w:val="xl23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" w:hAnsi="Arial" w:cs="Arial"/>
      <w:b/>
      <w:bCs/>
      <w:color w:val="0000FF"/>
      <w:lang w:val="en-US"/>
    </w:rPr>
  </w:style>
  <w:style w:type="paragraph" w:customStyle="1" w:styleId="xl234">
    <w:name w:val="xl23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35">
    <w:name w:val="xl23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36">
    <w:name w:val="xl236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37">
    <w:name w:val="xl237"/>
    <w:basedOn w:val="Normal"/>
    <w:rsid w:val="00F04B1A"/>
    <w:pPr>
      <w:shd w:val="clear" w:color="000000" w:fill="000000"/>
      <w:spacing w:before="100" w:beforeAutospacing="1" w:after="100" w:afterAutospacing="1"/>
    </w:pPr>
    <w:rPr>
      <w:lang w:val="en-US"/>
    </w:rPr>
  </w:style>
  <w:style w:type="paragraph" w:customStyle="1" w:styleId="xl238">
    <w:name w:val="xl238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39">
    <w:name w:val="xl239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40">
    <w:name w:val="xl240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FFC000"/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1">
    <w:name w:val="xl241"/>
    <w:basedOn w:val="Normal"/>
    <w:rsid w:val="00F04B1A"/>
    <w:pPr>
      <w:pBdr>
        <w:left w:val="single" w:sz="8" w:space="0" w:color="auto"/>
        <w:right w:val="single" w:sz="8" w:space="0" w:color="auto"/>
      </w:pBdr>
      <w:shd w:val="clear" w:color="000000" w:fill="FFC000"/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2">
    <w:name w:val="xl24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3">
    <w:name w:val="xl243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44">
    <w:name w:val="xl244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45">
    <w:name w:val="xl245"/>
    <w:basedOn w:val="Normal"/>
    <w:rsid w:val="00F04B1A"/>
    <w:pPr>
      <w:shd w:val="clear" w:color="000000" w:fill="000000"/>
      <w:spacing w:before="100" w:beforeAutospacing="1" w:after="100" w:afterAutospacing="1"/>
    </w:pPr>
    <w:rPr>
      <w:lang w:val="en-US"/>
    </w:rPr>
  </w:style>
  <w:style w:type="paragraph" w:customStyle="1" w:styleId="xl247">
    <w:name w:val="xl247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48">
    <w:name w:val="xl248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50">
    <w:name w:val="xl250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51">
    <w:name w:val="xl251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2">
    <w:name w:val="xl25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3">
    <w:name w:val="xl253"/>
    <w:basedOn w:val="Normal"/>
    <w:rsid w:val="00F04B1A"/>
    <w:pP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4">
    <w:name w:val="xl25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55">
    <w:name w:val="xl25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Arial" w:hAnsi="Arial" w:cs="Arial"/>
      <w:sz w:val="18"/>
      <w:szCs w:val="18"/>
      <w:lang w:val="en-US"/>
    </w:rPr>
  </w:style>
  <w:style w:type="paragraph" w:customStyle="1" w:styleId="xl256">
    <w:name w:val="xl256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Arial" w:hAnsi="Arial" w:cs="Arial"/>
      <w:sz w:val="18"/>
      <w:szCs w:val="18"/>
      <w:lang w:val="en-US"/>
    </w:rPr>
  </w:style>
  <w:style w:type="paragraph" w:customStyle="1" w:styleId="xl257">
    <w:name w:val="xl257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8">
    <w:name w:val="xl258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9">
    <w:name w:val="xl259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60">
    <w:name w:val="xl260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61">
    <w:name w:val="xl261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2">
    <w:name w:val="xl262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3">
    <w:name w:val="xl26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4">
    <w:name w:val="xl264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5">
    <w:name w:val="xl265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6">
    <w:name w:val="xl266"/>
    <w:basedOn w:val="Normal"/>
    <w:rsid w:val="00F04B1A"/>
    <w:pP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7">
    <w:name w:val="xl267"/>
    <w:basedOn w:val="Normal"/>
    <w:rsid w:val="00F04B1A"/>
    <w:pPr>
      <w:shd w:val="clear" w:color="000000" w:fill="FF0000"/>
      <w:spacing w:before="100" w:beforeAutospacing="1" w:after="100" w:afterAutospacing="1"/>
      <w:jc w:val="center"/>
    </w:pPr>
    <w:rPr>
      <w:rFonts w:ascii="Arial" w:hAnsi="Arial" w:cs="Arial"/>
      <w:b/>
      <w:bCs/>
      <w:color w:val="FFFFFF"/>
      <w:sz w:val="22"/>
      <w:szCs w:val="22"/>
      <w:lang w:val="en-US"/>
    </w:rPr>
  </w:style>
  <w:style w:type="paragraph" w:customStyle="1" w:styleId="xl268">
    <w:name w:val="xl268"/>
    <w:basedOn w:val="Normal"/>
    <w:rsid w:val="00F04B1A"/>
    <w:pPr>
      <w:shd w:val="clear" w:color="000000" w:fill="FFFF00"/>
      <w:spacing w:before="100" w:beforeAutospacing="1" w:after="100" w:afterAutospacing="1"/>
      <w:jc w:val="center"/>
    </w:pPr>
    <w:rPr>
      <w:rFonts w:ascii="Arial" w:hAnsi="Arial" w:cs="Arial"/>
      <w:b/>
      <w:bCs/>
      <w:color w:val="0070C0"/>
      <w:lang w:val="en-US"/>
    </w:rPr>
  </w:style>
  <w:style w:type="paragraph" w:customStyle="1" w:styleId="xl269">
    <w:name w:val="xl269"/>
    <w:basedOn w:val="Normal"/>
    <w:rsid w:val="00F04B1A"/>
    <w:pPr>
      <w:spacing w:before="100" w:beforeAutospacing="1" w:after="100" w:afterAutospacing="1"/>
      <w:ind w:firstLineChars="1900" w:firstLine="1900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70">
    <w:name w:val="xl270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1">
    <w:name w:val="xl271"/>
    <w:basedOn w:val="Normal"/>
    <w:rsid w:val="00F04B1A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2">
    <w:name w:val="xl272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3">
    <w:name w:val="xl273"/>
    <w:basedOn w:val="Normal"/>
    <w:rsid w:val="00F04B1A"/>
    <w:pPr>
      <w:pBdr>
        <w:top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4">
    <w:name w:val="xl274"/>
    <w:basedOn w:val="Normal"/>
    <w:rsid w:val="00F04B1A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5">
    <w:name w:val="xl275"/>
    <w:basedOn w:val="Normal"/>
    <w:rsid w:val="00F04B1A"/>
    <w:pP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46">
    <w:name w:val="xl246"/>
    <w:basedOn w:val="Normal"/>
    <w:rsid w:val="0068521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2"/>
      <w:szCs w:val="12"/>
      <w:lang w:val="en-US"/>
    </w:rPr>
  </w:style>
  <w:style w:type="paragraph" w:customStyle="1" w:styleId="xl249">
    <w:name w:val="xl249"/>
    <w:basedOn w:val="Normal"/>
    <w:rsid w:val="0068521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2"/>
      <w:szCs w:val="12"/>
      <w:lang w:val="en-US"/>
    </w:rPr>
  </w:style>
  <w:style w:type="paragraph" w:customStyle="1" w:styleId="yiv146045306msonormal">
    <w:name w:val="yiv146045306msonormal"/>
    <w:basedOn w:val="Normal"/>
    <w:rsid w:val="00A1270E"/>
    <w:pPr>
      <w:spacing w:before="100" w:beforeAutospacing="1" w:after="100" w:afterAutospacing="1"/>
    </w:pPr>
    <w:rPr>
      <w:lang w:val="en-US"/>
    </w:rPr>
  </w:style>
  <w:style w:type="character" w:customStyle="1" w:styleId="yshortcuts">
    <w:name w:val="yshortcuts"/>
    <w:basedOn w:val="DefaultParagraphFont"/>
    <w:rsid w:val="00A1270E"/>
    <w:rPr>
      <w:rFonts w:ascii="Times New Roman" w:hAnsi="Times New Roman" w:cs="Times New Roman" w:hint="default"/>
    </w:rPr>
  </w:style>
  <w:style w:type="paragraph" w:styleId="PlainText">
    <w:name w:val="Plain Text"/>
    <w:basedOn w:val="Normal"/>
    <w:link w:val="PlainTextChar"/>
    <w:uiPriority w:val="99"/>
    <w:unhideWhenUsed/>
    <w:rsid w:val="006369EB"/>
    <w:rPr>
      <w:rFonts w:ascii="Consolas" w:hAnsi="Consolas" w:cs="Consolas"/>
      <w:sz w:val="21"/>
      <w:szCs w:val="21"/>
      <w:lang w:val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6369EB"/>
    <w:rPr>
      <w:rFonts w:ascii="Consolas" w:hAnsi="Consolas" w:cs="Consolas"/>
      <w:sz w:val="21"/>
      <w:szCs w:val="21"/>
    </w:rPr>
  </w:style>
  <w:style w:type="paragraph" w:customStyle="1" w:styleId="yiv1495875228msonormal">
    <w:name w:val="yiv1495875228msonormal"/>
    <w:basedOn w:val="Normal"/>
    <w:rsid w:val="006369EB"/>
    <w:pPr>
      <w:spacing w:before="100" w:beforeAutospacing="1" w:after="100" w:afterAutospacing="1"/>
    </w:pPr>
    <w:rPr>
      <w:lang w:val="en-US"/>
    </w:rPr>
  </w:style>
  <w:style w:type="character" w:customStyle="1" w:styleId="mbg-nw">
    <w:name w:val="mbg-nw"/>
    <w:basedOn w:val="DefaultParagraphFont"/>
    <w:rsid w:val="00E57E51"/>
  </w:style>
  <w:style w:type="paragraph" w:customStyle="1" w:styleId="yiv1533720166msonormal">
    <w:name w:val="yiv1533720166msonormal"/>
    <w:basedOn w:val="Normal"/>
    <w:rsid w:val="007D2005"/>
    <w:pPr>
      <w:spacing w:before="100" w:beforeAutospacing="1" w:after="100" w:afterAutospacing="1"/>
    </w:pPr>
    <w:rPr>
      <w:lang w:val="en-US"/>
    </w:rPr>
  </w:style>
  <w:style w:type="paragraph" w:customStyle="1" w:styleId="yiv395190041msonormal">
    <w:name w:val="yiv395190041msonormal"/>
    <w:basedOn w:val="Normal"/>
    <w:rsid w:val="00EB4416"/>
    <w:pPr>
      <w:spacing w:before="100" w:beforeAutospacing="1" w:after="100" w:afterAutospacing="1"/>
    </w:pPr>
    <w:rPr>
      <w:lang w:val="en-US"/>
    </w:rPr>
  </w:style>
  <w:style w:type="character" w:customStyle="1" w:styleId="mappricing">
    <w:name w:val="map_pricing"/>
    <w:basedOn w:val="DefaultParagraphFont"/>
    <w:rsid w:val="007F2AAF"/>
  </w:style>
  <w:style w:type="character" w:styleId="SubtleReference">
    <w:name w:val="Subtle Reference"/>
    <w:basedOn w:val="DefaultParagraphFont"/>
    <w:uiPriority w:val="31"/>
    <w:qFormat/>
    <w:rsid w:val="00BA336D"/>
    <w:rPr>
      <w:smallCaps/>
      <w:color w:val="C0504D" w:themeColor="accent2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492719"/>
    <w:rPr>
      <w:sz w:val="24"/>
      <w:szCs w:val="24"/>
      <w:lang w:val="fr-FR"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iPriority="9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er" w:uiPriority="99"/>
    <w:lsdException w:name="caption" w:qFormat="1"/>
    <w:lsdException w:name="Title" w:qFormat="1"/>
    <w:lsdException w:name="Body Text" w:uiPriority="99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Plain Text" w:uiPriority="99"/>
    <w:lsdException w:name="Normal (Web)" w:uiPriority="99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63BE2"/>
    <w:rPr>
      <w:sz w:val="24"/>
      <w:szCs w:val="24"/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5EEA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DD5EEA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DD5EE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710A0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lang w:eastAsia="fr-FR"/>
    </w:rPr>
  </w:style>
  <w:style w:type="paragraph" w:styleId="Heading5">
    <w:name w:val="heading 5"/>
    <w:basedOn w:val="Normal"/>
    <w:next w:val="Normal"/>
    <w:link w:val="Heading5Char"/>
    <w:uiPriority w:val="9"/>
    <w:qFormat/>
    <w:rsid w:val="005D0258"/>
    <w:pPr>
      <w:spacing w:before="240" w:after="60"/>
      <w:outlineLvl w:val="4"/>
    </w:pPr>
    <w:rPr>
      <w:b/>
      <w:bCs/>
      <w:i/>
      <w:iCs/>
      <w:sz w:val="26"/>
      <w:szCs w:val="26"/>
      <w:lang w:eastAsia="fr-FR"/>
    </w:rPr>
  </w:style>
  <w:style w:type="paragraph" w:styleId="Heading6">
    <w:name w:val="heading 6"/>
    <w:basedOn w:val="Normal"/>
    <w:next w:val="Normal"/>
    <w:qFormat/>
    <w:rsid w:val="004A1458"/>
    <w:pPr>
      <w:keepNext/>
      <w:spacing w:before="120"/>
      <w:ind w:left="-720"/>
      <w:jc w:val="center"/>
      <w:outlineLvl w:val="5"/>
    </w:pPr>
    <w:rPr>
      <w:rFonts w:ascii="Arial" w:hAnsi="Arial"/>
      <w:b/>
      <w:snapToGrid w:val="0"/>
      <w:color w:val="000080"/>
      <w:sz w:val="22"/>
    </w:rPr>
  </w:style>
  <w:style w:type="paragraph" w:styleId="Heading7">
    <w:name w:val="heading 7"/>
    <w:basedOn w:val="Normal"/>
    <w:next w:val="Normal"/>
    <w:link w:val="Heading7Char"/>
    <w:qFormat/>
    <w:rsid w:val="005D0258"/>
    <w:pPr>
      <w:spacing w:before="240" w:after="60"/>
      <w:outlineLvl w:val="6"/>
    </w:pPr>
    <w:rPr>
      <w:lang w:eastAsia="fr-FR"/>
    </w:rPr>
  </w:style>
  <w:style w:type="paragraph" w:styleId="Heading9">
    <w:name w:val="heading 9"/>
    <w:basedOn w:val="Normal"/>
    <w:next w:val="Normal"/>
    <w:link w:val="Heading9Char"/>
    <w:qFormat/>
    <w:rsid w:val="00853A1A"/>
    <w:pPr>
      <w:keepNext/>
      <w:jc w:val="center"/>
      <w:outlineLvl w:val="8"/>
    </w:pPr>
    <w:rPr>
      <w:rFonts w:ascii="Arial" w:hAnsi="Arial" w:cs="Arial"/>
      <w:b/>
      <w:bCs/>
      <w:i/>
      <w:iCs/>
      <w:sz w:val="22"/>
      <w:szCs w:val="20"/>
      <w:lang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1">
    <w:name w:val="Head1"/>
    <w:next w:val="body"/>
    <w:autoRedefine/>
    <w:rsid w:val="00DD5EEA"/>
    <w:pPr>
      <w:pageBreakBefore/>
      <w:numPr>
        <w:numId w:val="1"/>
      </w:numPr>
      <w:tabs>
        <w:tab w:val="left" w:pos="540"/>
      </w:tabs>
      <w:spacing w:before="120" w:after="240"/>
      <w:outlineLvl w:val="0"/>
    </w:pPr>
    <w:rPr>
      <w:rFonts w:ascii="Arial" w:hAnsi="Arial"/>
      <w:b/>
      <w:sz w:val="26"/>
      <w:szCs w:val="24"/>
    </w:rPr>
  </w:style>
  <w:style w:type="paragraph" w:customStyle="1" w:styleId="Head2">
    <w:name w:val="Head2"/>
    <w:next w:val="body"/>
    <w:autoRedefine/>
    <w:rsid w:val="00DD5EEA"/>
    <w:pPr>
      <w:numPr>
        <w:ilvl w:val="1"/>
        <w:numId w:val="1"/>
      </w:numPr>
      <w:tabs>
        <w:tab w:val="clear" w:pos="144"/>
        <w:tab w:val="num" w:pos="360"/>
        <w:tab w:val="left" w:pos="540"/>
      </w:tabs>
      <w:spacing w:before="200" w:after="80"/>
      <w:outlineLvl w:val="1"/>
    </w:pPr>
    <w:rPr>
      <w:rFonts w:ascii="Arial" w:hAnsi="Arial"/>
      <w:b/>
      <w:sz w:val="22"/>
      <w:szCs w:val="24"/>
    </w:rPr>
  </w:style>
  <w:style w:type="paragraph" w:customStyle="1" w:styleId="body">
    <w:name w:val="body"/>
    <w:basedOn w:val="Normal"/>
    <w:link w:val="bodyChar"/>
    <w:autoRedefine/>
    <w:rsid w:val="00DD5EEA"/>
    <w:pPr>
      <w:spacing w:before="120" w:after="120"/>
    </w:pPr>
    <w:rPr>
      <w:rFonts w:ascii="Arial" w:hAnsi="Arial"/>
      <w:sz w:val="20"/>
    </w:rPr>
  </w:style>
  <w:style w:type="paragraph" w:customStyle="1" w:styleId="bullet1">
    <w:name w:val="bullet1"/>
    <w:autoRedefine/>
    <w:rsid w:val="00DD5EEA"/>
    <w:pPr>
      <w:numPr>
        <w:numId w:val="2"/>
      </w:numPr>
      <w:tabs>
        <w:tab w:val="clear" w:pos="504"/>
        <w:tab w:val="num" w:pos="360"/>
      </w:tabs>
      <w:spacing w:before="40" w:after="40"/>
      <w:ind w:left="0" w:firstLine="0"/>
    </w:pPr>
    <w:rPr>
      <w:rFonts w:ascii="Arial" w:hAnsi="Arial"/>
      <w:szCs w:val="24"/>
    </w:rPr>
  </w:style>
  <w:style w:type="paragraph" w:customStyle="1" w:styleId="bullet2">
    <w:name w:val="bullet2"/>
    <w:autoRedefine/>
    <w:rsid w:val="00DD5EEA"/>
    <w:pPr>
      <w:numPr>
        <w:numId w:val="3"/>
      </w:numPr>
      <w:tabs>
        <w:tab w:val="clear" w:pos="648"/>
        <w:tab w:val="num" w:pos="360"/>
      </w:tabs>
      <w:spacing w:after="20"/>
      <w:ind w:left="0" w:firstLine="0"/>
    </w:pPr>
    <w:rPr>
      <w:rFonts w:ascii="Arial" w:hAnsi="Arial"/>
      <w:szCs w:val="24"/>
    </w:rPr>
  </w:style>
  <w:style w:type="paragraph" w:customStyle="1" w:styleId="question">
    <w:name w:val="question"/>
    <w:autoRedefine/>
    <w:rsid w:val="00DD5EEA"/>
    <w:pPr>
      <w:numPr>
        <w:numId w:val="4"/>
      </w:numPr>
    </w:pPr>
    <w:rPr>
      <w:rFonts w:ascii="Arial" w:hAnsi="Arial"/>
      <w:b/>
      <w:szCs w:val="24"/>
    </w:rPr>
  </w:style>
  <w:style w:type="character" w:customStyle="1" w:styleId="couriercode">
    <w:name w:val="couriercode"/>
    <w:basedOn w:val="DefaultParagraphFont"/>
    <w:rsid w:val="00DD5EEA"/>
    <w:rPr>
      <w:rFonts w:ascii="Courier New" w:hAnsi="Courier New"/>
      <w:sz w:val="18"/>
    </w:rPr>
  </w:style>
  <w:style w:type="paragraph" w:styleId="Header">
    <w:name w:val="header"/>
    <w:basedOn w:val="Normal"/>
    <w:link w:val="HeaderChar"/>
    <w:rsid w:val="00DD5EEA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autoRedefine/>
    <w:uiPriority w:val="99"/>
    <w:rsid w:val="000A5D51"/>
    <w:pPr>
      <w:tabs>
        <w:tab w:val="center" w:pos="4320"/>
        <w:tab w:val="left" w:pos="6413"/>
        <w:tab w:val="right" w:pos="9180"/>
      </w:tabs>
      <w:jc w:val="center"/>
    </w:pPr>
    <w:rPr>
      <w:rFonts w:ascii="Trebuchet MS" w:hAnsi="Trebuchet MS"/>
      <w:b/>
      <w:sz w:val="32"/>
      <w:szCs w:val="32"/>
    </w:rPr>
  </w:style>
  <w:style w:type="paragraph" w:customStyle="1" w:styleId="TOCw">
    <w:name w:val="TOCw"/>
    <w:autoRedefine/>
    <w:rsid w:val="00DD5EEA"/>
    <w:pPr>
      <w:pageBreakBefore/>
      <w:pBdr>
        <w:bottom w:val="thickThinMediumGap" w:sz="12" w:space="2" w:color="6381B1"/>
      </w:pBdr>
      <w:spacing w:after="240"/>
      <w:jc w:val="center"/>
    </w:pPr>
    <w:rPr>
      <w:rFonts w:ascii="Arial" w:hAnsi="Arial"/>
      <w:b/>
      <w:color w:val="324665"/>
      <w:sz w:val="32"/>
      <w:szCs w:val="24"/>
    </w:rPr>
  </w:style>
  <w:style w:type="character" w:customStyle="1" w:styleId="Heading3Char">
    <w:name w:val="Heading 3 Char"/>
    <w:basedOn w:val="DefaultParagraphFont"/>
    <w:link w:val="Heading3"/>
    <w:rsid w:val="00DD5EEA"/>
    <w:rPr>
      <w:rFonts w:ascii="Arial" w:hAnsi="Arial" w:cs="Arial"/>
      <w:b/>
      <w:bCs/>
      <w:sz w:val="26"/>
      <w:szCs w:val="26"/>
    </w:rPr>
  </w:style>
  <w:style w:type="character" w:customStyle="1" w:styleId="hl">
    <w:name w:val="hl"/>
    <w:basedOn w:val="DefaultParagraphFont"/>
    <w:rsid w:val="00DD5EEA"/>
  </w:style>
  <w:style w:type="paragraph" w:styleId="BalloonText">
    <w:name w:val="Balloon Text"/>
    <w:basedOn w:val="Normal"/>
    <w:link w:val="BalloonTextChar"/>
    <w:uiPriority w:val="99"/>
    <w:rsid w:val="00DD5EEA"/>
    <w:rPr>
      <w:rFonts w:ascii="Tahoma" w:hAnsi="Tahoma" w:cs="Tahoma"/>
      <w:sz w:val="16"/>
      <w:szCs w:val="16"/>
    </w:rPr>
  </w:style>
  <w:style w:type="paragraph" w:customStyle="1" w:styleId="bold">
    <w:name w:val="bold"/>
    <w:basedOn w:val="Normal"/>
    <w:autoRedefine/>
    <w:rsid w:val="00DD5EEA"/>
    <w:pPr>
      <w:ind w:left="504" w:hanging="504"/>
    </w:pPr>
    <w:rPr>
      <w:rFonts w:ascii="Arial" w:hAnsi="Arial"/>
      <w:b/>
      <w:sz w:val="20"/>
    </w:rPr>
  </w:style>
  <w:style w:type="paragraph" w:customStyle="1" w:styleId="StyleArial10ptBoldWhiteCentered">
    <w:name w:val="Style Arial 10 pt Bold White Centered"/>
    <w:autoRedefine/>
    <w:rsid w:val="00DD5EEA"/>
    <w:pPr>
      <w:spacing w:after="80"/>
    </w:pPr>
    <w:rPr>
      <w:rFonts w:ascii="Arial" w:hAnsi="Arial"/>
      <w:b/>
      <w:bCs/>
    </w:rPr>
  </w:style>
  <w:style w:type="character" w:styleId="Strong">
    <w:name w:val="Strong"/>
    <w:basedOn w:val="DefaultParagraphFont"/>
    <w:uiPriority w:val="22"/>
    <w:qFormat/>
    <w:rsid w:val="00DD5EEA"/>
    <w:rPr>
      <w:b/>
      <w:bCs/>
    </w:rPr>
  </w:style>
  <w:style w:type="character" w:styleId="Hyperlink">
    <w:name w:val="Hyperlink"/>
    <w:basedOn w:val="DefaultParagraphFont"/>
    <w:uiPriority w:val="99"/>
    <w:rsid w:val="00DD5EEA"/>
    <w:rPr>
      <w:color w:val="0000FF"/>
      <w:u w:val="single"/>
    </w:rPr>
  </w:style>
  <w:style w:type="character" w:customStyle="1" w:styleId="bodyChar">
    <w:name w:val="body Char"/>
    <w:basedOn w:val="DefaultParagraphFont"/>
    <w:link w:val="body"/>
    <w:rsid w:val="00DD5EEA"/>
    <w:rPr>
      <w:rFonts w:ascii="Arial" w:hAnsi="Arial"/>
      <w:szCs w:val="24"/>
    </w:rPr>
  </w:style>
  <w:style w:type="paragraph" w:customStyle="1" w:styleId="subhead">
    <w:name w:val="subhead"/>
    <w:basedOn w:val="Normal"/>
    <w:next w:val="body"/>
    <w:link w:val="subheadChar"/>
    <w:autoRedefine/>
    <w:rsid w:val="00DD5EEA"/>
    <w:pPr>
      <w:spacing w:before="120" w:after="120"/>
    </w:pPr>
    <w:rPr>
      <w:rFonts w:ascii="Arial" w:hAnsi="Arial"/>
      <w:b/>
      <w:sz w:val="22"/>
    </w:rPr>
  </w:style>
  <w:style w:type="paragraph" w:styleId="TOC1">
    <w:name w:val="toc 1"/>
    <w:basedOn w:val="Normal"/>
    <w:next w:val="Normal"/>
    <w:autoRedefine/>
    <w:uiPriority w:val="39"/>
    <w:qFormat/>
    <w:rsid w:val="00DD5EEA"/>
    <w:pPr>
      <w:tabs>
        <w:tab w:val="left" w:pos="360"/>
        <w:tab w:val="right" w:leader="dot" w:pos="8630"/>
      </w:tabs>
      <w:spacing w:before="120" w:after="120"/>
    </w:pPr>
    <w:rPr>
      <w:rFonts w:ascii="Arial" w:hAnsi="Arial"/>
      <w:b/>
      <w:sz w:val="20"/>
    </w:rPr>
  </w:style>
  <w:style w:type="paragraph" w:styleId="TOC2">
    <w:name w:val="toc 2"/>
    <w:basedOn w:val="Normal"/>
    <w:next w:val="Normal"/>
    <w:autoRedefine/>
    <w:uiPriority w:val="39"/>
    <w:semiHidden/>
    <w:qFormat/>
    <w:rsid w:val="00DD5EEA"/>
    <w:pPr>
      <w:tabs>
        <w:tab w:val="left" w:pos="475"/>
        <w:tab w:val="left" w:pos="1080"/>
        <w:tab w:val="right" w:leader="dot" w:pos="8626"/>
      </w:tabs>
      <w:spacing w:before="40" w:after="40"/>
      <w:ind w:left="504"/>
    </w:pPr>
    <w:rPr>
      <w:rFonts w:ascii="Arial" w:hAnsi="Arial"/>
      <w:sz w:val="20"/>
    </w:rPr>
  </w:style>
  <w:style w:type="paragraph" w:customStyle="1" w:styleId="Bullet20">
    <w:name w:val="Bullet2"/>
    <w:autoRedefine/>
    <w:rsid w:val="00DD5EEA"/>
    <w:pPr>
      <w:numPr>
        <w:numId w:val="7"/>
      </w:numPr>
      <w:spacing w:before="20" w:after="20"/>
    </w:pPr>
    <w:rPr>
      <w:rFonts w:ascii="Arial" w:hAnsi="Arial"/>
      <w:szCs w:val="24"/>
    </w:rPr>
  </w:style>
  <w:style w:type="paragraph" w:customStyle="1" w:styleId="Intbody">
    <w:name w:val="Intbody"/>
    <w:link w:val="IntbodyChar"/>
    <w:autoRedefine/>
    <w:rsid w:val="00DD5EEA"/>
    <w:pPr>
      <w:ind w:left="504"/>
    </w:pPr>
    <w:rPr>
      <w:rFonts w:ascii="Arial" w:hAnsi="Arial"/>
      <w:szCs w:val="24"/>
    </w:rPr>
  </w:style>
  <w:style w:type="character" w:customStyle="1" w:styleId="subheadChar">
    <w:name w:val="subhead Char"/>
    <w:basedOn w:val="DefaultParagraphFont"/>
    <w:link w:val="subhead"/>
    <w:rsid w:val="00DD5EEA"/>
    <w:rPr>
      <w:rFonts w:ascii="Arial" w:hAnsi="Arial"/>
      <w:b/>
      <w:sz w:val="22"/>
      <w:szCs w:val="24"/>
    </w:rPr>
  </w:style>
  <w:style w:type="character" w:styleId="CommentReference">
    <w:name w:val="annotation reference"/>
    <w:basedOn w:val="DefaultParagraphFont"/>
    <w:semiHidden/>
    <w:rsid w:val="00DD5EEA"/>
    <w:rPr>
      <w:sz w:val="16"/>
      <w:szCs w:val="16"/>
    </w:rPr>
  </w:style>
  <w:style w:type="paragraph" w:styleId="CommentText">
    <w:name w:val="annotation text"/>
    <w:basedOn w:val="Normal"/>
    <w:semiHidden/>
    <w:rsid w:val="00DD5EEA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DD5EEA"/>
    <w:rPr>
      <w:b/>
      <w:bCs/>
    </w:rPr>
  </w:style>
  <w:style w:type="character" w:customStyle="1" w:styleId="IntbodyChar">
    <w:name w:val="Intbody Char"/>
    <w:basedOn w:val="DefaultParagraphFont"/>
    <w:link w:val="Intbody"/>
    <w:rsid w:val="00DD5EEA"/>
    <w:rPr>
      <w:rFonts w:ascii="Arial" w:hAnsi="Arial"/>
      <w:szCs w:val="24"/>
      <w:lang w:val="en-US" w:eastAsia="en-US" w:bidi="ar-SA"/>
    </w:rPr>
  </w:style>
  <w:style w:type="paragraph" w:customStyle="1" w:styleId="tablecap">
    <w:name w:val="tablecap"/>
    <w:next w:val="body"/>
    <w:autoRedefine/>
    <w:rsid w:val="00DD5EEA"/>
    <w:pPr>
      <w:numPr>
        <w:numId w:val="5"/>
      </w:numPr>
      <w:tabs>
        <w:tab w:val="left" w:pos="720"/>
        <w:tab w:val="left" w:pos="1080"/>
      </w:tabs>
      <w:spacing w:before="80" w:after="80"/>
      <w:ind w:left="1440" w:hanging="1440"/>
    </w:pPr>
    <w:rPr>
      <w:rFonts w:ascii="Arial" w:hAnsi="Arial"/>
      <w:b/>
      <w:szCs w:val="24"/>
    </w:rPr>
  </w:style>
  <w:style w:type="paragraph" w:customStyle="1" w:styleId="tablebody">
    <w:name w:val="tablebody"/>
    <w:basedOn w:val="Normal"/>
    <w:link w:val="tablebodyChar"/>
    <w:autoRedefine/>
    <w:uiPriority w:val="99"/>
    <w:rsid w:val="00DD5EEA"/>
    <w:pPr>
      <w:spacing w:before="60" w:after="60"/>
    </w:pPr>
    <w:rPr>
      <w:rFonts w:ascii="Arial" w:hAnsi="Arial" w:cs="Arial"/>
      <w:sz w:val="20"/>
      <w:szCs w:val="20"/>
    </w:rPr>
  </w:style>
  <w:style w:type="paragraph" w:styleId="TableofFigures">
    <w:name w:val="table of figures"/>
    <w:basedOn w:val="Normal"/>
    <w:next w:val="Normal"/>
    <w:autoRedefine/>
    <w:semiHidden/>
    <w:rsid w:val="00DD5EEA"/>
    <w:pPr>
      <w:tabs>
        <w:tab w:val="left" w:pos="1200"/>
        <w:tab w:val="right" w:leader="dot" w:pos="8630"/>
      </w:tabs>
      <w:spacing w:before="120" w:after="120"/>
    </w:pPr>
    <w:rPr>
      <w:rFonts w:ascii="Arial" w:hAnsi="Arial"/>
      <w:sz w:val="20"/>
    </w:rPr>
  </w:style>
  <w:style w:type="paragraph" w:customStyle="1" w:styleId="courier">
    <w:name w:val="courier"/>
    <w:link w:val="courierChar"/>
    <w:autoRedefine/>
    <w:rsid w:val="00DD5EEA"/>
    <w:rPr>
      <w:rFonts w:ascii="Courier New" w:hAnsi="Courier New"/>
      <w:szCs w:val="24"/>
    </w:rPr>
  </w:style>
  <w:style w:type="paragraph" w:customStyle="1" w:styleId="couriers">
    <w:name w:val="couriers"/>
    <w:autoRedefine/>
    <w:rsid w:val="00DD5EEA"/>
    <w:rPr>
      <w:rFonts w:ascii="Courier New" w:hAnsi="Courier New"/>
      <w:sz w:val="16"/>
      <w:szCs w:val="24"/>
    </w:rPr>
  </w:style>
  <w:style w:type="paragraph" w:customStyle="1" w:styleId="table">
    <w:name w:val="table"/>
    <w:next w:val="body"/>
    <w:autoRedefine/>
    <w:rsid w:val="00DD5EEA"/>
    <w:pPr>
      <w:numPr>
        <w:numId w:val="6"/>
      </w:numPr>
      <w:tabs>
        <w:tab w:val="left" w:pos="1080"/>
      </w:tabs>
      <w:spacing w:before="80" w:after="80"/>
      <w:ind w:left="360"/>
    </w:pPr>
    <w:rPr>
      <w:rFonts w:ascii="Arial" w:hAnsi="Arial"/>
      <w:b/>
      <w:szCs w:val="24"/>
    </w:rPr>
  </w:style>
  <w:style w:type="character" w:styleId="PageNumber">
    <w:name w:val="page number"/>
    <w:basedOn w:val="DefaultParagraphFont"/>
    <w:rsid w:val="00DD5EEA"/>
  </w:style>
  <w:style w:type="paragraph" w:customStyle="1" w:styleId="tablehead">
    <w:name w:val="tablehead"/>
    <w:autoRedefine/>
    <w:uiPriority w:val="99"/>
    <w:rsid w:val="00DD5EEA"/>
    <w:pPr>
      <w:spacing w:before="40" w:after="40"/>
    </w:pPr>
    <w:rPr>
      <w:rFonts w:ascii="Arial" w:hAnsi="Arial" w:cs="Arial"/>
      <w:b/>
      <w:color w:val="FFFFFF"/>
    </w:rPr>
  </w:style>
  <w:style w:type="character" w:customStyle="1" w:styleId="tablebodyChar">
    <w:name w:val="tablebody Char"/>
    <w:basedOn w:val="DefaultParagraphFont"/>
    <w:link w:val="tablebody"/>
    <w:uiPriority w:val="99"/>
    <w:rsid w:val="00DD5EEA"/>
    <w:rPr>
      <w:rFonts w:ascii="Arial" w:hAnsi="Arial" w:cs="Arial"/>
    </w:rPr>
  </w:style>
  <w:style w:type="paragraph" w:customStyle="1" w:styleId="Normal-TableCell">
    <w:name w:val="Normal-TableCell"/>
    <w:basedOn w:val="Normal"/>
    <w:rsid w:val="007E48CC"/>
    <w:pPr>
      <w:spacing w:after="60"/>
    </w:pPr>
    <w:rPr>
      <w:sz w:val="20"/>
      <w:szCs w:val="20"/>
    </w:rPr>
  </w:style>
  <w:style w:type="paragraph" w:customStyle="1" w:styleId="Out3">
    <w:name w:val="Out3"/>
    <w:basedOn w:val="Normal"/>
    <w:rsid w:val="0067715C"/>
    <w:pPr>
      <w:tabs>
        <w:tab w:val="num" w:pos="2520"/>
      </w:tabs>
      <w:ind w:left="2160"/>
    </w:pPr>
    <w:rPr>
      <w:sz w:val="20"/>
      <w:szCs w:val="20"/>
    </w:rPr>
  </w:style>
  <w:style w:type="paragraph" w:customStyle="1" w:styleId="Normalw3Space">
    <w:name w:val="Normal w/3 Space"/>
    <w:basedOn w:val="Normal"/>
    <w:rsid w:val="00391B88"/>
    <w:pPr>
      <w:spacing w:before="60" w:after="60"/>
      <w:ind w:left="1440"/>
    </w:pPr>
    <w:rPr>
      <w:sz w:val="20"/>
      <w:szCs w:val="20"/>
    </w:rPr>
  </w:style>
  <w:style w:type="paragraph" w:customStyle="1" w:styleId="Normalw6Space">
    <w:name w:val="Normal w/6 Space"/>
    <w:basedOn w:val="Normal"/>
    <w:rsid w:val="0067715C"/>
    <w:pPr>
      <w:spacing w:before="120" w:after="120"/>
      <w:ind w:left="1440"/>
    </w:pPr>
    <w:rPr>
      <w:sz w:val="20"/>
      <w:szCs w:val="20"/>
    </w:rPr>
  </w:style>
  <w:style w:type="table" w:styleId="TableGrid">
    <w:name w:val="Table Grid"/>
    <w:basedOn w:val="TableNormal"/>
    <w:uiPriority w:val="59"/>
    <w:rsid w:val="00DD5EE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ing-TableCell">
    <w:name w:val="Heading-TableCell"/>
    <w:basedOn w:val="Normal-TableCell"/>
    <w:next w:val="Normal-TableCell"/>
    <w:rsid w:val="00D10447"/>
    <w:pPr>
      <w:spacing w:before="60"/>
    </w:pPr>
    <w:rPr>
      <w:rFonts w:ascii="Arial" w:hAnsi="Arial"/>
      <w:b/>
    </w:rPr>
  </w:style>
  <w:style w:type="paragraph" w:customStyle="1" w:styleId="Definition">
    <w:name w:val="Definition"/>
    <w:basedOn w:val="Normal"/>
    <w:rsid w:val="00B72A7E"/>
    <w:pPr>
      <w:keepLines/>
      <w:tabs>
        <w:tab w:val="left" w:leader="dot" w:pos="4680"/>
      </w:tabs>
      <w:spacing w:before="60" w:after="60"/>
      <w:ind w:left="4680" w:right="1440" w:hanging="3240"/>
    </w:pPr>
    <w:rPr>
      <w:sz w:val="20"/>
      <w:szCs w:val="20"/>
    </w:rPr>
  </w:style>
  <w:style w:type="paragraph" w:customStyle="1" w:styleId="bodybold">
    <w:name w:val="bodybold"/>
    <w:next w:val="body"/>
    <w:link w:val="bodyboldChar"/>
    <w:autoRedefine/>
    <w:rsid w:val="00DD5EEA"/>
    <w:pPr>
      <w:spacing w:before="20" w:after="20"/>
    </w:pPr>
    <w:rPr>
      <w:rFonts w:ascii="Arial" w:hAnsi="Arial"/>
      <w:b/>
      <w:szCs w:val="24"/>
    </w:rPr>
  </w:style>
  <w:style w:type="character" w:customStyle="1" w:styleId="bodyboldChar">
    <w:name w:val="bodybold Char"/>
    <w:basedOn w:val="DefaultParagraphFont"/>
    <w:link w:val="bodybold"/>
    <w:rsid w:val="00DD5EEA"/>
    <w:rPr>
      <w:rFonts w:ascii="Arial" w:hAnsi="Arial"/>
      <w:b/>
      <w:szCs w:val="24"/>
      <w:lang w:val="en-US" w:eastAsia="en-US" w:bidi="ar-SA"/>
    </w:rPr>
  </w:style>
  <w:style w:type="paragraph" w:customStyle="1" w:styleId="NormalBold">
    <w:name w:val="Normal Bold"/>
    <w:basedOn w:val="Normal"/>
    <w:rsid w:val="00C43EB2"/>
    <w:pPr>
      <w:ind w:left="1440"/>
    </w:pPr>
    <w:rPr>
      <w:b/>
      <w:sz w:val="20"/>
      <w:szCs w:val="20"/>
    </w:rPr>
  </w:style>
  <w:style w:type="paragraph" w:customStyle="1" w:styleId="Text">
    <w:name w:val="Text"/>
    <w:basedOn w:val="Normal"/>
    <w:rsid w:val="00466C65"/>
    <w:pPr>
      <w:ind w:left="1440"/>
    </w:pPr>
    <w:rPr>
      <w:sz w:val="20"/>
      <w:szCs w:val="20"/>
    </w:rPr>
  </w:style>
  <w:style w:type="table" w:customStyle="1" w:styleId="tablelook">
    <w:name w:val="tablelook"/>
    <w:basedOn w:val="TableContemporary"/>
    <w:rsid w:val="000134E6"/>
    <w:pPr>
      <w:spacing w:before="20"/>
    </w:pPr>
    <w:tblPr>
      <w:tblStyleRowBandSize w:val="1"/>
      <w:tblStyleColBandSize w:val="1"/>
      <w:tblInd w:w="0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7D2E3"/>
    </w:tcPr>
    <w:tblStylePr w:type="firstRow">
      <w:rPr>
        <w:rFonts w:ascii="Arial" w:hAnsi="Arial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ascii="Arial" w:hAnsi="Arial"/>
        <w:color w:val="auto"/>
        <w:sz w:val="20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Contemporary">
    <w:name w:val="Table Contemporary"/>
    <w:basedOn w:val="TableNormal"/>
    <w:rsid w:val="00DD5EEA"/>
    <w:rPr>
      <w:rFonts w:ascii="Arial" w:hAnsi="Arial"/>
    </w:rPr>
    <w:tblPr>
      <w:tblStyleRowBandSize w:val="1"/>
      <w:tblStyleColBandSize w:val="1"/>
      <w:tblInd w:w="0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7D2E3"/>
    </w:tcPr>
    <w:tblStylePr w:type="firstRow">
      <w:rPr>
        <w:rFonts w:ascii="Arial" w:hAnsi="Arial"/>
        <w:b/>
        <w:bCs/>
        <w:color w:val="FFFFFF"/>
      </w:rPr>
      <w:tblPr/>
      <w:tcPr>
        <w:shd w:val="clear" w:color="auto" w:fill="324665"/>
      </w:tcPr>
    </w:tblStylePr>
    <w:tblStylePr w:type="band1Horz">
      <w:rPr>
        <w:color w:val="auto"/>
      </w:rPr>
      <w:tblPr/>
      <w:tcPr>
        <w:shd w:val="clear" w:color="auto" w:fill="C7D2E3"/>
      </w:tcPr>
    </w:tblStylePr>
    <w:tblStylePr w:type="band2Horz">
      <w:rPr>
        <w:rFonts w:ascii="Arial" w:hAnsi="Arial"/>
        <w:color w:val="auto"/>
        <w:sz w:val="20"/>
      </w:rPr>
      <w:tblPr/>
      <w:tcPr>
        <w:shd w:val="clear" w:color="auto" w:fill="ABBBD5"/>
      </w:tcPr>
    </w:tblStylePr>
  </w:style>
  <w:style w:type="paragraph" w:customStyle="1" w:styleId="copyright">
    <w:name w:val="copyright"/>
    <w:autoRedefine/>
    <w:rsid w:val="00DD5EEA"/>
    <w:pPr>
      <w:spacing w:after="120"/>
    </w:pPr>
    <w:rPr>
      <w:rFonts w:ascii="Book Antiqua" w:hAnsi="Book Antiqua"/>
      <w:sz w:val="18"/>
      <w:szCs w:val="24"/>
    </w:rPr>
  </w:style>
  <w:style w:type="character" w:styleId="FollowedHyperlink">
    <w:name w:val="FollowedHyperlink"/>
    <w:basedOn w:val="DefaultParagraphFont"/>
    <w:uiPriority w:val="99"/>
    <w:rsid w:val="00DD5EEA"/>
    <w:rPr>
      <w:color w:val="800080"/>
      <w:u w:val="single"/>
    </w:rPr>
  </w:style>
  <w:style w:type="paragraph" w:styleId="BodyText">
    <w:name w:val="Body Text"/>
    <w:basedOn w:val="Normal"/>
    <w:link w:val="BodyTextChar"/>
    <w:uiPriority w:val="99"/>
    <w:rsid w:val="004A1458"/>
    <w:pPr>
      <w:spacing w:before="120" w:after="120"/>
      <w:ind w:left="360"/>
      <w:jc w:val="both"/>
    </w:pPr>
    <w:rPr>
      <w:rFonts w:ascii="Arial" w:hAnsi="Arial"/>
      <w:sz w:val="22"/>
    </w:rPr>
  </w:style>
  <w:style w:type="paragraph" w:styleId="BodyText2">
    <w:name w:val="Body Text 2"/>
    <w:basedOn w:val="Normal"/>
    <w:link w:val="BodyText2Char"/>
    <w:rsid w:val="00C8485F"/>
    <w:pPr>
      <w:spacing w:after="120" w:line="480" w:lineRule="auto"/>
    </w:pPr>
  </w:style>
  <w:style w:type="paragraph" w:customStyle="1" w:styleId="bullet3">
    <w:name w:val="bullet3"/>
    <w:autoRedefine/>
    <w:rsid w:val="000134E6"/>
    <w:pPr>
      <w:numPr>
        <w:numId w:val="8"/>
      </w:numPr>
      <w:spacing w:before="40" w:after="40"/>
    </w:pPr>
    <w:rPr>
      <w:rFonts w:ascii="Arial" w:hAnsi="Arial"/>
      <w:szCs w:val="24"/>
    </w:rPr>
  </w:style>
  <w:style w:type="paragraph" w:customStyle="1" w:styleId="Note">
    <w:name w:val="Note"/>
    <w:next w:val="body"/>
    <w:autoRedefine/>
    <w:rsid w:val="00DD5EEA"/>
    <w:rPr>
      <w:rFonts w:ascii="Arial" w:hAnsi="Arial"/>
      <w:b/>
      <w:szCs w:val="24"/>
    </w:rPr>
  </w:style>
  <w:style w:type="paragraph" w:customStyle="1" w:styleId="Number">
    <w:name w:val="Number"/>
    <w:autoRedefine/>
    <w:rsid w:val="00DD5EEA"/>
    <w:pPr>
      <w:numPr>
        <w:numId w:val="9"/>
      </w:numPr>
      <w:spacing w:before="40" w:after="80"/>
    </w:pPr>
    <w:rPr>
      <w:rFonts w:ascii="Arial" w:hAnsi="Arial"/>
      <w:szCs w:val="24"/>
    </w:rPr>
  </w:style>
  <w:style w:type="paragraph" w:styleId="TOC3">
    <w:name w:val="toc 3"/>
    <w:basedOn w:val="Normal"/>
    <w:next w:val="Normal"/>
    <w:autoRedefine/>
    <w:uiPriority w:val="39"/>
    <w:qFormat/>
    <w:rsid w:val="00DD5EEA"/>
    <w:pPr>
      <w:tabs>
        <w:tab w:val="right" w:leader="dot" w:pos="8630"/>
      </w:tabs>
      <w:spacing w:before="20" w:after="20"/>
      <w:ind w:left="1080"/>
    </w:pPr>
    <w:rPr>
      <w:rFonts w:ascii="Arial" w:hAnsi="Arial"/>
      <w:sz w:val="18"/>
    </w:rPr>
  </w:style>
  <w:style w:type="paragraph" w:customStyle="1" w:styleId="Author">
    <w:name w:val="Author"/>
    <w:basedOn w:val="Normal"/>
    <w:next w:val="Normal"/>
    <w:rsid w:val="00DD5EEA"/>
    <w:pPr>
      <w:jc w:val="right"/>
    </w:pPr>
    <w:rPr>
      <w:rFonts w:ascii="Arial" w:hAnsi="Arial"/>
      <w:sz w:val="22"/>
      <w:szCs w:val="20"/>
    </w:rPr>
  </w:style>
  <w:style w:type="paragraph" w:styleId="NormalWeb">
    <w:name w:val="Normal (Web)"/>
    <w:basedOn w:val="Normal"/>
    <w:uiPriority w:val="99"/>
    <w:rsid w:val="00DD5EEA"/>
    <w:pPr>
      <w:spacing w:before="100" w:beforeAutospacing="1" w:after="100" w:afterAutospacing="1"/>
    </w:pPr>
  </w:style>
  <w:style w:type="paragraph" w:customStyle="1" w:styleId="StyleHead1After6pt1">
    <w:name w:val="Style Head1 + After:  6 pt1"/>
    <w:basedOn w:val="Head1"/>
    <w:autoRedefine/>
    <w:rsid w:val="00DD5EEA"/>
    <w:pPr>
      <w:numPr>
        <w:numId w:val="0"/>
      </w:numPr>
      <w:spacing w:after="120"/>
    </w:pPr>
    <w:rPr>
      <w:bCs/>
      <w:szCs w:val="20"/>
    </w:rPr>
  </w:style>
  <w:style w:type="paragraph" w:customStyle="1" w:styleId="Header1">
    <w:name w:val="Header1"/>
    <w:basedOn w:val="Caption"/>
    <w:rsid w:val="008944D9"/>
    <w:pPr>
      <w:spacing w:before="120" w:after="120"/>
    </w:pPr>
    <w:rPr>
      <w:rFonts w:ascii="Arial" w:hAnsi="Arial" w:cs="Arial"/>
      <w:sz w:val="24"/>
    </w:rPr>
  </w:style>
  <w:style w:type="paragraph" w:customStyle="1" w:styleId="Normal1">
    <w:name w:val="Normal1"/>
    <w:basedOn w:val="Normal"/>
    <w:rsid w:val="008944D9"/>
    <w:pPr>
      <w:ind w:left="432"/>
    </w:pPr>
    <w:rPr>
      <w:rFonts w:ascii="Arial" w:hAnsi="Arial" w:cs="Arial"/>
      <w:sz w:val="20"/>
    </w:rPr>
  </w:style>
  <w:style w:type="paragraph" w:styleId="Caption">
    <w:name w:val="caption"/>
    <w:basedOn w:val="Normal"/>
    <w:next w:val="Normal"/>
    <w:qFormat/>
    <w:rsid w:val="008944D9"/>
    <w:rPr>
      <w:b/>
      <w:bCs/>
      <w:sz w:val="20"/>
      <w:szCs w:val="20"/>
    </w:rPr>
  </w:style>
  <w:style w:type="paragraph" w:customStyle="1" w:styleId="Header2">
    <w:name w:val="Header2"/>
    <w:rsid w:val="001B5842"/>
    <w:pPr>
      <w:ind w:left="288"/>
    </w:pPr>
    <w:rPr>
      <w:rFonts w:ascii="Arial" w:hAnsi="Arial" w:cs="Arial"/>
      <w:sz w:val="22"/>
    </w:rPr>
  </w:style>
  <w:style w:type="paragraph" w:customStyle="1" w:styleId="bullet1body">
    <w:name w:val="bullet1body"/>
    <w:next w:val="bullet1"/>
    <w:rsid w:val="00DD5EEA"/>
    <w:pPr>
      <w:spacing w:before="40" w:after="80"/>
      <w:ind w:left="547"/>
    </w:pPr>
    <w:rPr>
      <w:rFonts w:ascii="Arial" w:hAnsi="Arial"/>
      <w:szCs w:val="24"/>
    </w:rPr>
  </w:style>
  <w:style w:type="character" w:customStyle="1" w:styleId="courierChar">
    <w:name w:val="courier Char"/>
    <w:basedOn w:val="DefaultParagraphFont"/>
    <w:link w:val="courier"/>
    <w:rsid w:val="00387FD3"/>
    <w:rPr>
      <w:rFonts w:ascii="Courier New" w:hAnsi="Courier New"/>
      <w:szCs w:val="24"/>
      <w:lang w:val="en-US" w:eastAsia="en-US" w:bidi="ar-SA"/>
    </w:rPr>
  </w:style>
  <w:style w:type="paragraph" w:customStyle="1" w:styleId="number2">
    <w:name w:val="number2"/>
    <w:rsid w:val="008859A5"/>
    <w:pPr>
      <w:numPr>
        <w:numId w:val="10"/>
      </w:numPr>
      <w:spacing w:before="40" w:after="80"/>
    </w:pPr>
    <w:rPr>
      <w:rFonts w:ascii="Arial" w:hAnsi="Arial"/>
      <w:szCs w:val="24"/>
    </w:rPr>
  </w:style>
  <w:style w:type="paragraph" w:customStyle="1" w:styleId="Chapter">
    <w:name w:val="Chapter"/>
    <w:next w:val="body"/>
    <w:qFormat/>
    <w:rsid w:val="00DD5EEA"/>
    <w:pPr>
      <w:numPr>
        <w:numId w:val="11"/>
      </w:numPr>
      <w:spacing w:before="80" w:after="160"/>
    </w:pPr>
    <w:rPr>
      <w:rFonts w:ascii="Arial" w:hAnsi="Arial"/>
      <w:b/>
      <w:sz w:val="32"/>
      <w:szCs w:val="24"/>
    </w:rPr>
  </w:style>
  <w:style w:type="character" w:styleId="PlaceholderText">
    <w:name w:val="Placeholder Text"/>
    <w:basedOn w:val="DefaultParagraphFont"/>
    <w:uiPriority w:val="99"/>
    <w:semiHidden/>
    <w:rsid w:val="00DD5EEA"/>
    <w:rPr>
      <w:color w:val="808080"/>
    </w:rPr>
  </w:style>
  <w:style w:type="character" w:customStyle="1" w:styleId="HeaderChar">
    <w:name w:val="Header Char"/>
    <w:basedOn w:val="DefaultParagraphFont"/>
    <w:link w:val="Header"/>
    <w:rsid w:val="00B1640D"/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0A5D51"/>
    <w:rPr>
      <w:rFonts w:ascii="Trebuchet MS" w:hAnsi="Trebuchet MS"/>
      <w:b/>
      <w:sz w:val="32"/>
      <w:szCs w:val="32"/>
      <w:lang w:val="fr-FR"/>
    </w:rPr>
  </w:style>
  <w:style w:type="paragraph" w:customStyle="1" w:styleId="Default">
    <w:name w:val="Default"/>
    <w:rsid w:val="005C78D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table" w:customStyle="1" w:styleId="MediumShading2-Accent11">
    <w:name w:val="Medium Shading 2 - Accent 11"/>
    <w:basedOn w:val="TableNormal"/>
    <w:uiPriority w:val="64"/>
    <w:rsid w:val="00893632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3-Accent1">
    <w:name w:val="Medium Grid 3 Accent 1"/>
    <w:basedOn w:val="TableNormal"/>
    <w:uiPriority w:val="69"/>
    <w:rsid w:val="00893632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LightGrid-Accent11">
    <w:name w:val="Light Grid - Accent 11"/>
    <w:basedOn w:val="TableNormal"/>
    <w:uiPriority w:val="62"/>
    <w:rsid w:val="00F27B09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customStyle="1" w:styleId="title1">
    <w:name w:val="title1"/>
    <w:basedOn w:val="DefaultParagraphFont"/>
    <w:rsid w:val="0001399F"/>
    <w:rPr>
      <w:rFonts w:ascii="Arial" w:hAnsi="Arial" w:cs="Arial" w:hint="default"/>
      <w:color w:val="333333"/>
      <w:sz w:val="36"/>
      <w:szCs w:val="36"/>
    </w:rPr>
  </w:style>
  <w:style w:type="character" w:customStyle="1" w:styleId="captiondata3">
    <w:name w:val="captiondata3"/>
    <w:basedOn w:val="DefaultParagraphFont"/>
    <w:rsid w:val="007C6431"/>
    <w:rPr>
      <w:b/>
      <w:bCs/>
    </w:rPr>
  </w:style>
  <w:style w:type="paragraph" w:styleId="BodyTextIndent">
    <w:name w:val="Body Text Indent"/>
    <w:basedOn w:val="Normal"/>
    <w:link w:val="BodyTextIndentChar"/>
    <w:rsid w:val="009F1D9C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sid w:val="009F1D9C"/>
    <w:rPr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62E63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character" w:customStyle="1" w:styleId="apple-style-span">
    <w:name w:val="apple-style-span"/>
    <w:basedOn w:val="DefaultParagraphFont"/>
    <w:rsid w:val="00254549"/>
  </w:style>
  <w:style w:type="character" w:customStyle="1" w:styleId="Heading9Char">
    <w:name w:val="Heading 9 Char"/>
    <w:basedOn w:val="DefaultParagraphFont"/>
    <w:link w:val="Heading9"/>
    <w:rsid w:val="00853A1A"/>
    <w:rPr>
      <w:rFonts w:ascii="Arial" w:hAnsi="Arial" w:cs="Arial"/>
      <w:b/>
      <w:bCs/>
      <w:i/>
      <w:iCs/>
      <w:sz w:val="22"/>
      <w:lang w:val="fr-FR" w:eastAsia="fr-FR"/>
    </w:rPr>
  </w:style>
  <w:style w:type="character" w:customStyle="1" w:styleId="BodyTextChar">
    <w:name w:val="Body Text Char"/>
    <w:basedOn w:val="DefaultParagraphFont"/>
    <w:link w:val="BodyText"/>
    <w:uiPriority w:val="99"/>
    <w:rsid w:val="00853A1A"/>
    <w:rPr>
      <w:rFonts w:ascii="Arial" w:hAnsi="Arial"/>
      <w:sz w:val="22"/>
      <w:szCs w:val="24"/>
    </w:rPr>
  </w:style>
  <w:style w:type="character" w:customStyle="1" w:styleId="BodyText2Char">
    <w:name w:val="Body Text 2 Char"/>
    <w:basedOn w:val="DefaultParagraphFont"/>
    <w:link w:val="BodyText2"/>
    <w:rsid w:val="008F4D27"/>
    <w:rPr>
      <w:sz w:val="24"/>
      <w:szCs w:val="24"/>
    </w:rPr>
  </w:style>
  <w:style w:type="paragraph" w:styleId="ListParagraph">
    <w:name w:val="List Paragraph"/>
    <w:basedOn w:val="Normal"/>
    <w:uiPriority w:val="99"/>
    <w:qFormat/>
    <w:rsid w:val="00E64D5D"/>
    <w:pPr>
      <w:ind w:left="720"/>
    </w:pPr>
  </w:style>
  <w:style w:type="character" w:customStyle="1" w:styleId="Heading5Char">
    <w:name w:val="Heading 5 Char"/>
    <w:basedOn w:val="DefaultParagraphFont"/>
    <w:link w:val="Heading5"/>
    <w:uiPriority w:val="9"/>
    <w:rsid w:val="005D0258"/>
    <w:rPr>
      <w:b/>
      <w:bCs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rsid w:val="005D0258"/>
    <w:rPr>
      <w:sz w:val="24"/>
      <w:szCs w:val="24"/>
    </w:rPr>
  </w:style>
  <w:style w:type="paragraph" w:styleId="ListBullet">
    <w:name w:val="List Bullet"/>
    <w:basedOn w:val="Normal"/>
    <w:autoRedefine/>
    <w:rsid w:val="005D0258"/>
    <w:pPr>
      <w:numPr>
        <w:numId w:val="12"/>
      </w:numPr>
    </w:pPr>
    <w:rPr>
      <w:lang w:eastAsia="fr-FR" w:bidi="he-IL"/>
    </w:rPr>
  </w:style>
  <w:style w:type="paragraph" w:styleId="BodyText3">
    <w:name w:val="Body Text 3"/>
    <w:basedOn w:val="Normal"/>
    <w:link w:val="BodyText3Char"/>
    <w:rsid w:val="005D0258"/>
    <w:pPr>
      <w:spacing w:after="120"/>
    </w:pPr>
    <w:rPr>
      <w:sz w:val="16"/>
      <w:szCs w:val="16"/>
      <w:lang w:eastAsia="fr-FR"/>
    </w:rPr>
  </w:style>
  <w:style w:type="character" w:customStyle="1" w:styleId="BodyText3Char">
    <w:name w:val="Body Text 3 Char"/>
    <w:basedOn w:val="DefaultParagraphFont"/>
    <w:link w:val="BodyText3"/>
    <w:rsid w:val="005D0258"/>
    <w:rPr>
      <w:sz w:val="16"/>
      <w:szCs w:val="16"/>
    </w:rPr>
  </w:style>
  <w:style w:type="paragraph" w:customStyle="1" w:styleId="Titre11">
    <w:name w:val="Titre 11"/>
    <w:basedOn w:val="Normal"/>
    <w:rsid w:val="005D0258"/>
    <w:pPr>
      <w:spacing w:after="72"/>
      <w:outlineLvl w:val="1"/>
    </w:pPr>
    <w:rPr>
      <w:b/>
      <w:bCs/>
      <w:color w:val="000000"/>
      <w:kern w:val="36"/>
      <w:sz w:val="48"/>
      <w:szCs w:val="48"/>
      <w:lang w:eastAsia="fr-FR"/>
    </w:rPr>
  </w:style>
  <w:style w:type="paragraph" w:styleId="HTMLPreformatted">
    <w:name w:val="HTML Preformatted"/>
    <w:basedOn w:val="Normal"/>
    <w:link w:val="HTMLPreformattedChar"/>
    <w:rsid w:val="005D02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rsid w:val="005D0258"/>
    <w:rPr>
      <w:rFonts w:ascii="Courier New" w:hAnsi="Courier New" w:cs="Courier New"/>
    </w:rPr>
  </w:style>
  <w:style w:type="paragraph" w:customStyle="1" w:styleId="xl78">
    <w:name w:val="xl78"/>
    <w:basedOn w:val="Normal"/>
    <w:rsid w:val="005D0258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hAnsi="Arial" w:cs="Arial"/>
      <w:sz w:val="22"/>
      <w:szCs w:val="22"/>
      <w:lang w:eastAsia="fr-FR"/>
    </w:rPr>
  </w:style>
  <w:style w:type="character" w:customStyle="1" w:styleId="Heading2Char">
    <w:name w:val="Heading 2 Char"/>
    <w:basedOn w:val="DefaultParagraphFont"/>
    <w:link w:val="Heading2"/>
    <w:rsid w:val="00D72A37"/>
    <w:rPr>
      <w:rFonts w:ascii="Arial" w:hAnsi="Arial" w:cs="Arial"/>
      <w:b/>
      <w:bCs/>
      <w:i/>
      <w:iCs/>
      <w:sz w:val="28"/>
      <w:szCs w:val="28"/>
      <w:lang w:eastAsia="en-US"/>
    </w:rPr>
  </w:style>
  <w:style w:type="character" w:customStyle="1" w:styleId="Heading4Char">
    <w:name w:val="Heading 4 Char"/>
    <w:basedOn w:val="DefaultParagraphFont"/>
    <w:link w:val="Heading4"/>
    <w:semiHidden/>
    <w:rsid w:val="00710A0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fr-FR" w:eastAsia="fr-FR"/>
    </w:rPr>
  </w:style>
  <w:style w:type="character" w:customStyle="1" w:styleId="Heading1Char">
    <w:name w:val="Heading 1 Char"/>
    <w:basedOn w:val="DefaultParagraphFont"/>
    <w:link w:val="Heading1"/>
    <w:uiPriority w:val="9"/>
    <w:rsid w:val="00710A04"/>
    <w:rPr>
      <w:rFonts w:ascii="Arial" w:hAnsi="Arial" w:cs="Arial"/>
      <w:b/>
      <w:bCs/>
      <w:kern w:val="32"/>
      <w:sz w:val="32"/>
      <w:szCs w:val="32"/>
      <w:lang w:val="fr-FR"/>
    </w:rPr>
  </w:style>
  <w:style w:type="paragraph" w:customStyle="1" w:styleId="CarCarCharCharCarCarCharChar">
    <w:name w:val="Car Car Char Char Car Car Char Char"/>
    <w:basedOn w:val="Normal"/>
    <w:next w:val="Normal"/>
    <w:rsid w:val="00710A04"/>
    <w:pPr>
      <w:spacing w:after="160" w:line="240" w:lineRule="exact"/>
    </w:pPr>
    <w:rPr>
      <w:rFonts w:ascii="Tahoma" w:hAnsi="Tahoma"/>
      <w:szCs w:val="20"/>
      <w:lang w:val="en-US"/>
    </w:rPr>
  </w:style>
  <w:style w:type="character" w:customStyle="1" w:styleId="CarCar">
    <w:name w:val="Car Car"/>
    <w:basedOn w:val="DefaultParagraphFont"/>
    <w:rsid w:val="00710A04"/>
    <w:rPr>
      <w:sz w:val="24"/>
      <w:szCs w:val="24"/>
      <w:lang w:val="fr-FR" w:eastAsia="fr-FR" w:bidi="ar-SA"/>
    </w:rPr>
  </w:style>
  <w:style w:type="character" w:customStyle="1" w:styleId="content">
    <w:name w:val="content"/>
    <w:basedOn w:val="DefaultParagraphFont"/>
    <w:rsid w:val="00710A04"/>
  </w:style>
  <w:style w:type="character" w:styleId="Emphasis">
    <w:name w:val="Emphasis"/>
    <w:basedOn w:val="DefaultParagraphFont"/>
    <w:uiPriority w:val="20"/>
    <w:qFormat/>
    <w:rsid w:val="00710A04"/>
    <w:rPr>
      <w:i/>
      <w:iCs/>
    </w:rPr>
  </w:style>
  <w:style w:type="paragraph" w:customStyle="1" w:styleId="DateandLocation">
    <w:name w:val="Date and Location"/>
    <w:basedOn w:val="Normal"/>
    <w:rsid w:val="00710A04"/>
    <w:pPr>
      <w:tabs>
        <w:tab w:val="left" w:pos="3600"/>
        <w:tab w:val="right" w:pos="8640"/>
      </w:tabs>
      <w:spacing w:before="160" w:after="60"/>
      <w:ind w:left="2160"/>
    </w:pPr>
    <w:rPr>
      <w:rFonts w:ascii="Tahoma" w:hAnsi="Tahoma" w:cs="Tahoma"/>
      <w:spacing w:val="10"/>
      <w:sz w:val="16"/>
      <w:szCs w:val="16"/>
      <w:lang w:val="en-US" w:bidi="en-US"/>
    </w:rPr>
  </w:style>
  <w:style w:type="character" w:customStyle="1" w:styleId="BalloonTextChar">
    <w:name w:val="Balloon Text Char"/>
    <w:basedOn w:val="DefaultParagraphFont"/>
    <w:link w:val="BalloonText"/>
    <w:uiPriority w:val="99"/>
    <w:rsid w:val="00710A04"/>
    <w:rPr>
      <w:rFonts w:ascii="Tahoma" w:hAnsi="Tahoma" w:cs="Tahoma"/>
      <w:sz w:val="16"/>
      <w:szCs w:val="16"/>
      <w:lang w:val="fr-FR"/>
    </w:rPr>
  </w:style>
  <w:style w:type="table" w:styleId="TableColumns2">
    <w:name w:val="Table Columns 2"/>
    <w:basedOn w:val="TableNormal"/>
    <w:rsid w:val="00710A04"/>
    <w:rPr>
      <w:b/>
      <w:bCs/>
      <w:lang w:val="fr-FR" w:eastAsia="fr-FR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Body0">
    <w:name w:val="Body"/>
    <w:basedOn w:val="Normal"/>
    <w:rsid w:val="00710A04"/>
    <w:rPr>
      <w:rFonts w:ascii="Verdana" w:hAnsi="Verdana"/>
      <w:sz w:val="20"/>
      <w:szCs w:val="20"/>
      <w:lang w:val="en-US"/>
    </w:rPr>
  </w:style>
  <w:style w:type="paragraph" w:styleId="Revision">
    <w:name w:val="Revision"/>
    <w:hidden/>
    <w:uiPriority w:val="99"/>
    <w:semiHidden/>
    <w:rsid w:val="00710A04"/>
    <w:rPr>
      <w:sz w:val="24"/>
      <w:szCs w:val="24"/>
      <w:lang w:val="fr-FR" w:eastAsia="fr-FR"/>
    </w:rPr>
  </w:style>
  <w:style w:type="character" w:customStyle="1" w:styleId="bold2">
    <w:name w:val="bold2"/>
    <w:basedOn w:val="DefaultParagraphFont"/>
    <w:rsid w:val="00710A04"/>
    <w:rPr>
      <w:b/>
      <w:bCs/>
    </w:rPr>
  </w:style>
  <w:style w:type="paragraph" w:customStyle="1" w:styleId="cueparagraph">
    <w:name w:val="cueparagraph"/>
    <w:basedOn w:val="Normal"/>
    <w:rsid w:val="00710A04"/>
    <w:pPr>
      <w:spacing w:before="100" w:beforeAutospacing="1" w:after="100" w:afterAutospacing="1" w:line="336" w:lineRule="atLeast"/>
    </w:pPr>
    <w:rPr>
      <w:lang w:val="en-US"/>
    </w:rPr>
  </w:style>
  <w:style w:type="character" w:customStyle="1" w:styleId="themebody1">
    <w:name w:val="themebody1"/>
    <w:basedOn w:val="DefaultParagraphFont"/>
    <w:rsid w:val="00710A04"/>
    <w:rPr>
      <w:color w:val="FFFFFF"/>
    </w:rPr>
  </w:style>
  <w:style w:type="character" w:customStyle="1" w:styleId="small-text">
    <w:name w:val="small-text"/>
    <w:basedOn w:val="DefaultParagraphFont"/>
    <w:rsid w:val="00710A04"/>
  </w:style>
  <w:style w:type="character" w:customStyle="1" w:styleId="vi-is1-prcp">
    <w:name w:val="vi-is1-prcp"/>
    <w:basedOn w:val="DefaultParagraphFont"/>
    <w:rsid w:val="00710A04"/>
  </w:style>
  <w:style w:type="paragraph" w:styleId="NoSpacing">
    <w:name w:val="No Spacing"/>
    <w:link w:val="NoSpacingChar"/>
    <w:uiPriority w:val="1"/>
    <w:qFormat/>
    <w:rsid w:val="00710A04"/>
    <w:rPr>
      <w:sz w:val="24"/>
      <w:szCs w:val="24"/>
      <w:lang w:val="fr-FR" w:eastAsia="fr-FR"/>
    </w:rPr>
  </w:style>
  <w:style w:type="paragraph" w:customStyle="1" w:styleId="pchartbodycmt">
    <w:name w:val="pchart_bodycmt"/>
    <w:basedOn w:val="Normal"/>
    <w:rsid w:val="00710A04"/>
    <w:pPr>
      <w:spacing w:before="100" w:beforeAutospacing="1" w:after="100" w:afterAutospacing="1"/>
    </w:pPr>
    <w:rPr>
      <w:lang w:val="en-US"/>
    </w:rPr>
  </w:style>
  <w:style w:type="character" w:customStyle="1" w:styleId="apple-converted-space">
    <w:name w:val="apple-converted-space"/>
    <w:basedOn w:val="DefaultParagraphFont"/>
    <w:rsid w:val="00710A04"/>
  </w:style>
  <w:style w:type="character" w:customStyle="1" w:styleId="apple-tab-span">
    <w:name w:val="apple-tab-span"/>
    <w:basedOn w:val="DefaultParagraphFont"/>
    <w:rsid w:val="00AD4494"/>
  </w:style>
  <w:style w:type="character" w:customStyle="1" w:styleId="bold1">
    <w:name w:val="bold1"/>
    <w:basedOn w:val="DefaultParagraphFont"/>
    <w:rsid w:val="0090244E"/>
    <w:rPr>
      <w:rFonts w:ascii="Arial" w:hAnsi="Arial" w:cs="Arial" w:hint="default"/>
      <w:b/>
      <w:bCs/>
      <w:strike w:val="0"/>
      <w:dstrike w:val="0"/>
      <w:sz w:val="20"/>
      <w:szCs w:val="20"/>
      <w:u w:val="none"/>
      <w:effect w:val="none"/>
    </w:rPr>
  </w:style>
  <w:style w:type="paragraph" w:styleId="Subtitle">
    <w:name w:val="Subtitle"/>
    <w:basedOn w:val="Normal"/>
    <w:next w:val="Normal"/>
    <w:link w:val="SubtitleChar"/>
    <w:qFormat/>
    <w:rsid w:val="00A374E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rsid w:val="00A374E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fr-FR"/>
    </w:rPr>
  </w:style>
  <w:style w:type="paragraph" w:customStyle="1" w:styleId="yiv1755846929msonormal">
    <w:name w:val="yiv1755846929msonormal"/>
    <w:basedOn w:val="Normal"/>
    <w:rsid w:val="003A5294"/>
    <w:pPr>
      <w:spacing w:before="100" w:beforeAutospacing="1" w:after="100" w:afterAutospacing="1"/>
    </w:pPr>
    <w:rPr>
      <w:lang w:val="en-US"/>
    </w:rPr>
  </w:style>
  <w:style w:type="character" w:customStyle="1" w:styleId="picturename-noindent1">
    <w:name w:val="picturename-noindent1"/>
    <w:basedOn w:val="DefaultParagraphFont"/>
    <w:rsid w:val="001B22BB"/>
    <w:rPr>
      <w:rFonts w:ascii="Arial" w:hAnsi="Arial" w:cs="Arial" w:hint="default"/>
      <w:b/>
      <w:bCs/>
      <w:color w:val="385DCC"/>
      <w:sz w:val="17"/>
      <w:szCs w:val="17"/>
    </w:rPr>
  </w:style>
  <w:style w:type="paragraph" w:customStyle="1" w:styleId="yiv133028639msonormal">
    <w:name w:val="yiv133028639msonormal"/>
    <w:basedOn w:val="Normal"/>
    <w:rsid w:val="002E2305"/>
    <w:pPr>
      <w:spacing w:before="100" w:beforeAutospacing="1" w:after="100" w:afterAutospacing="1"/>
    </w:pPr>
    <w:rPr>
      <w:lang w:val="en-US"/>
    </w:rPr>
  </w:style>
  <w:style w:type="paragraph" w:customStyle="1" w:styleId="xl203">
    <w:name w:val="xl203"/>
    <w:basedOn w:val="Normal"/>
    <w:rsid w:val="00F04B1A"/>
    <w:pPr>
      <w:pBdr>
        <w:top w:val="single" w:sz="12" w:space="0" w:color="FF0000"/>
        <w:left w:val="single" w:sz="12" w:space="0" w:color="FF0000"/>
        <w:bottom w:val="single" w:sz="12" w:space="0" w:color="FF0000"/>
        <w:right w:val="single" w:sz="12" w:space="0" w:color="FF0000"/>
      </w:pBd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04">
    <w:name w:val="xl204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05">
    <w:name w:val="xl205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06">
    <w:name w:val="xl206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07">
    <w:name w:val="xl207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08">
    <w:name w:val="xl208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09">
    <w:name w:val="xl209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10">
    <w:name w:val="xl210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1">
    <w:name w:val="xl211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12">
    <w:name w:val="xl21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3">
    <w:name w:val="xl21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4">
    <w:name w:val="xl214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5">
    <w:name w:val="xl21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6">
    <w:name w:val="xl216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7">
    <w:name w:val="xl217"/>
    <w:basedOn w:val="Normal"/>
    <w:rsid w:val="00F04B1A"/>
    <w:pPr>
      <w:pBdr>
        <w:lef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18">
    <w:name w:val="xl218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9">
    <w:name w:val="xl219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20">
    <w:name w:val="xl220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21">
    <w:name w:val="xl221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22">
    <w:name w:val="xl222"/>
    <w:basedOn w:val="Normal"/>
    <w:rsid w:val="00F04B1A"/>
    <w:pP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23">
    <w:name w:val="xl223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24">
    <w:name w:val="xl22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5">
    <w:name w:val="xl22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6">
    <w:name w:val="xl226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7">
    <w:name w:val="xl227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8">
    <w:name w:val="xl228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29">
    <w:name w:val="xl229"/>
    <w:basedOn w:val="Normal"/>
    <w:rsid w:val="00F04B1A"/>
    <w:pPr>
      <w:spacing w:before="100" w:beforeAutospacing="1" w:after="100" w:afterAutospacing="1"/>
    </w:pPr>
    <w:rPr>
      <w:lang w:val="en-US"/>
    </w:rPr>
  </w:style>
  <w:style w:type="paragraph" w:customStyle="1" w:styleId="xl230">
    <w:name w:val="xl230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31">
    <w:name w:val="xl231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" w:hAnsi="Arial" w:cs="Arial"/>
      <w:color w:val="0000FF"/>
      <w:sz w:val="16"/>
      <w:szCs w:val="16"/>
      <w:lang w:val="en-US"/>
    </w:rPr>
  </w:style>
  <w:style w:type="paragraph" w:customStyle="1" w:styleId="xl232">
    <w:name w:val="xl23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top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33">
    <w:name w:val="xl23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" w:hAnsi="Arial" w:cs="Arial"/>
      <w:b/>
      <w:bCs/>
      <w:color w:val="0000FF"/>
      <w:lang w:val="en-US"/>
    </w:rPr>
  </w:style>
  <w:style w:type="paragraph" w:customStyle="1" w:styleId="xl234">
    <w:name w:val="xl23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35">
    <w:name w:val="xl23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36">
    <w:name w:val="xl236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37">
    <w:name w:val="xl237"/>
    <w:basedOn w:val="Normal"/>
    <w:rsid w:val="00F04B1A"/>
    <w:pPr>
      <w:shd w:val="clear" w:color="000000" w:fill="000000"/>
      <w:spacing w:before="100" w:beforeAutospacing="1" w:after="100" w:afterAutospacing="1"/>
    </w:pPr>
    <w:rPr>
      <w:lang w:val="en-US"/>
    </w:rPr>
  </w:style>
  <w:style w:type="paragraph" w:customStyle="1" w:styleId="xl238">
    <w:name w:val="xl238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39">
    <w:name w:val="xl239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40">
    <w:name w:val="xl240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FFC000"/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1">
    <w:name w:val="xl241"/>
    <w:basedOn w:val="Normal"/>
    <w:rsid w:val="00F04B1A"/>
    <w:pPr>
      <w:pBdr>
        <w:left w:val="single" w:sz="8" w:space="0" w:color="auto"/>
        <w:right w:val="single" w:sz="8" w:space="0" w:color="auto"/>
      </w:pBdr>
      <w:shd w:val="clear" w:color="000000" w:fill="FFC000"/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2">
    <w:name w:val="xl24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3">
    <w:name w:val="xl243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44">
    <w:name w:val="xl244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45">
    <w:name w:val="xl245"/>
    <w:basedOn w:val="Normal"/>
    <w:rsid w:val="00F04B1A"/>
    <w:pPr>
      <w:shd w:val="clear" w:color="000000" w:fill="000000"/>
      <w:spacing w:before="100" w:beforeAutospacing="1" w:after="100" w:afterAutospacing="1"/>
    </w:pPr>
    <w:rPr>
      <w:lang w:val="en-US"/>
    </w:rPr>
  </w:style>
  <w:style w:type="paragraph" w:customStyle="1" w:styleId="xl247">
    <w:name w:val="xl247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48">
    <w:name w:val="xl248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50">
    <w:name w:val="xl250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51">
    <w:name w:val="xl251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2">
    <w:name w:val="xl25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3">
    <w:name w:val="xl253"/>
    <w:basedOn w:val="Normal"/>
    <w:rsid w:val="00F04B1A"/>
    <w:pP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4">
    <w:name w:val="xl25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55">
    <w:name w:val="xl25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Arial" w:hAnsi="Arial" w:cs="Arial"/>
      <w:sz w:val="18"/>
      <w:szCs w:val="18"/>
      <w:lang w:val="en-US"/>
    </w:rPr>
  </w:style>
  <w:style w:type="paragraph" w:customStyle="1" w:styleId="xl256">
    <w:name w:val="xl256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Arial" w:hAnsi="Arial" w:cs="Arial"/>
      <w:sz w:val="18"/>
      <w:szCs w:val="18"/>
      <w:lang w:val="en-US"/>
    </w:rPr>
  </w:style>
  <w:style w:type="paragraph" w:customStyle="1" w:styleId="xl257">
    <w:name w:val="xl257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8">
    <w:name w:val="xl258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9">
    <w:name w:val="xl259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60">
    <w:name w:val="xl260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61">
    <w:name w:val="xl261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2">
    <w:name w:val="xl262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3">
    <w:name w:val="xl26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4">
    <w:name w:val="xl264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5">
    <w:name w:val="xl265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6">
    <w:name w:val="xl266"/>
    <w:basedOn w:val="Normal"/>
    <w:rsid w:val="00F04B1A"/>
    <w:pP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7">
    <w:name w:val="xl267"/>
    <w:basedOn w:val="Normal"/>
    <w:rsid w:val="00F04B1A"/>
    <w:pPr>
      <w:shd w:val="clear" w:color="000000" w:fill="FF0000"/>
      <w:spacing w:before="100" w:beforeAutospacing="1" w:after="100" w:afterAutospacing="1"/>
      <w:jc w:val="center"/>
    </w:pPr>
    <w:rPr>
      <w:rFonts w:ascii="Arial" w:hAnsi="Arial" w:cs="Arial"/>
      <w:b/>
      <w:bCs/>
      <w:color w:val="FFFFFF"/>
      <w:sz w:val="22"/>
      <w:szCs w:val="22"/>
      <w:lang w:val="en-US"/>
    </w:rPr>
  </w:style>
  <w:style w:type="paragraph" w:customStyle="1" w:styleId="xl268">
    <w:name w:val="xl268"/>
    <w:basedOn w:val="Normal"/>
    <w:rsid w:val="00F04B1A"/>
    <w:pPr>
      <w:shd w:val="clear" w:color="000000" w:fill="FFFF00"/>
      <w:spacing w:before="100" w:beforeAutospacing="1" w:after="100" w:afterAutospacing="1"/>
      <w:jc w:val="center"/>
    </w:pPr>
    <w:rPr>
      <w:rFonts w:ascii="Arial" w:hAnsi="Arial" w:cs="Arial"/>
      <w:b/>
      <w:bCs/>
      <w:color w:val="0070C0"/>
      <w:lang w:val="en-US"/>
    </w:rPr>
  </w:style>
  <w:style w:type="paragraph" w:customStyle="1" w:styleId="xl269">
    <w:name w:val="xl269"/>
    <w:basedOn w:val="Normal"/>
    <w:rsid w:val="00F04B1A"/>
    <w:pPr>
      <w:spacing w:before="100" w:beforeAutospacing="1" w:after="100" w:afterAutospacing="1"/>
      <w:ind w:firstLineChars="1900" w:firstLine="1900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70">
    <w:name w:val="xl270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1">
    <w:name w:val="xl271"/>
    <w:basedOn w:val="Normal"/>
    <w:rsid w:val="00F04B1A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2">
    <w:name w:val="xl272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3">
    <w:name w:val="xl273"/>
    <w:basedOn w:val="Normal"/>
    <w:rsid w:val="00F04B1A"/>
    <w:pPr>
      <w:pBdr>
        <w:top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4">
    <w:name w:val="xl274"/>
    <w:basedOn w:val="Normal"/>
    <w:rsid w:val="00F04B1A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5">
    <w:name w:val="xl275"/>
    <w:basedOn w:val="Normal"/>
    <w:rsid w:val="00F04B1A"/>
    <w:pP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46">
    <w:name w:val="xl246"/>
    <w:basedOn w:val="Normal"/>
    <w:rsid w:val="0068521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2"/>
      <w:szCs w:val="12"/>
      <w:lang w:val="en-US"/>
    </w:rPr>
  </w:style>
  <w:style w:type="paragraph" w:customStyle="1" w:styleId="xl249">
    <w:name w:val="xl249"/>
    <w:basedOn w:val="Normal"/>
    <w:rsid w:val="0068521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2"/>
      <w:szCs w:val="12"/>
      <w:lang w:val="en-US"/>
    </w:rPr>
  </w:style>
  <w:style w:type="paragraph" w:customStyle="1" w:styleId="yiv146045306msonormal">
    <w:name w:val="yiv146045306msonormal"/>
    <w:basedOn w:val="Normal"/>
    <w:rsid w:val="00A1270E"/>
    <w:pPr>
      <w:spacing w:before="100" w:beforeAutospacing="1" w:after="100" w:afterAutospacing="1"/>
    </w:pPr>
    <w:rPr>
      <w:lang w:val="en-US"/>
    </w:rPr>
  </w:style>
  <w:style w:type="character" w:customStyle="1" w:styleId="yshortcuts">
    <w:name w:val="yshortcuts"/>
    <w:basedOn w:val="DefaultParagraphFont"/>
    <w:rsid w:val="00A1270E"/>
    <w:rPr>
      <w:rFonts w:ascii="Times New Roman" w:hAnsi="Times New Roman" w:cs="Times New Roman" w:hint="default"/>
    </w:rPr>
  </w:style>
  <w:style w:type="paragraph" w:styleId="PlainText">
    <w:name w:val="Plain Text"/>
    <w:basedOn w:val="Normal"/>
    <w:link w:val="PlainTextChar"/>
    <w:uiPriority w:val="99"/>
    <w:unhideWhenUsed/>
    <w:rsid w:val="006369EB"/>
    <w:rPr>
      <w:rFonts w:ascii="Consolas" w:hAnsi="Consolas" w:cs="Consolas"/>
      <w:sz w:val="21"/>
      <w:szCs w:val="21"/>
      <w:lang w:val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6369EB"/>
    <w:rPr>
      <w:rFonts w:ascii="Consolas" w:hAnsi="Consolas" w:cs="Consolas"/>
      <w:sz w:val="21"/>
      <w:szCs w:val="21"/>
    </w:rPr>
  </w:style>
  <w:style w:type="paragraph" w:customStyle="1" w:styleId="yiv1495875228msonormal">
    <w:name w:val="yiv1495875228msonormal"/>
    <w:basedOn w:val="Normal"/>
    <w:rsid w:val="006369EB"/>
    <w:pPr>
      <w:spacing w:before="100" w:beforeAutospacing="1" w:after="100" w:afterAutospacing="1"/>
    </w:pPr>
    <w:rPr>
      <w:lang w:val="en-US"/>
    </w:rPr>
  </w:style>
  <w:style w:type="character" w:customStyle="1" w:styleId="mbg-nw">
    <w:name w:val="mbg-nw"/>
    <w:basedOn w:val="DefaultParagraphFont"/>
    <w:rsid w:val="00E57E51"/>
  </w:style>
  <w:style w:type="paragraph" w:customStyle="1" w:styleId="yiv1533720166msonormal">
    <w:name w:val="yiv1533720166msonormal"/>
    <w:basedOn w:val="Normal"/>
    <w:rsid w:val="007D2005"/>
    <w:pPr>
      <w:spacing w:before="100" w:beforeAutospacing="1" w:after="100" w:afterAutospacing="1"/>
    </w:pPr>
    <w:rPr>
      <w:lang w:val="en-US"/>
    </w:rPr>
  </w:style>
  <w:style w:type="paragraph" w:customStyle="1" w:styleId="yiv395190041msonormal">
    <w:name w:val="yiv395190041msonormal"/>
    <w:basedOn w:val="Normal"/>
    <w:rsid w:val="00EB4416"/>
    <w:pPr>
      <w:spacing w:before="100" w:beforeAutospacing="1" w:after="100" w:afterAutospacing="1"/>
    </w:pPr>
    <w:rPr>
      <w:lang w:val="en-US"/>
    </w:rPr>
  </w:style>
  <w:style w:type="character" w:customStyle="1" w:styleId="mappricing">
    <w:name w:val="map_pricing"/>
    <w:basedOn w:val="DefaultParagraphFont"/>
    <w:rsid w:val="007F2AAF"/>
  </w:style>
  <w:style w:type="character" w:styleId="SubtleReference">
    <w:name w:val="Subtle Reference"/>
    <w:basedOn w:val="DefaultParagraphFont"/>
    <w:uiPriority w:val="31"/>
    <w:qFormat/>
    <w:rsid w:val="00BA336D"/>
    <w:rPr>
      <w:smallCaps/>
      <w:color w:val="C0504D" w:themeColor="accent2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492719"/>
    <w:rPr>
      <w:sz w:val="24"/>
      <w:szCs w:val="24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7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804485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060341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640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7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727237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91867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9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47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31857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61450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0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09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6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521217">
                      <w:marLeft w:val="315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325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571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822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7384690">
                                      <w:marLeft w:val="0"/>
                                      <w:marRight w:val="0"/>
                                      <w:marTop w:val="68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876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3919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15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31949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51009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81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0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2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6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44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1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2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04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86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817636">
                      <w:marLeft w:val="315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50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459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5088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6664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5922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9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33201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05949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70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960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01369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2209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2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172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2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9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9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034315">
                      <w:marLeft w:val="315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71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900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4097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9126478">
                                      <w:marLeft w:val="0"/>
                                      <w:marRight w:val="0"/>
                                      <w:marTop w:val="68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1459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591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929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3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60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961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9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89163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651488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97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32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804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918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257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2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4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8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789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19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70449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36808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21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23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567305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47415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14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33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49106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27318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10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596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6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865218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652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8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32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4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2037">
      <w:bodyDiv w:val="1"/>
      <w:marLeft w:val="51"/>
      <w:marRight w:val="51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7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86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75960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6828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99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018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20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6528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33594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658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69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76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76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975509">
                      <w:marLeft w:val="315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69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7879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618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7572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6119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gif"/><Relationship Id="rId18" Type="http://schemas.openxmlformats.org/officeDocument/2006/relationships/image" Target="media/image4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4.jpeg"/><Relationship Id="rId25" Type="http://schemas.openxmlformats.org/officeDocument/2006/relationships/footer" Target="footer6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5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footer" Target="footer5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header" Target="header2.xml"/><Relationship Id="rId10" Type="http://schemas.openxmlformats.org/officeDocument/2006/relationships/image" Target="media/image10.jpeg"/><Relationship Id="rId19" Type="http://schemas.openxmlformats.org/officeDocument/2006/relationships/image" Target="media/image5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3.jpeg"/><Relationship Id="rId22" Type="http://schemas.openxmlformats.org/officeDocument/2006/relationships/image" Target="media/image6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Original_Guide_Template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50D427-5B4C-4A8D-AA4D-35034742B6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Original_Guide_Template.dot</Template>
  <TotalTime>82</TotalTime>
  <Pages>4</Pages>
  <Words>530</Words>
  <Characters>3026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2007 SCI Metrics Scorecard Configuration Guide</vt:lpstr>
      <vt:lpstr>2007 SCI Metrics Scorecard Configuration Guide</vt:lpstr>
    </vt:vector>
  </TitlesOfParts>
  <Company/>
  <LinksUpToDate>false</LinksUpToDate>
  <CharactersWithSpaces>3549</CharactersWithSpaces>
  <SharedDoc>false</SharedDoc>
  <HLinks>
    <vt:vector size="6" baseType="variant">
      <vt:variant>
        <vt:i4>4849789</vt:i4>
      </vt:variant>
      <vt:variant>
        <vt:i4>0</vt:i4>
      </vt:variant>
      <vt:variant>
        <vt:i4>0</vt:i4>
      </vt:variant>
      <vt:variant>
        <vt:i4>5</vt:i4>
      </vt:variant>
      <vt:variant>
        <vt:lpwstr>mailto:ipnet@ipnetexperts.com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2007 SCI Metrics Scorecard Configuration Guide</dc:title>
  <dc:creator>Manhattan Associates</dc:creator>
  <cp:lastModifiedBy>panawe</cp:lastModifiedBy>
  <cp:revision>77</cp:revision>
  <cp:lastPrinted>2012-02-08T07:16:00Z</cp:lastPrinted>
  <dcterms:created xsi:type="dcterms:W3CDTF">2012-03-10T00:21:00Z</dcterms:created>
  <dcterms:modified xsi:type="dcterms:W3CDTF">2012-03-10T04:13:00Z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Document</vt:lpwstr>
  </property>
</Properties>
</file>